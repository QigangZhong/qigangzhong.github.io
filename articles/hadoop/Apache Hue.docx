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2398E1C7" w:rsidR="00FD39B4" w:rsidRPr="005A624C" w:rsidRDefault="005A624C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Apache</w:t>
      </w:r>
      <w:r>
        <w:rPr>
          <w:rFonts w:ascii="黑体" w:eastAsia="黑体" w:hAnsi="黑体"/>
          <w:b/>
          <w:sz w:val="44"/>
          <w:szCs w:val="44"/>
        </w:rPr>
        <w:t xml:space="preserve"> </w:t>
      </w:r>
      <w:r w:rsidR="00310A46">
        <w:rPr>
          <w:rFonts w:ascii="黑体" w:eastAsia="黑体" w:hAnsi="黑体" w:hint="eastAsia"/>
          <w:b/>
          <w:sz w:val="44"/>
          <w:szCs w:val="44"/>
        </w:rPr>
        <w:t>Hue</w:t>
      </w:r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1055136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</w:t>
          </w:r>
          <w:bookmarkStart w:id="1" w:name="_GoBack"/>
          <w:bookmarkEnd w:id="1"/>
          <w:r>
            <w:rPr>
              <w:lang w:val="zh-CN"/>
            </w:rPr>
            <w:t>录</w:t>
          </w:r>
        </w:p>
        <w:p w14:paraId="72A93B92" w14:textId="77777777" w:rsidR="005963C5" w:rsidRDefault="00FD4B3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55136" w:history="1">
            <w:r w:rsidR="005963C5" w:rsidRPr="001E177C">
              <w:rPr>
                <w:rStyle w:val="a6"/>
                <w:rFonts w:hint="eastAsia"/>
                <w:noProof/>
              </w:rPr>
              <w:t>一、</w:t>
            </w:r>
            <w:r w:rsidR="005963C5" w:rsidRPr="001E177C">
              <w:rPr>
                <w:rStyle w:val="a6"/>
                <w:rFonts w:hint="eastAsia"/>
                <w:noProof/>
              </w:rPr>
              <w:t xml:space="preserve"> </w:t>
            </w:r>
            <w:r w:rsidR="005963C5" w:rsidRPr="001E177C">
              <w:rPr>
                <w:rStyle w:val="a6"/>
                <w:rFonts w:hint="eastAsia"/>
                <w:noProof/>
              </w:rPr>
              <w:t>课程计划</w:t>
            </w:r>
            <w:r w:rsidR="005963C5">
              <w:rPr>
                <w:noProof/>
                <w:webHidden/>
              </w:rPr>
              <w:tab/>
            </w:r>
            <w:r w:rsidR="005963C5">
              <w:rPr>
                <w:noProof/>
                <w:webHidden/>
              </w:rPr>
              <w:fldChar w:fldCharType="begin"/>
            </w:r>
            <w:r w:rsidR="005963C5">
              <w:rPr>
                <w:noProof/>
                <w:webHidden/>
              </w:rPr>
              <w:instrText xml:space="preserve"> PAGEREF _Toc11055136 \h </w:instrText>
            </w:r>
            <w:r w:rsidR="005963C5">
              <w:rPr>
                <w:noProof/>
                <w:webHidden/>
              </w:rPr>
            </w:r>
            <w:r w:rsidR="005963C5"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</w:t>
            </w:r>
            <w:r w:rsidR="005963C5">
              <w:rPr>
                <w:noProof/>
                <w:webHidden/>
              </w:rPr>
              <w:fldChar w:fldCharType="end"/>
            </w:r>
          </w:hyperlink>
        </w:p>
        <w:p w14:paraId="615F4214" w14:textId="77777777" w:rsidR="005963C5" w:rsidRDefault="005963C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7" w:history="1">
            <w:r w:rsidRPr="001E177C">
              <w:rPr>
                <w:rStyle w:val="a6"/>
                <w:rFonts w:hint="eastAsia"/>
                <w:noProof/>
              </w:rPr>
              <w:t>二、</w:t>
            </w:r>
            <w:r w:rsidRPr="001E177C">
              <w:rPr>
                <w:rStyle w:val="a6"/>
                <w:noProof/>
              </w:rPr>
              <w:t xml:space="preserve"> Apache Hue</w:t>
            </w:r>
            <w:r w:rsidRPr="001E177C">
              <w:rPr>
                <w:rStyle w:val="a6"/>
                <w:rFonts w:hint="eastAsia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6E4CA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8" w:history="1">
            <w:r w:rsidRPr="001E177C">
              <w:rPr>
                <w:rStyle w:val="a6"/>
                <w:rFonts w:hint="eastAsia"/>
                <w:noProof/>
              </w:rPr>
              <w:t>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是什么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E5F5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39" w:history="1">
            <w:r w:rsidRPr="001E177C">
              <w:rPr>
                <w:rStyle w:val="a6"/>
                <w:rFonts w:hint="eastAsia"/>
                <w:noProof/>
              </w:rPr>
              <w:t>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能做什么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9DA45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0" w:history="1">
            <w:r w:rsidRPr="001E177C">
              <w:rPr>
                <w:rStyle w:val="a6"/>
                <w:rFonts w:hint="eastAsia"/>
                <w:noProof/>
              </w:rPr>
              <w:t>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的架构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62FC" w14:textId="77777777" w:rsidR="005963C5" w:rsidRDefault="005963C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1" w:history="1">
            <w:r w:rsidRPr="001E177C">
              <w:rPr>
                <w:rStyle w:val="a6"/>
                <w:rFonts w:hint="eastAsia"/>
                <w:noProof/>
              </w:rPr>
              <w:t>三、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0FD2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2" w:history="1">
            <w:r w:rsidRPr="001E177C">
              <w:rPr>
                <w:rStyle w:val="a6"/>
                <w:rFonts w:hint="eastAsia"/>
                <w:noProof/>
              </w:rPr>
              <w:t>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上传解压安装包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4E6EB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3" w:history="1">
            <w:r w:rsidRPr="001E177C">
              <w:rPr>
                <w:rStyle w:val="a6"/>
                <w:rFonts w:hint="eastAsia"/>
                <w:noProof/>
              </w:rPr>
              <w:t>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编译初始化工作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BBA55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4" w:history="1">
            <w:r w:rsidRPr="001E177C">
              <w:rPr>
                <w:rStyle w:val="a6"/>
                <w:rFonts w:hint="eastAsia"/>
                <w:noProof/>
              </w:rPr>
              <w:t>2.1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联网安装各种必须的依赖包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83D7A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5" w:history="1">
            <w:r w:rsidRPr="001E177C">
              <w:rPr>
                <w:rStyle w:val="a6"/>
                <w:rFonts w:hint="eastAsia"/>
                <w:noProof/>
              </w:rPr>
              <w:t>2.2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初始化配置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B28B0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6" w:history="1">
            <w:r w:rsidRPr="001E177C">
              <w:rPr>
                <w:rStyle w:val="a6"/>
                <w:rFonts w:hint="eastAsia"/>
                <w:noProof/>
              </w:rPr>
              <w:t>2.3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创建</w:t>
            </w:r>
            <w:r w:rsidRPr="001E177C">
              <w:rPr>
                <w:rStyle w:val="a6"/>
                <w:noProof/>
              </w:rPr>
              <w:t>mysql</w:t>
            </w:r>
            <w:r w:rsidRPr="001E177C">
              <w:rPr>
                <w:rStyle w:val="a6"/>
                <w:rFonts w:hint="eastAsia"/>
                <w:noProof/>
              </w:rPr>
              <w:t>中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使用的</w:t>
            </w:r>
            <w:r w:rsidRPr="001E177C">
              <w:rPr>
                <w:rStyle w:val="a6"/>
                <w:noProof/>
              </w:rPr>
              <w:t>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F10F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7" w:history="1">
            <w:r w:rsidRPr="001E177C">
              <w:rPr>
                <w:rStyle w:val="a6"/>
                <w:rFonts w:hint="eastAsia"/>
                <w:noProof/>
              </w:rPr>
              <w:t>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编译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08F82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8" w:history="1">
            <w:r w:rsidRPr="001E177C">
              <w:rPr>
                <w:rStyle w:val="a6"/>
                <w:rFonts w:hint="eastAsia"/>
                <w:noProof/>
              </w:rPr>
              <w:t>4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启动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、</w:t>
            </w:r>
            <w:r w:rsidRPr="001E177C">
              <w:rPr>
                <w:rStyle w:val="a6"/>
                <w:noProof/>
              </w:rPr>
              <w:t>Web UI</w:t>
            </w:r>
            <w:r w:rsidRPr="001E177C">
              <w:rPr>
                <w:rStyle w:val="a6"/>
                <w:rFonts w:hint="eastAsia"/>
                <w:noProof/>
              </w:rPr>
              <w:t>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5DDE" w14:textId="77777777" w:rsidR="005963C5" w:rsidRDefault="005963C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49" w:history="1">
            <w:r w:rsidRPr="001E177C">
              <w:rPr>
                <w:rStyle w:val="a6"/>
                <w:rFonts w:hint="eastAsia"/>
                <w:noProof/>
              </w:rPr>
              <w:t>四、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与软件的集成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005C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0" w:history="1">
            <w:r w:rsidRPr="001E177C">
              <w:rPr>
                <w:rStyle w:val="a6"/>
                <w:rFonts w:hint="eastAsia"/>
                <w:noProof/>
              </w:rPr>
              <w:t>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CD39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1" w:history="1">
            <w:r w:rsidRPr="001E177C">
              <w:rPr>
                <w:rStyle w:val="a6"/>
                <w:rFonts w:hint="eastAsia"/>
                <w:noProof/>
              </w:rPr>
              <w:t>1.1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core-site.xml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3CAAB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2" w:history="1">
            <w:r w:rsidRPr="001E177C">
              <w:rPr>
                <w:rStyle w:val="a6"/>
                <w:rFonts w:hint="eastAsia"/>
                <w:noProof/>
              </w:rPr>
              <w:t>1.2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hdfs-site.xml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2B620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3" w:history="1">
            <w:r w:rsidRPr="001E177C">
              <w:rPr>
                <w:rStyle w:val="a6"/>
                <w:rFonts w:hint="eastAsia"/>
                <w:noProof/>
              </w:rPr>
              <w:t>1.3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9F5A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4" w:history="1">
            <w:r w:rsidRPr="001E177C">
              <w:rPr>
                <w:rStyle w:val="a6"/>
                <w:rFonts w:hint="eastAsia"/>
                <w:noProof/>
              </w:rPr>
              <w:t>1.4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重启</w:t>
            </w:r>
            <w:r w:rsidRPr="001E177C">
              <w:rPr>
                <w:rStyle w:val="a6"/>
                <w:noProof/>
              </w:rPr>
              <w:t>HDFS</w:t>
            </w:r>
            <w:r w:rsidRPr="001E177C">
              <w:rPr>
                <w:rStyle w:val="a6"/>
                <w:rFonts w:hint="eastAsia"/>
                <w:noProof/>
              </w:rPr>
              <w:t>、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FC3C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5" w:history="1">
            <w:r w:rsidRPr="001E177C">
              <w:rPr>
                <w:rStyle w:val="a6"/>
                <w:rFonts w:hint="eastAsia"/>
                <w:noProof/>
              </w:rPr>
              <w:t>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YARN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8102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6" w:history="1">
            <w:r w:rsidRPr="001E177C">
              <w:rPr>
                <w:rStyle w:val="a6"/>
                <w:rFonts w:hint="eastAsia"/>
                <w:noProof/>
              </w:rPr>
              <w:t>2.1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10343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7" w:history="1">
            <w:r w:rsidRPr="001E177C">
              <w:rPr>
                <w:rStyle w:val="a6"/>
                <w:rFonts w:hint="eastAsia"/>
                <w:noProof/>
              </w:rPr>
              <w:t>2.2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开启</w:t>
            </w:r>
            <w:r w:rsidRPr="001E177C">
              <w:rPr>
                <w:rStyle w:val="a6"/>
                <w:noProof/>
              </w:rPr>
              <w:t>yarn</w:t>
            </w:r>
            <w:r w:rsidRPr="001E177C">
              <w:rPr>
                <w:rStyle w:val="a6"/>
                <w:rFonts w:hint="eastAsia"/>
                <w:noProof/>
              </w:rPr>
              <w:t>日志聚集服务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23DE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8" w:history="1">
            <w:r w:rsidRPr="001E177C">
              <w:rPr>
                <w:rStyle w:val="a6"/>
                <w:rFonts w:hint="eastAsia"/>
                <w:noProof/>
              </w:rPr>
              <w:t>2.3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重启</w:t>
            </w:r>
            <w:r w:rsidRPr="001E177C">
              <w:rPr>
                <w:rStyle w:val="a6"/>
                <w:noProof/>
              </w:rPr>
              <w:t>Yarn</w:t>
            </w:r>
            <w:r w:rsidRPr="001E177C">
              <w:rPr>
                <w:rStyle w:val="a6"/>
                <w:rFonts w:hint="eastAsia"/>
                <w:noProof/>
              </w:rPr>
              <w:t>、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BF4F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59" w:history="1">
            <w:r w:rsidRPr="001E177C">
              <w:rPr>
                <w:rStyle w:val="a6"/>
                <w:rFonts w:hint="eastAsia"/>
                <w:noProof/>
              </w:rPr>
              <w:t>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145E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0" w:history="1">
            <w:r w:rsidRPr="001E177C">
              <w:rPr>
                <w:rStyle w:val="a6"/>
                <w:rFonts w:hint="eastAsia"/>
                <w:noProof/>
              </w:rPr>
              <w:t>3.1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0562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1" w:history="1">
            <w:r w:rsidRPr="001E177C">
              <w:rPr>
                <w:rStyle w:val="a6"/>
                <w:rFonts w:hint="eastAsia"/>
                <w:noProof/>
              </w:rPr>
              <w:t>3.2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启动</w:t>
            </w:r>
            <w:r w:rsidRPr="001E177C">
              <w:rPr>
                <w:rStyle w:val="a6"/>
                <w:noProof/>
              </w:rPr>
              <w:t>Hive</w:t>
            </w:r>
            <w:r w:rsidRPr="001E177C">
              <w:rPr>
                <w:rStyle w:val="a6"/>
                <w:rFonts w:hint="eastAsia"/>
                <w:noProof/>
              </w:rPr>
              <w:t>服务、重启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5307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2" w:history="1">
            <w:r w:rsidRPr="001E177C">
              <w:rPr>
                <w:rStyle w:val="a6"/>
                <w:rFonts w:hint="eastAsia"/>
                <w:noProof/>
              </w:rPr>
              <w:t>4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5DF87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3" w:history="1">
            <w:r w:rsidRPr="001E177C">
              <w:rPr>
                <w:rStyle w:val="a6"/>
                <w:rFonts w:hint="eastAsia"/>
                <w:noProof/>
              </w:rPr>
              <w:t>4.1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096B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4" w:history="1">
            <w:r w:rsidRPr="001E177C">
              <w:rPr>
                <w:rStyle w:val="a6"/>
                <w:rFonts w:hint="eastAsia"/>
                <w:noProof/>
              </w:rPr>
              <w:t>4.2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重启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43BB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5" w:history="1">
            <w:r w:rsidRPr="001E177C">
              <w:rPr>
                <w:rStyle w:val="a6"/>
                <w:rFonts w:hint="eastAsia"/>
                <w:noProof/>
              </w:rPr>
              <w:t>5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Oozie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526C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6" w:history="1">
            <w:r w:rsidRPr="001E177C">
              <w:rPr>
                <w:rStyle w:val="a6"/>
                <w:rFonts w:hint="eastAsia"/>
                <w:noProof/>
              </w:rPr>
              <w:t>5.1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配置文件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CBE2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7" w:history="1">
            <w:r w:rsidRPr="001E177C">
              <w:rPr>
                <w:rStyle w:val="a6"/>
                <w:rFonts w:hint="eastAsia"/>
                <w:noProof/>
              </w:rPr>
              <w:t>5.2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启动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、</w:t>
            </w:r>
            <w:r w:rsidRPr="001E177C">
              <w:rPr>
                <w:rStyle w:val="a6"/>
                <w:noProof/>
              </w:rPr>
              <w:t>oozie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5DFD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8" w:history="1">
            <w:r w:rsidRPr="001E177C">
              <w:rPr>
                <w:rStyle w:val="a6"/>
                <w:rFonts w:hint="eastAsia"/>
                <w:noProof/>
              </w:rPr>
              <w:t>5.3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使用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 w:rsidRPr="001E177C">
              <w:rPr>
                <w:rStyle w:val="a6"/>
                <w:noProof/>
              </w:rPr>
              <w:t>oozie</w:t>
            </w:r>
            <w:r w:rsidRPr="001E177C">
              <w:rPr>
                <w:rStyle w:val="a6"/>
                <w:rFonts w:hint="eastAsia"/>
                <w:noProof/>
              </w:rPr>
              <w:t>调度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89849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69" w:history="1">
            <w:r w:rsidRPr="001E177C">
              <w:rPr>
                <w:rStyle w:val="a6"/>
                <w:rFonts w:hint="eastAsia"/>
                <w:noProof/>
              </w:rPr>
              <w:t>5.4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利用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调度</w:t>
            </w:r>
            <w:r w:rsidRPr="001E177C">
              <w:rPr>
                <w:rStyle w:val="a6"/>
                <w:noProof/>
              </w:rPr>
              <w:t>shell</w:t>
            </w:r>
            <w:r w:rsidRPr="001E177C">
              <w:rPr>
                <w:rStyle w:val="a6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1F81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0" w:history="1">
            <w:r w:rsidRPr="001E177C">
              <w:rPr>
                <w:rStyle w:val="a6"/>
                <w:rFonts w:hint="eastAsia"/>
                <w:noProof/>
              </w:rPr>
              <w:t>5.5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利用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调度</w:t>
            </w:r>
            <w:r w:rsidRPr="001E177C">
              <w:rPr>
                <w:rStyle w:val="a6"/>
                <w:noProof/>
              </w:rPr>
              <w:t>hive</w:t>
            </w:r>
            <w:r w:rsidRPr="001E177C">
              <w:rPr>
                <w:rStyle w:val="a6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082CA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1" w:history="1">
            <w:r w:rsidRPr="001E177C">
              <w:rPr>
                <w:rStyle w:val="a6"/>
                <w:rFonts w:hint="eastAsia"/>
                <w:noProof/>
              </w:rPr>
              <w:t>5.6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利用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调度</w:t>
            </w:r>
            <w:r w:rsidRPr="001E177C">
              <w:rPr>
                <w:rStyle w:val="a6"/>
                <w:noProof/>
              </w:rPr>
              <w:t>MapReduce</w:t>
            </w:r>
            <w:r w:rsidRPr="001E177C">
              <w:rPr>
                <w:rStyle w:val="a6"/>
                <w:rFonts w:hint="eastAsia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63AA6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2" w:history="1">
            <w:r w:rsidRPr="001E177C">
              <w:rPr>
                <w:rStyle w:val="a6"/>
                <w:rFonts w:hint="eastAsia"/>
                <w:noProof/>
              </w:rPr>
              <w:t>5.7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利用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配置定时调度任务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4E625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3" w:history="1">
            <w:r w:rsidRPr="001E177C">
              <w:rPr>
                <w:rStyle w:val="a6"/>
                <w:rFonts w:hint="eastAsia"/>
                <w:noProof/>
              </w:rPr>
              <w:t>6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Hbase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033E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4" w:history="1">
            <w:r w:rsidRPr="001E177C">
              <w:rPr>
                <w:rStyle w:val="a6"/>
                <w:rFonts w:hint="eastAsia"/>
                <w:noProof/>
              </w:rPr>
              <w:t>6.1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hbase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F2748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5" w:history="1">
            <w:r w:rsidRPr="001E177C">
              <w:rPr>
                <w:rStyle w:val="a6"/>
                <w:rFonts w:hint="eastAsia"/>
                <w:noProof/>
              </w:rPr>
              <w:t>6.2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hadoop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D31F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6" w:history="1">
            <w:r w:rsidRPr="001E177C">
              <w:rPr>
                <w:rStyle w:val="a6"/>
                <w:rFonts w:hint="eastAsia"/>
                <w:noProof/>
              </w:rPr>
              <w:t>6.3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</w:t>
            </w:r>
            <w:r w:rsidRPr="001E177C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9F733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7" w:history="1">
            <w:r w:rsidRPr="001E177C">
              <w:rPr>
                <w:rStyle w:val="a6"/>
                <w:rFonts w:hint="eastAsia"/>
                <w:noProof/>
              </w:rPr>
              <w:t>6.4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启动</w:t>
            </w:r>
            <w:r w:rsidRPr="001E177C">
              <w:rPr>
                <w:rStyle w:val="a6"/>
                <w:noProof/>
              </w:rPr>
              <w:t>hbase(</w:t>
            </w:r>
            <w:r w:rsidRPr="001E177C">
              <w:rPr>
                <w:rStyle w:val="a6"/>
                <w:rFonts w:hint="eastAsia"/>
                <w:noProof/>
              </w:rPr>
              <w:t>包括</w:t>
            </w:r>
            <w:r w:rsidRPr="001E177C">
              <w:rPr>
                <w:rStyle w:val="a6"/>
                <w:noProof/>
              </w:rPr>
              <w:t>thrift</w:t>
            </w:r>
            <w:r w:rsidRPr="001E177C">
              <w:rPr>
                <w:rStyle w:val="a6"/>
                <w:rFonts w:hint="eastAsia"/>
                <w:noProof/>
              </w:rPr>
              <w:t>服务</w:t>
            </w:r>
            <w:r w:rsidRPr="001E177C">
              <w:rPr>
                <w:rStyle w:val="a6"/>
                <w:noProof/>
              </w:rPr>
              <w:t>)</w:t>
            </w:r>
            <w:r w:rsidRPr="001E177C">
              <w:rPr>
                <w:rStyle w:val="a6"/>
                <w:rFonts w:hint="eastAsia"/>
                <w:noProof/>
              </w:rPr>
              <w:t>、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1613" w14:textId="77777777" w:rsidR="005963C5" w:rsidRDefault="005963C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8" w:history="1">
            <w:r w:rsidRPr="001E177C">
              <w:rPr>
                <w:rStyle w:val="a6"/>
                <w:rFonts w:hint="eastAsia"/>
                <w:noProof/>
              </w:rPr>
              <w:t>7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noProof/>
              </w:rPr>
              <w:t xml:space="preserve"> Hue</w:t>
            </w:r>
            <w:r w:rsidRPr="001E177C">
              <w:rPr>
                <w:rStyle w:val="a6"/>
                <w:rFonts w:hint="eastAsia"/>
                <w:noProof/>
              </w:rPr>
              <w:t>集成</w:t>
            </w:r>
            <w:r w:rsidRPr="001E177C">
              <w:rPr>
                <w:rStyle w:val="a6"/>
                <w:noProof/>
              </w:rPr>
              <w:t>Impala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4B9BC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79" w:history="1">
            <w:r w:rsidRPr="001E177C">
              <w:rPr>
                <w:rStyle w:val="a6"/>
                <w:rFonts w:hint="eastAsia"/>
                <w:noProof/>
              </w:rPr>
              <w:t>7.1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修改</w:t>
            </w:r>
            <w:r w:rsidRPr="001E177C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62B2D" w14:textId="77777777" w:rsidR="005963C5" w:rsidRDefault="005963C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55180" w:history="1">
            <w:r w:rsidRPr="001E177C">
              <w:rPr>
                <w:rStyle w:val="a6"/>
                <w:rFonts w:hint="eastAsia"/>
                <w:noProof/>
              </w:rPr>
              <w:t>7.2</w:t>
            </w:r>
            <w:r w:rsidRPr="001E177C">
              <w:rPr>
                <w:rStyle w:val="a6"/>
                <w:rFonts w:hint="eastAsia"/>
                <w:noProof/>
              </w:rPr>
              <w:t>．</w:t>
            </w:r>
            <w:r w:rsidRPr="001E177C">
              <w:rPr>
                <w:rStyle w:val="a6"/>
                <w:rFonts w:hint="eastAsia"/>
                <w:noProof/>
              </w:rPr>
              <w:t xml:space="preserve"> </w:t>
            </w:r>
            <w:r w:rsidRPr="001E177C">
              <w:rPr>
                <w:rStyle w:val="a6"/>
                <w:rFonts w:hint="eastAsia"/>
                <w:noProof/>
              </w:rPr>
              <w:t>重启</w:t>
            </w:r>
            <w:r w:rsidRPr="001E177C">
              <w:rPr>
                <w:rStyle w:val="a6"/>
                <w:noProof/>
              </w:rPr>
              <w:t>Hue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5A0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629C8BDA" w:rsidR="00210D83" w:rsidRDefault="00172A59" w:rsidP="00172A59">
      <w:pPr>
        <w:pStyle w:val="1"/>
      </w:pPr>
      <w:bookmarkStart w:id="2" w:name="_Toc11055137"/>
      <w:r w:rsidRPr="00172A59">
        <w:lastRenderedPageBreak/>
        <w:t xml:space="preserve">Apache </w:t>
      </w:r>
      <w:r w:rsidR="007329BC">
        <w:t>Hue</w:t>
      </w:r>
      <w:r w:rsidR="00063E25">
        <w:t>介绍</w:t>
      </w:r>
      <w:bookmarkEnd w:id="2"/>
    </w:p>
    <w:p w14:paraId="31BC9EDC" w14:textId="55F5D64D" w:rsidR="003E257F" w:rsidRDefault="008B5547" w:rsidP="003E257F">
      <w:pPr>
        <w:pStyle w:val="2"/>
        <w:spacing w:line="288" w:lineRule="auto"/>
      </w:pPr>
      <w:bookmarkStart w:id="3" w:name="_Toc11055138"/>
      <w:r>
        <w:rPr>
          <w:rFonts w:hint="eastAsia"/>
        </w:rPr>
        <w:t>Hue</w:t>
      </w:r>
      <w:r w:rsidR="00063E25">
        <w:rPr>
          <w:rFonts w:hint="eastAsia"/>
        </w:rPr>
        <w:t>是什么</w:t>
      </w:r>
      <w:bookmarkEnd w:id="3"/>
    </w:p>
    <w:p w14:paraId="31F52E62" w14:textId="77777777" w:rsidR="009B0168" w:rsidRPr="009B0168" w:rsidRDefault="009B0168" w:rsidP="009B0168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9B0168">
        <w:rPr>
          <w:rFonts w:asciiTheme="minorEastAsia" w:eastAsiaTheme="minorEastAsia" w:hAnsiTheme="minorEastAsia" w:cstheme="minorBidi"/>
          <w:sz w:val="24"/>
          <w:szCs w:val="24"/>
        </w:rPr>
        <w:t>HUE=Hadoop User Experience</w:t>
      </w:r>
    </w:p>
    <w:p w14:paraId="26014390" w14:textId="77777777" w:rsidR="009B0168" w:rsidRPr="009B0168" w:rsidRDefault="009B0168" w:rsidP="009B0168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6251BE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Hue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是一个开源的Apache Hadoop UI系统，由</w:t>
      </w:r>
      <w:proofErr w:type="spellStart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Cloudera</w:t>
      </w:r>
      <w:proofErr w:type="spellEnd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 xml:space="preserve"> Desktop演化而来，最后</w:t>
      </w:r>
      <w:proofErr w:type="spellStart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Cloudera</w:t>
      </w:r>
      <w:proofErr w:type="spellEnd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公司将其贡献给Apache基金会的Hadoop社区，它是基于Python Web框架</w:t>
      </w:r>
      <w:proofErr w:type="spellStart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Django</w:t>
      </w:r>
      <w:proofErr w:type="spellEnd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实现的。</w:t>
      </w:r>
    </w:p>
    <w:p w14:paraId="42C6191E" w14:textId="45ABAF6C" w:rsidR="00036306" w:rsidRDefault="009B0168" w:rsidP="00036306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通过使用Hue</w:t>
      </w:r>
      <w:r w:rsidR="006251BE">
        <w:rPr>
          <w:rFonts w:asciiTheme="minorEastAsia" w:eastAsiaTheme="minorEastAsia" w:hAnsiTheme="minorEastAsia" w:cstheme="minorBidi" w:hint="eastAsia"/>
          <w:sz w:val="24"/>
          <w:szCs w:val="24"/>
        </w:rPr>
        <w:t>，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可以在</w:t>
      </w:r>
      <w:r w:rsidRPr="006251BE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浏览器端的Web控制台上与Hadoop集群进行交互</w:t>
      </w:r>
      <w:r w:rsidR="00D64120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，</w:t>
      </w:r>
      <w:r w:rsidRPr="00036306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来分析处理数据</w:t>
      </w:r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，例如操作HDFS上的数据，运行MapReduce Job，执行Hive的SQL语句，浏览</w:t>
      </w:r>
      <w:proofErr w:type="spellStart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HBase</w:t>
      </w:r>
      <w:proofErr w:type="spellEnd"/>
      <w:r w:rsidRPr="009B0168">
        <w:rPr>
          <w:rFonts w:asciiTheme="minorEastAsia" w:eastAsiaTheme="minorEastAsia" w:hAnsiTheme="minorEastAsia" w:cstheme="minorBidi" w:hint="eastAsia"/>
          <w:sz w:val="24"/>
          <w:szCs w:val="24"/>
        </w:rPr>
        <w:t>数据库等等。</w:t>
      </w:r>
    </w:p>
    <w:p w14:paraId="7E0E69DD" w14:textId="2033690A" w:rsidR="00D14ADB" w:rsidRDefault="00D14ADB" w:rsidP="00036306">
      <w:pPr>
        <w:widowControl/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6F5155B5" wp14:editId="76226987">
            <wp:extent cx="5274310" cy="25215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3223" w14:textId="10642B8E" w:rsidR="00387DA8" w:rsidRDefault="00387DA8" w:rsidP="00387DA8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>
        <w:rPr>
          <w:rFonts w:asciiTheme="minorEastAsia" w:eastAsiaTheme="minorEastAsia" w:hAnsiTheme="minorEastAsia" w:cstheme="minorBidi"/>
          <w:sz w:val="24"/>
          <w:szCs w:val="24"/>
        </w:rPr>
        <w:br w:type="page"/>
      </w:r>
    </w:p>
    <w:p w14:paraId="43798CBC" w14:textId="51F6FF88" w:rsidR="005D0BAB" w:rsidRDefault="00ED0D76" w:rsidP="00ED0D76">
      <w:pPr>
        <w:pStyle w:val="2"/>
      </w:pPr>
      <w:bookmarkStart w:id="4" w:name="_Toc11055139"/>
      <w:r>
        <w:rPr>
          <w:rFonts w:hint="eastAsia"/>
        </w:rPr>
        <w:lastRenderedPageBreak/>
        <w:t>Hue</w:t>
      </w:r>
      <w:r w:rsidR="00504348">
        <w:rPr>
          <w:rFonts w:hint="eastAsia"/>
        </w:rPr>
        <w:t>能</w:t>
      </w:r>
      <w:r>
        <w:t>做什么</w:t>
      </w:r>
      <w:bookmarkEnd w:id="4"/>
    </w:p>
    <w:p w14:paraId="3D839CC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访问</w:t>
      </w:r>
      <w:r w:rsidRPr="00FB0992">
        <w:rPr>
          <w:rFonts w:hint="eastAsia"/>
          <w:sz w:val="24"/>
        </w:rPr>
        <w:t>HDFS</w:t>
      </w:r>
      <w:r w:rsidRPr="00FB0992">
        <w:rPr>
          <w:rFonts w:hint="eastAsia"/>
          <w:sz w:val="24"/>
        </w:rPr>
        <w:t>和文件浏览</w:t>
      </w:r>
      <w:r w:rsidRPr="00FB0992">
        <w:rPr>
          <w:rFonts w:hint="eastAsia"/>
          <w:sz w:val="24"/>
        </w:rPr>
        <w:t xml:space="preserve"> </w:t>
      </w:r>
    </w:p>
    <w:p w14:paraId="7D226325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通过</w:t>
      </w:r>
      <w:r w:rsidRPr="00FB0992">
        <w:rPr>
          <w:rFonts w:hint="eastAsia"/>
          <w:sz w:val="24"/>
        </w:rPr>
        <w:t>web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>hive</w:t>
      </w:r>
      <w:r w:rsidRPr="00FB0992">
        <w:rPr>
          <w:rFonts w:hint="eastAsia"/>
          <w:sz w:val="24"/>
        </w:rPr>
        <w:t>以及数据结果展示</w:t>
      </w:r>
      <w:r w:rsidRPr="00FB0992">
        <w:rPr>
          <w:rFonts w:hint="eastAsia"/>
          <w:sz w:val="24"/>
        </w:rPr>
        <w:t xml:space="preserve"> </w:t>
      </w:r>
    </w:p>
    <w:p w14:paraId="2B426F04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查询</w:t>
      </w:r>
      <w:proofErr w:type="spellStart"/>
      <w:r w:rsidRPr="00FB0992">
        <w:rPr>
          <w:rFonts w:hint="eastAsia"/>
          <w:sz w:val="24"/>
        </w:rPr>
        <w:t>solr</w:t>
      </w:r>
      <w:proofErr w:type="spellEnd"/>
      <w:r w:rsidRPr="00FB0992">
        <w:rPr>
          <w:rFonts w:hint="eastAsia"/>
          <w:sz w:val="24"/>
        </w:rPr>
        <w:t>和结果展示，报表生成</w:t>
      </w:r>
      <w:r w:rsidRPr="00FB0992">
        <w:rPr>
          <w:rFonts w:hint="eastAsia"/>
          <w:sz w:val="24"/>
        </w:rPr>
        <w:t xml:space="preserve"> </w:t>
      </w:r>
    </w:p>
    <w:p w14:paraId="2EA9A793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通过</w:t>
      </w:r>
      <w:r w:rsidRPr="00FB0992">
        <w:rPr>
          <w:rFonts w:hint="eastAsia"/>
          <w:sz w:val="24"/>
        </w:rPr>
        <w:t>web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>impala</w:t>
      </w:r>
      <w:r w:rsidRPr="00FB0992">
        <w:rPr>
          <w:rFonts w:hint="eastAsia"/>
          <w:sz w:val="24"/>
        </w:rPr>
        <w:t>交互式</w:t>
      </w:r>
      <w:r w:rsidRPr="00FB0992">
        <w:rPr>
          <w:rFonts w:hint="eastAsia"/>
          <w:sz w:val="24"/>
        </w:rPr>
        <w:t xml:space="preserve">SQL Query </w:t>
      </w:r>
    </w:p>
    <w:p w14:paraId="3D8E71F1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spark</w:t>
      </w:r>
      <w:r w:rsidRPr="00FB0992">
        <w:rPr>
          <w:rFonts w:hint="eastAsia"/>
          <w:sz w:val="24"/>
        </w:rPr>
        <w:t>调试和开发</w:t>
      </w:r>
      <w:r w:rsidRPr="00FB0992">
        <w:rPr>
          <w:rFonts w:hint="eastAsia"/>
          <w:sz w:val="24"/>
        </w:rPr>
        <w:t xml:space="preserve"> </w:t>
      </w:r>
    </w:p>
    <w:p w14:paraId="1CB6059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Pig</w:t>
      </w:r>
      <w:r w:rsidRPr="00FB0992">
        <w:rPr>
          <w:rFonts w:hint="eastAsia"/>
          <w:sz w:val="24"/>
        </w:rPr>
        <w:t>开发和调试</w:t>
      </w:r>
      <w:r w:rsidRPr="00FB0992">
        <w:rPr>
          <w:rFonts w:hint="eastAsia"/>
          <w:sz w:val="24"/>
        </w:rPr>
        <w:t xml:space="preserve"> </w:t>
      </w:r>
    </w:p>
    <w:p w14:paraId="0E013FEF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proofErr w:type="spellStart"/>
      <w:r w:rsidRPr="00FB0992">
        <w:rPr>
          <w:rFonts w:hint="eastAsia"/>
          <w:sz w:val="24"/>
        </w:rPr>
        <w:t>oozie</w:t>
      </w:r>
      <w:proofErr w:type="spellEnd"/>
      <w:r w:rsidRPr="00FB0992">
        <w:rPr>
          <w:rFonts w:hint="eastAsia"/>
          <w:sz w:val="24"/>
        </w:rPr>
        <w:t>任务的开发，监控，和工作</w:t>
      </w:r>
      <w:proofErr w:type="gramStart"/>
      <w:r w:rsidRPr="00FB0992">
        <w:rPr>
          <w:rFonts w:hint="eastAsia"/>
          <w:sz w:val="24"/>
        </w:rPr>
        <w:t>流协调</w:t>
      </w:r>
      <w:proofErr w:type="gramEnd"/>
      <w:r w:rsidRPr="00FB0992">
        <w:rPr>
          <w:rFonts w:hint="eastAsia"/>
          <w:sz w:val="24"/>
        </w:rPr>
        <w:t>调度</w:t>
      </w:r>
      <w:r w:rsidRPr="00FB0992">
        <w:rPr>
          <w:rFonts w:hint="eastAsia"/>
          <w:sz w:val="24"/>
        </w:rPr>
        <w:t xml:space="preserve"> </w:t>
      </w:r>
    </w:p>
    <w:p w14:paraId="60FE71A3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Hbase</w:t>
      </w:r>
      <w:r w:rsidRPr="00FB0992">
        <w:rPr>
          <w:rFonts w:hint="eastAsia"/>
          <w:sz w:val="24"/>
        </w:rPr>
        <w:t>数据查询和修改，数据展示</w:t>
      </w:r>
      <w:r w:rsidRPr="00FB0992">
        <w:rPr>
          <w:rFonts w:hint="eastAsia"/>
          <w:sz w:val="24"/>
        </w:rPr>
        <w:t xml:space="preserve"> </w:t>
      </w:r>
    </w:p>
    <w:p w14:paraId="1C5A74CD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Hive</w:t>
      </w:r>
      <w:r w:rsidRPr="00FB0992">
        <w:rPr>
          <w:rFonts w:hint="eastAsia"/>
          <w:sz w:val="24"/>
        </w:rPr>
        <w:t>的元数据（</w:t>
      </w:r>
      <w:proofErr w:type="spellStart"/>
      <w:r w:rsidRPr="00FB0992">
        <w:rPr>
          <w:rFonts w:hint="eastAsia"/>
          <w:sz w:val="24"/>
        </w:rPr>
        <w:t>metastore</w:t>
      </w:r>
      <w:proofErr w:type="spellEnd"/>
      <w:r w:rsidRPr="00FB0992">
        <w:rPr>
          <w:rFonts w:hint="eastAsia"/>
          <w:sz w:val="24"/>
        </w:rPr>
        <w:t>）查询</w:t>
      </w:r>
      <w:r w:rsidRPr="00FB0992">
        <w:rPr>
          <w:rFonts w:hint="eastAsia"/>
          <w:sz w:val="24"/>
        </w:rPr>
        <w:t xml:space="preserve"> </w:t>
      </w:r>
    </w:p>
    <w:p w14:paraId="553F963E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MapReduce</w:t>
      </w:r>
      <w:r w:rsidRPr="00FB0992">
        <w:rPr>
          <w:rFonts w:hint="eastAsia"/>
          <w:sz w:val="24"/>
        </w:rPr>
        <w:t>任务进度查看，日志追踪</w:t>
      </w:r>
      <w:r w:rsidRPr="00FB0992">
        <w:rPr>
          <w:rFonts w:hint="eastAsia"/>
          <w:sz w:val="24"/>
        </w:rPr>
        <w:t xml:space="preserve"> </w:t>
      </w:r>
    </w:p>
    <w:p w14:paraId="0373A417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创建和提交</w:t>
      </w:r>
      <w:r w:rsidRPr="00FB0992">
        <w:rPr>
          <w:rFonts w:hint="eastAsia"/>
          <w:sz w:val="24"/>
        </w:rPr>
        <w:t>MapReduce</w:t>
      </w:r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Streaming</w:t>
      </w:r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Java job</w:t>
      </w:r>
      <w:r w:rsidRPr="00FB0992">
        <w:rPr>
          <w:rFonts w:hint="eastAsia"/>
          <w:sz w:val="24"/>
        </w:rPr>
        <w:t>任务</w:t>
      </w:r>
      <w:r w:rsidRPr="00FB0992">
        <w:rPr>
          <w:rFonts w:hint="eastAsia"/>
          <w:sz w:val="24"/>
        </w:rPr>
        <w:t xml:space="preserve"> </w:t>
      </w:r>
    </w:p>
    <w:p w14:paraId="066AB87D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Sqoop2</w:t>
      </w:r>
      <w:r w:rsidRPr="00FB0992">
        <w:rPr>
          <w:rFonts w:hint="eastAsia"/>
          <w:sz w:val="24"/>
        </w:rPr>
        <w:t>的开发和调试</w:t>
      </w:r>
      <w:r w:rsidRPr="00FB0992">
        <w:rPr>
          <w:rFonts w:hint="eastAsia"/>
          <w:sz w:val="24"/>
        </w:rPr>
        <w:t xml:space="preserve"> </w:t>
      </w:r>
    </w:p>
    <w:p w14:paraId="47343461" w14:textId="77777777" w:rsidR="00FB0992" w:rsidRPr="00FB0992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Zookeeper</w:t>
      </w:r>
      <w:r w:rsidRPr="00FB0992">
        <w:rPr>
          <w:rFonts w:hint="eastAsia"/>
          <w:sz w:val="24"/>
        </w:rPr>
        <w:t>的浏览和编辑</w:t>
      </w:r>
      <w:r w:rsidRPr="00FB0992">
        <w:rPr>
          <w:rFonts w:hint="eastAsia"/>
          <w:sz w:val="24"/>
        </w:rPr>
        <w:t xml:space="preserve"> </w:t>
      </w:r>
    </w:p>
    <w:p w14:paraId="6F879D17" w14:textId="38CA4415" w:rsidR="00387DA8" w:rsidRDefault="00FB0992" w:rsidP="00FB0992">
      <w:pPr>
        <w:spacing w:line="360" w:lineRule="auto"/>
        <w:ind w:firstLineChars="200" w:firstLine="480"/>
        <w:rPr>
          <w:sz w:val="24"/>
        </w:rPr>
      </w:pPr>
      <w:r w:rsidRPr="00FB0992">
        <w:rPr>
          <w:rFonts w:hint="eastAsia"/>
          <w:sz w:val="24"/>
        </w:rPr>
        <w:t>数据库（</w:t>
      </w:r>
      <w:r w:rsidRPr="00FB0992">
        <w:rPr>
          <w:rFonts w:hint="eastAsia"/>
          <w:sz w:val="24"/>
        </w:rPr>
        <w:t>MySQL</w:t>
      </w:r>
      <w:r w:rsidRPr="00FB0992">
        <w:rPr>
          <w:rFonts w:hint="eastAsia"/>
          <w:sz w:val="24"/>
        </w:rPr>
        <w:t>，</w:t>
      </w:r>
      <w:proofErr w:type="spellStart"/>
      <w:r w:rsidRPr="00FB0992">
        <w:rPr>
          <w:rFonts w:hint="eastAsia"/>
          <w:sz w:val="24"/>
        </w:rPr>
        <w:t>PostGres</w:t>
      </w:r>
      <w:proofErr w:type="spellEnd"/>
      <w:r w:rsidRPr="00FB0992">
        <w:rPr>
          <w:rFonts w:hint="eastAsia"/>
          <w:sz w:val="24"/>
        </w:rPr>
        <w:t>，</w:t>
      </w:r>
      <w:proofErr w:type="spellStart"/>
      <w:r w:rsidRPr="00FB0992">
        <w:rPr>
          <w:rFonts w:hint="eastAsia"/>
          <w:sz w:val="24"/>
        </w:rPr>
        <w:t>SQlite</w:t>
      </w:r>
      <w:proofErr w:type="spellEnd"/>
      <w:r w:rsidRPr="00FB0992">
        <w:rPr>
          <w:rFonts w:hint="eastAsia"/>
          <w:sz w:val="24"/>
        </w:rPr>
        <w:t>，</w:t>
      </w:r>
      <w:r w:rsidRPr="00FB0992">
        <w:rPr>
          <w:rFonts w:hint="eastAsia"/>
          <w:sz w:val="24"/>
        </w:rPr>
        <w:t>Oracle</w:t>
      </w:r>
      <w:r w:rsidRPr="00FB0992">
        <w:rPr>
          <w:rFonts w:hint="eastAsia"/>
          <w:sz w:val="24"/>
        </w:rPr>
        <w:t>）的查询和展示</w:t>
      </w:r>
    </w:p>
    <w:p w14:paraId="106FFE57" w14:textId="52719176" w:rsidR="00FB0992" w:rsidRDefault="00810F80" w:rsidP="00FB099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9E64789" wp14:editId="7CEA467F">
            <wp:extent cx="5274310" cy="14935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32C8" w14:textId="374D110E" w:rsidR="00B141F1" w:rsidRDefault="00B141F1" w:rsidP="00FB099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29410CB" wp14:editId="589AB89C">
            <wp:extent cx="5274310" cy="2240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FBE7" w14:textId="1EC0F2DE" w:rsidR="00327C42" w:rsidRDefault="00327C42" w:rsidP="00327C42">
      <w:pPr>
        <w:pStyle w:val="2"/>
      </w:pPr>
      <w:bookmarkStart w:id="5" w:name="_Toc11055140"/>
      <w:r>
        <w:rPr>
          <w:rFonts w:hint="eastAsia"/>
        </w:rPr>
        <w:lastRenderedPageBreak/>
        <w:t>Hue</w:t>
      </w:r>
      <w:r>
        <w:t>的架构</w:t>
      </w:r>
      <w:bookmarkEnd w:id="5"/>
    </w:p>
    <w:p w14:paraId="1E845A8E" w14:textId="0F969EA4" w:rsidR="00A730B0" w:rsidRDefault="00A730B0" w:rsidP="00A730B0">
      <w:pPr>
        <w:spacing w:line="360" w:lineRule="auto"/>
        <w:ind w:firstLineChars="200" w:firstLine="480"/>
        <w:rPr>
          <w:sz w:val="24"/>
        </w:rPr>
      </w:pPr>
      <w:r w:rsidRPr="00A730B0">
        <w:rPr>
          <w:rFonts w:hint="eastAsia"/>
          <w:sz w:val="24"/>
        </w:rPr>
        <w:t>Hue</w:t>
      </w:r>
      <w:r>
        <w:rPr>
          <w:rFonts w:hint="eastAsia"/>
          <w:sz w:val="24"/>
        </w:rPr>
        <w:t>是一个友好的界面集成框架，可以集成</w:t>
      </w:r>
      <w:r w:rsidRPr="00A730B0">
        <w:rPr>
          <w:rFonts w:hint="eastAsia"/>
          <w:sz w:val="24"/>
        </w:rPr>
        <w:t>各种</w:t>
      </w:r>
      <w:r>
        <w:rPr>
          <w:rFonts w:hint="eastAsia"/>
          <w:sz w:val="24"/>
        </w:rPr>
        <w:t>大量的大数据体系软件</w:t>
      </w:r>
      <w:r w:rsidRPr="00A730B0">
        <w:rPr>
          <w:rFonts w:hint="eastAsia"/>
          <w:sz w:val="24"/>
        </w:rPr>
        <w:t>框架，</w:t>
      </w:r>
      <w:r w:rsidR="00C0370B">
        <w:rPr>
          <w:rFonts w:hint="eastAsia"/>
          <w:sz w:val="24"/>
        </w:rPr>
        <w:t>通过</w:t>
      </w:r>
      <w:r w:rsidRPr="00A730B0">
        <w:rPr>
          <w:rFonts w:hint="eastAsia"/>
          <w:sz w:val="24"/>
        </w:rPr>
        <w:t>一个界面就可以做到查看以及执行所有的框架</w:t>
      </w:r>
      <w:r w:rsidR="00436F6D">
        <w:rPr>
          <w:rFonts w:hint="eastAsia"/>
          <w:sz w:val="24"/>
        </w:rPr>
        <w:t>。</w:t>
      </w:r>
    </w:p>
    <w:p w14:paraId="2091E52D" w14:textId="29E3C6D0" w:rsidR="00BD5EC5" w:rsidRDefault="00BD5EC5" w:rsidP="00A730B0">
      <w:pPr>
        <w:spacing w:line="360" w:lineRule="auto"/>
        <w:ind w:firstLineChars="200" w:firstLine="480"/>
        <w:rPr>
          <w:sz w:val="24"/>
        </w:rPr>
      </w:pPr>
      <w:r w:rsidRPr="00BD5EC5">
        <w:rPr>
          <w:rFonts w:hint="eastAsia"/>
          <w:sz w:val="24"/>
        </w:rPr>
        <w:t>H</w:t>
      </w:r>
      <w:r>
        <w:rPr>
          <w:rFonts w:hint="eastAsia"/>
          <w:sz w:val="24"/>
        </w:rPr>
        <w:t>ue</w:t>
      </w:r>
      <w:r w:rsidRPr="00BD5EC5">
        <w:rPr>
          <w:rFonts w:hint="eastAsia"/>
          <w:sz w:val="24"/>
        </w:rPr>
        <w:t>提供的这些功能相比</w:t>
      </w:r>
      <w:r w:rsidRPr="00BD5EC5">
        <w:rPr>
          <w:rFonts w:hint="eastAsia"/>
          <w:sz w:val="24"/>
        </w:rPr>
        <w:t>Hadoop</w:t>
      </w:r>
      <w:r w:rsidRPr="00BD5EC5">
        <w:rPr>
          <w:rFonts w:hint="eastAsia"/>
          <w:sz w:val="24"/>
        </w:rPr>
        <w:t>生态各组件提供的界面更加友好，但是一些需要</w:t>
      </w:r>
      <w:r w:rsidRPr="00BD5EC5">
        <w:rPr>
          <w:rFonts w:hint="eastAsia"/>
          <w:sz w:val="24"/>
        </w:rPr>
        <w:t>debug</w:t>
      </w:r>
      <w:r w:rsidR="00E51027">
        <w:rPr>
          <w:rFonts w:hint="eastAsia"/>
          <w:sz w:val="24"/>
        </w:rPr>
        <w:t>的场景可能还是</w:t>
      </w:r>
      <w:r w:rsidRPr="00BD5EC5">
        <w:rPr>
          <w:rFonts w:hint="eastAsia"/>
          <w:sz w:val="24"/>
        </w:rPr>
        <w:t>要使用原生系统才能更加深入的找到错误的原因。</w:t>
      </w:r>
    </w:p>
    <w:p w14:paraId="5A3B0D1B" w14:textId="2672A3AB" w:rsidR="00D02112" w:rsidRDefault="00D02112" w:rsidP="00A730B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6FDAF51" wp14:editId="0F923F6B">
            <wp:extent cx="5274310" cy="4396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EB60" w14:textId="532F981E" w:rsidR="00DC2B19" w:rsidRDefault="00DC2B19" w:rsidP="00DC2B1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3E4555E" w14:textId="77E0784D" w:rsidR="00DC2B19" w:rsidRDefault="003134D0" w:rsidP="00DC2B19">
      <w:pPr>
        <w:pStyle w:val="1"/>
      </w:pPr>
      <w:bookmarkStart w:id="6" w:name="_Toc11055141"/>
      <w:r>
        <w:rPr>
          <w:rFonts w:hint="eastAsia"/>
        </w:rPr>
        <w:lastRenderedPageBreak/>
        <w:t>Hue</w:t>
      </w:r>
      <w:r>
        <w:rPr>
          <w:rFonts w:hint="eastAsia"/>
        </w:rPr>
        <w:t>的安装</w:t>
      </w:r>
      <w:bookmarkEnd w:id="6"/>
    </w:p>
    <w:p w14:paraId="379A7121" w14:textId="748BD1B1" w:rsidR="00806A7B" w:rsidRDefault="00806A7B" w:rsidP="00806A7B">
      <w:pPr>
        <w:pStyle w:val="2"/>
      </w:pPr>
      <w:bookmarkStart w:id="7" w:name="_Toc11055142"/>
      <w:r>
        <w:rPr>
          <w:rFonts w:hint="eastAsia"/>
        </w:rPr>
        <w:t>上传解压安装包</w:t>
      </w:r>
      <w:bookmarkEnd w:id="7"/>
    </w:p>
    <w:p w14:paraId="3BBFF63B" w14:textId="5C14058D" w:rsidR="00B06C6F" w:rsidRDefault="00E77755" w:rsidP="00E77755">
      <w:pPr>
        <w:spacing w:line="360" w:lineRule="auto"/>
        <w:ind w:firstLineChars="200" w:firstLine="480"/>
        <w:rPr>
          <w:sz w:val="24"/>
        </w:rPr>
      </w:pPr>
      <w:r w:rsidRPr="00E77755">
        <w:rPr>
          <w:rFonts w:hint="eastAsia"/>
          <w:sz w:val="24"/>
        </w:rPr>
        <w:t>H</w:t>
      </w:r>
      <w:r w:rsidRPr="00E77755">
        <w:rPr>
          <w:sz w:val="24"/>
        </w:rPr>
        <w:t>ue</w:t>
      </w:r>
      <w:r w:rsidRPr="00E77755">
        <w:rPr>
          <w:sz w:val="24"/>
        </w:rPr>
        <w:t>的安装支持多种方式，包括</w:t>
      </w:r>
      <w:r w:rsidRPr="00E77755">
        <w:rPr>
          <w:sz w:val="24"/>
        </w:rPr>
        <w:t>rpm</w:t>
      </w:r>
      <w:r w:rsidRPr="00E77755">
        <w:rPr>
          <w:sz w:val="24"/>
        </w:rPr>
        <w:t>包的方式进行安装</w:t>
      </w:r>
      <w:r>
        <w:rPr>
          <w:rFonts w:hint="eastAsia"/>
          <w:sz w:val="24"/>
        </w:rPr>
        <w:t>、</w:t>
      </w:r>
      <w:r w:rsidRPr="00E77755">
        <w:rPr>
          <w:sz w:val="24"/>
        </w:rPr>
        <w:t>tar.gz</w:t>
      </w:r>
      <w:r w:rsidRPr="00E77755">
        <w:rPr>
          <w:rFonts w:hint="eastAsia"/>
          <w:sz w:val="24"/>
        </w:rPr>
        <w:t>包</w:t>
      </w:r>
      <w:r w:rsidRPr="00E77755">
        <w:rPr>
          <w:sz w:val="24"/>
        </w:rPr>
        <w:t>的方式进行安装以及</w:t>
      </w:r>
      <w:proofErr w:type="spellStart"/>
      <w:r w:rsidRPr="00E77755">
        <w:rPr>
          <w:sz w:val="24"/>
        </w:rPr>
        <w:t>cloudera</w:t>
      </w:r>
      <w:proofErr w:type="spellEnd"/>
      <w:r w:rsidRPr="00E77755">
        <w:rPr>
          <w:sz w:val="24"/>
        </w:rPr>
        <w:t xml:space="preserve">  manager</w:t>
      </w:r>
      <w:r w:rsidRPr="00E77755">
        <w:rPr>
          <w:sz w:val="24"/>
        </w:rPr>
        <w:t>的方式来进行安装等，我们这里使用</w:t>
      </w:r>
      <w:r w:rsidRPr="00E77755">
        <w:rPr>
          <w:sz w:val="24"/>
          <w:shd w:val="pct15" w:color="auto" w:fill="FFFFFF"/>
        </w:rPr>
        <w:t>tar.gz</w:t>
      </w:r>
      <w:r w:rsidRPr="00E77755">
        <w:rPr>
          <w:rFonts w:hint="eastAsia"/>
          <w:sz w:val="24"/>
          <w:shd w:val="pct15" w:color="auto" w:fill="FFFFFF"/>
        </w:rPr>
        <w:t>包</w:t>
      </w:r>
      <w:r w:rsidRPr="00E77755">
        <w:rPr>
          <w:sz w:val="24"/>
        </w:rPr>
        <w:t>的方式来</w:t>
      </w:r>
      <w:r>
        <w:rPr>
          <w:rFonts w:hint="eastAsia"/>
          <w:sz w:val="24"/>
        </w:rPr>
        <w:t>进行</w:t>
      </w:r>
      <w:r w:rsidRPr="00E77755">
        <w:rPr>
          <w:sz w:val="24"/>
        </w:rPr>
        <w:t>安装</w:t>
      </w:r>
      <w:r w:rsidRPr="00E77755">
        <w:rPr>
          <w:rFonts w:hint="eastAsia"/>
          <w:sz w:val="24"/>
        </w:rPr>
        <w:t>。</w:t>
      </w:r>
    </w:p>
    <w:p w14:paraId="0EC0791D" w14:textId="77777777" w:rsidR="00C351AC" w:rsidRPr="00C351AC" w:rsidRDefault="00C351AC" w:rsidP="00C351AC">
      <w:pPr>
        <w:spacing w:line="360" w:lineRule="auto"/>
        <w:ind w:firstLineChars="200" w:firstLine="480"/>
        <w:rPr>
          <w:sz w:val="24"/>
        </w:rPr>
      </w:pPr>
      <w:r w:rsidRPr="00C351AC">
        <w:rPr>
          <w:rFonts w:hint="eastAsia"/>
          <w:sz w:val="24"/>
        </w:rPr>
        <w:t>H</w:t>
      </w:r>
      <w:r w:rsidRPr="00C351AC">
        <w:rPr>
          <w:sz w:val="24"/>
        </w:rPr>
        <w:t>ue</w:t>
      </w:r>
      <w:r w:rsidRPr="00C351AC">
        <w:rPr>
          <w:sz w:val="24"/>
        </w:rPr>
        <w:t>的压缩包的下载地址：</w:t>
      </w:r>
    </w:p>
    <w:p w14:paraId="08F2FC25" w14:textId="77777777" w:rsidR="00C351AC" w:rsidRPr="00C351AC" w:rsidRDefault="00517049" w:rsidP="00C351AC">
      <w:pPr>
        <w:spacing w:line="360" w:lineRule="auto"/>
        <w:ind w:firstLineChars="200" w:firstLine="420"/>
        <w:rPr>
          <w:sz w:val="24"/>
        </w:rPr>
      </w:pPr>
      <w:hyperlink r:id="rId12" w:history="1">
        <w:r w:rsidR="00C351AC" w:rsidRPr="00C351AC">
          <w:rPr>
            <w:sz w:val="24"/>
          </w:rPr>
          <w:t>http://archive.cloudera.com/cdh5/cdh/5/</w:t>
        </w:r>
      </w:hyperlink>
    </w:p>
    <w:p w14:paraId="6CBFCA2A" w14:textId="77777777" w:rsidR="00C351AC" w:rsidRPr="00C351AC" w:rsidRDefault="00C351AC" w:rsidP="00C351AC">
      <w:pPr>
        <w:spacing w:line="360" w:lineRule="auto"/>
        <w:ind w:firstLineChars="200" w:firstLine="480"/>
        <w:rPr>
          <w:sz w:val="24"/>
        </w:rPr>
      </w:pPr>
      <w:r w:rsidRPr="00C351AC">
        <w:rPr>
          <w:rFonts w:hint="eastAsia"/>
          <w:sz w:val="24"/>
        </w:rPr>
        <w:t>我们</w:t>
      </w:r>
      <w:r w:rsidRPr="00C351AC">
        <w:rPr>
          <w:sz w:val="24"/>
        </w:rPr>
        <w:t>这里使用的是</w:t>
      </w:r>
      <w:r w:rsidRPr="00C351AC">
        <w:rPr>
          <w:rFonts w:hint="eastAsia"/>
          <w:sz w:val="24"/>
        </w:rPr>
        <w:t>CDH5.14.0</w:t>
      </w:r>
      <w:r w:rsidRPr="00C351AC">
        <w:rPr>
          <w:rFonts w:hint="eastAsia"/>
          <w:sz w:val="24"/>
        </w:rPr>
        <w:t>这个</w:t>
      </w:r>
      <w:r w:rsidRPr="00C351AC">
        <w:rPr>
          <w:sz w:val="24"/>
        </w:rPr>
        <w:t>对应的版本，具体下载地址为</w:t>
      </w:r>
    </w:p>
    <w:p w14:paraId="002060C0" w14:textId="29EAA665" w:rsidR="00C06297" w:rsidRPr="0043464D" w:rsidRDefault="00517049" w:rsidP="0043464D">
      <w:pPr>
        <w:spacing w:line="360" w:lineRule="auto"/>
        <w:ind w:firstLineChars="200" w:firstLine="420"/>
        <w:rPr>
          <w:sz w:val="24"/>
        </w:rPr>
      </w:pPr>
      <w:hyperlink r:id="rId13" w:history="1">
        <w:r w:rsidR="00C351AC" w:rsidRPr="00C351AC">
          <w:rPr>
            <w:sz w:val="24"/>
          </w:rPr>
          <w:t>http://archive.cloudera.com/cdh5/cdh/5/hue-3.9.0-cdh5.14.0.tar.gz</w:t>
        </w:r>
      </w:hyperlink>
    </w:p>
    <w:p w14:paraId="60F5F42C" w14:textId="2112C456" w:rsidR="00F4789F" w:rsidRPr="00D602D8" w:rsidRDefault="00F4789F" w:rsidP="00D602D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</w:t>
      </w:r>
      <w:r w:rsidR="00FD085E"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servers</w:t>
      </w:r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7AFDBF7" w14:textId="271135A1" w:rsidR="00A70868" w:rsidRPr="00D602D8" w:rsidRDefault="00F4789F" w:rsidP="00D602D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D602D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="00FD085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zxvf</w:t>
      </w:r>
      <w:proofErr w:type="spellEnd"/>
      <w:r w:rsidR="00FD085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hue-3.9.0-cdh5.14.0.tar.gz</w:t>
      </w:r>
    </w:p>
    <w:p w14:paraId="32F875AD" w14:textId="36F2C7B0" w:rsidR="00806A7B" w:rsidRDefault="00806A7B" w:rsidP="00806A7B">
      <w:pPr>
        <w:pStyle w:val="2"/>
      </w:pPr>
      <w:bookmarkStart w:id="8" w:name="_Toc11055143"/>
      <w:r>
        <w:rPr>
          <w:rFonts w:hint="eastAsia"/>
        </w:rPr>
        <w:t>编译</w:t>
      </w:r>
      <w:r w:rsidR="00D54498">
        <w:rPr>
          <w:rFonts w:hint="eastAsia"/>
        </w:rPr>
        <w:t>初始化工作</w:t>
      </w:r>
      <w:bookmarkEnd w:id="8"/>
    </w:p>
    <w:p w14:paraId="14337691" w14:textId="23907E7B" w:rsidR="00D462D3" w:rsidRPr="004F734A" w:rsidRDefault="00052F1E" w:rsidP="004F734A">
      <w:pPr>
        <w:pStyle w:val="3"/>
        <w:rPr>
          <w:rStyle w:val="HTML"/>
          <w:rFonts w:ascii="Calibri" w:hAnsi="Calibri" w:cs="Times New Roman"/>
          <w:sz w:val="28"/>
          <w:szCs w:val="32"/>
        </w:rPr>
      </w:pPr>
      <w:bookmarkStart w:id="9" w:name="_Toc11055144"/>
      <w:r w:rsidRPr="00A1384D">
        <w:rPr>
          <w:rFonts w:hint="eastAsia"/>
          <w:sz w:val="24"/>
        </w:rPr>
        <w:t>联网安装各种必须的依赖包</w:t>
      </w:r>
      <w:bookmarkEnd w:id="9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F734A" w14:paraId="6EBC6B3C" w14:textId="77777777" w:rsidTr="0014624D">
        <w:tc>
          <w:tcPr>
            <w:tcW w:w="7875" w:type="dxa"/>
          </w:tcPr>
          <w:p w14:paraId="0431349F" w14:textId="099BEF5E" w:rsidR="004F734A" w:rsidRPr="004F734A" w:rsidRDefault="004F734A" w:rsidP="006F39FB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F734A">
              <w:rPr>
                <w:sz w:val="24"/>
              </w:rPr>
              <w:t xml:space="preserve">yum install -y </w:t>
            </w:r>
            <w:proofErr w:type="spellStart"/>
            <w:r w:rsidRPr="004F734A">
              <w:rPr>
                <w:sz w:val="24"/>
              </w:rPr>
              <w:t>asciidoc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cyrus-sasl-devel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cyrus-sasl-gssapi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cyrus</w:t>
            </w:r>
            <w:proofErr w:type="spellEnd"/>
            <w:r w:rsidRPr="004F734A">
              <w:rPr>
                <w:sz w:val="24"/>
              </w:rPr>
              <w:t>-</w:t>
            </w:r>
            <w:proofErr w:type="spellStart"/>
            <w:r w:rsidRPr="004F734A">
              <w:rPr>
                <w:sz w:val="24"/>
              </w:rPr>
              <w:t>sasl</w:t>
            </w:r>
            <w:proofErr w:type="spellEnd"/>
            <w:r w:rsidRPr="004F734A">
              <w:rPr>
                <w:sz w:val="24"/>
              </w:rPr>
              <w:t xml:space="preserve">-plain </w:t>
            </w:r>
            <w:proofErr w:type="spellStart"/>
            <w:r w:rsidRPr="004F734A">
              <w:rPr>
                <w:sz w:val="24"/>
              </w:rPr>
              <w:t>gcc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gcc-c</w:t>
            </w:r>
            <w:proofErr w:type="spellEnd"/>
            <w:r w:rsidRPr="004F734A">
              <w:rPr>
                <w:sz w:val="24"/>
              </w:rPr>
              <w:t xml:space="preserve">++ krb5-devel </w:t>
            </w:r>
            <w:proofErr w:type="spellStart"/>
            <w:r w:rsidRPr="004F734A">
              <w:rPr>
                <w:sz w:val="24"/>
              </w:rPr>
              <w:t>libffi-devel</w:t>
            </w:r>
            <w:proofErr w:type="spellEnd"/>
            <w:r w:rsidRPr="004F734A">
              <w:rPr>
                <w:sz w:val="24"/>
              </w:rPr>
              <w:t xml:space="preserve"> libxml2-devel </w:t>
            </w:r>
            <w:proofErr w:type="spellStart"/>
            <w:r w:rsidRPr="004F734A">
              <w:rPr>
                <w:sz w:val="24"/>
              </w:rPr>
              <w:t>libxslt-devel</w:t>
            </w:r>
            <w:proofErr w:type="spellEnd"/>
            <w:r w:rsidRPr="004F734A">
              <w:rPr>
                <w:sz w:val="24"/>
              </w:rPr>
              <w:t xml:space="preserve"> make </w:t>
            </w:r>
            <w:proofErr w:type="spellStart"/>
            <w:r w:rsidRPr="004F734A">
              <w:rPr>
                <w:sz w:val="24"/>
              </w:rPr>
              <w:t>openldap-devel</w:t>
            </w:r>
            <w:proofErr w:type="spellEnd"/>
            <w:r w:rsidRPr="004F734A">
              <w:rPr>
                <w:sz w:val="24"/>
              </w:rPr>
              <w:t xml:space="preserve"> python-</w:t>
            </w:r>
            <w:proofErr w:type="spellStart"/>
            <w:r w:rsidRPr="004F734A">
              <w:rPr>
                <w:sz w:val="24"/>
              </w:rPr>
              <w:t>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sqlite-devel</w:t>
            </w:r>
            <w:proofErr w:type="spellEnd"/>
            <w:r w:rsidRPr="004F734A">
              <w:rPr>
                <w:sz w:val="24"/>
              </w:rPr>
              <w:t xml:space="preserve"> </w:t>
            </w:r>
            <w:proofErr w:type="spellStart"/>
            <w:r w:rsidRPr="004F734A">
              <w:rPr>
                <w:sz w:val="24"/>
              </w:rPr>
              <w:t>gmp-devel</w:t>
            </w:r>
            <w:proofErr w:type="spellEnd"/>
          </w:p>
        </w:tc>
      </w:tr>
    </w:tbl>
    <w:p w14:paraId="36EF80A7" w14:textId="77777777" w:rsidR="004F734A" w:rsidRDefault="004F734A" w:rsidP="006F39F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D0B51FC" w14:textId="1655201E" w:rsidR="007A6B42" w:rsidRPr="003E5DB4" w:rsidRDefault="007A6B42" w:rsidP="007A6B42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3E5DB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C3E6DCF" w14:textId="53DC7946" w:rsidR="00A1384D" w:rsidRDefault="00A1384D" w:rsidP="00A1384D">
      <w:pPr>
        <w:pStyle w:val="3"/>
        <w:rPr>
          <w:sz w:val="24"/>
        </w:rPr>
      </w:pPr>
      <w:bookmarkStart w:id="10" w:name="_Toc11055145"/>
      <w:r w:rsidRPr="003925CF">
        <w:rPr>
          <w:sz w:val="24"/>
        </w:rPr>
        <w:lastRenderedPageBreak/>
        <w:t>Hue</w:t>
      </w:r>
      <w:r w:rsidRPr="003925CF">
        <w:rPr>
          <w:sz w:val="24"/>
        </w:rPr>
        <w:t>初始化配置</w:t>
      </w:r>
      <w:bookmarkEnd w:id="10"/>
    </w:p>
    <w:p w14:paraId="31C4724F" w14:textId="77777777" w:rsidR="007B64FF" w:rsidRPr="007B64FF" w:rsidRDefault="007B64FF" w:rsidP="007B64F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/export/servers/hue-3.9.0-cdh5.14.0/desktop/</w:t>
      </w:r>
      <w:proofErr w:type="spell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</w:p>
    <w:p w14:paraId="2F176643" w14:textId="58620123" w:rsidR="0055763F" w:rsidRDefault="007B64FF" w:rsidP="007B64F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B64F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  hue.ini</w:t>
      </w:r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E418E" w14:paraId="20E2D081" w14:textId="77777777" w:rsidTr="009E418E">
        <w:tc>
          <w:tcPr>
            <w:tcW w:w="7875" w:type="dxa"/>
          </w:tcPr>
          <w:p w14:paraId="19DA6E89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rFonts w:hint="eastAsia"/>
                <w:sz w:val="24"/>
              </w:rPr>
              <w:t>#</w:t>
            </w:r>
            <w:r w:rsidRPr="009E418E">
              <w:rPr>
                <w:rFonts w:hint="eastAsia"/>
                <w:sz w:val="24"/>
              </w:rPr>
              <w:t>通用配置</w:t>
            </w:r>
          </w:p>
          <w:p w14:paraId="6BCF3BE2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[desktop]</w:t>
            </w:r>
          </w:p>
          <w:p w14:paraId="08393D33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secret_key=jFE93j;2[290-eiw.KEiwN2s3['d;/.q[eIW^y#e=+Iei*@Mn&lt;qW5o</w:t>
            </w:r>
          </w:p>
          <w:p w14:paraId="16ED76D1" w14:textId="3F51D316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http_host</w:t>
            </w:r>
            <w:proofErr w:type="spellEnd"/>
            <w:r w:rsidRPr="009E418E">
              <w:rPr>
                <w:sz w:val="24"/>
              </w:rPr>
              <w:t>=node</w:t>
            </w:r>
            <w:r w:rsidR="004B656E">
              <w:rPr>
                <w:rFonts w:hint="eastAsia"/>
                <w:sz w:val="24"/>
              </w:rPr>
              <w:t>-</w:t>
            </w:r>
            <w:r w:rsidR="004B656E">
              <w:rPr>
                <w:sz w:val="24"/>
              </w:rPr>
              <w:t>1</w:t>
            </w:r>
          </w:p>
          <w:p w14:paraId="2EF3E6A0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is_hue_4=true</w:t>
            </w:r>
          </w:p>
          <w:p w14:paraId="5DE35287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time_zone</w:t>
            </w:r>
            <w:proofErr w:type="spellEnd"/>
            <w:r w:rsidRPr="009E418E">
              <w:rPr>
                <w:sz w:val="24"/>
              </w:rPr>
              <w:t>=</w:t>
            </w:r>
            <w:r w:rsidRPr="005D4287">
              <w:rPr>
                <w:color w:val="FF0000"/>
                <w:sz w:val="24"/>
                <w:shd w:val="pct15" w:color="auto" w:fill="FFFFFF"/>
              </w:rPr>
              <w:t>Asia/Shanghai</w:t>
            </w:r>
          </w:p>
          <w:p w14:paraId="74E1ED0A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server_user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1A4F9D55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server_group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7B5393BA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default_user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50573C35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proofErr w:type="spellStart"/>
            <w:r w:rsidRPr="009E418E">
              <w:rPr>
                <w:sz w:val="24"/>
              </w:rPr>
              <w:t>default_hdfs_superuser</w:t>
            </w:r>
            <w:proofErr w:type="spellEnd"/>
            <w:r w:rsidRPr="009E418E">
              <w:rPr>
                <w:sz w:val="24"/>
              </w:rPr>
              <w:t>=root</w:t>
            </w:r>
          </w:p>
          <w:p w14:paraId="3DAD9DFD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rFonts w:hint="eastAsia"/>
                <w:sz w:val="24"/>
              </w:rPr>
              <w:t>#</w:t>
            </w:r>
            <w:r w:rsidRPr="009E418E">
              <w:rPr>
                <w:rFonts w:hint="eastAsia"/>
                <w:sz w:val="24"/>
              </w:rPr>
              <w:t>配置使用</w:t>
            </w:r>
            <w:proofErr w:type="spellStart"/>
            <w:r w:rsidRPr="009E418E">
              <w:rPr>
                <w:rFonts w:hint="eastAsia"/>
                <w:sz w:val="24"/>
              </w:rPr>
              <w:t>mysql</w:t>
            </w:r>
            <w:proofErr w:type="spellEnd"/>
            <w:r w:rsidRPr="009E418E">
              <w:rPr>
                <w:rFonts w:hint="eastAsia"/>
                <w:sz w:val="24"/>
              </w:rPr>
              <w:t>作为</w:t>
            </w:r>
            <w:r w:rsidRPr="009E418E">
              <w:rPr>
                <w:rFonts w:hint="eastAsia"/>
                <w:sz w:val="24"/>
              </w:rPr>
              <w:t>hue</w:t>
            </w:r>
            <w:r w:rsidRPr="009E418E">
              <w:rPr>
                <w:rFonts w:hint="eastAsia"/>
                <w:sz w:val="24"/>
              </w:rPr>
              <w:t>的存储数据库</w:t>
            </w:r>
            <w:r w:rsidRPr="009E418E">
              <w:rPr>
                <w:rFonts w:hint="eastAsia"/>
                <w:sz w:val="24"/>
              </w:rPr>
              <w:t>,</w:t>
            </w:r>
            <w:r w:rsidRPr="009E418E">
              <w:rPr>
                <w:rFonts w:hint="eastAsia"/>
                <w:sz w:val="24"/>
              </w:rPr>
              <w:t>大概在</w:t>
            </w:r>
            <w:r w:rsidRPr="009E418E">
              <w:rPr>
                <w:rFonts w:hint="eastAsia"/>
                <w:sz w:val="24"/>
              </w:rPr>
              <w:t>hue.ini</w:t>
            </w:r>
            <w:r w:rsidRPr="009E418E">
              <w:rPr>
                <w:rFonts w:hint="eastAsia"/>
                <w:sz w:val="24"/>
              </w:rPr>
              <w:t>的</w:t>
            </w:r>
            <w:r w:rsidRPr="009E418E">
              <w:rPr>
                <w:rFonts w:hint="eastAsia"/>
                <w:sz w:val="24"/>
              </w:rPr>
              <w:t>587</w:t>
            </w:r>
            <w:r w:rsidRPr="009E418E">
              <w:rPr>
                <w:rFonts w:hint="eastAsia"/>
                <w:sz w:val="24"/>
              </w:rPr>
              <w:t>行左右</w:t>
            </w:r>
          </w:p>
          <w:p w14:paraId="4892B97E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[[database]]</w:t>
            </w:r>
          </w:p>
          <w:p w14:paraId="3FE2F4A9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engine=</w:t>
            </w:r>
            <w:proofErr w:type="spellStart"/>
            <w:r w:rsidRPr="009E418E">
              <w:rPr>
                <w:sz w:val="24"/>
              </w:rPr>
              <w:t>mysql</w:t>
            </w:r>
            <w:proofErr w:type="spellEnd"/>
          </w:p>
          <w:p w14:paraId="00D0C1BA" w14:textId="33569405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host=node</w:t>
            </w:r>
            <w:r w:rsidR="00282BA9">
              <w:rPr>
                <w:rFonts w:hint="eastAsia"/>
                <w:sz w:val="24"/>
              </w:rPr>
              <w:t>-</w:t>
            </w:r>
            <w:r w:rsidR="00282BA9">
              <w:rPr>
                <w:sz w:val="24"/>
              </w:rPr>
              <w:t>1</w:t>
            </w:r>
          </w:p>
          <w:p w14:paraId="63A4B73D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port=3306</w:t>
            </w:r>
          </w:p>
          <w:p w14:paraId="4116819E" w14:textId="77777777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user=root</w:t>
            </w:r>
          </w:p>
          <w:p w14:paraId="17776344" w14:textId="3B8A14E4" w:rsidR="009E418E" w:rsidRPr="009E418E" w:rsidRDefault="009E418E" w:rsidP="009E418E">
            <w:pPr>
              <w:spacing w:line="360" w:lineRule="auto"/>
              <w:rPr>
                <w:sz w:val="24"/>
              </w:rPr>
            </w:pPr>
            <w:r w:rsidRPr="009E418E">
              <w:rPr>
                <w:sz w:val="24"/>
              </w:rPr>
              <w:t>password=</w:t>
            </w:r>
            <w:r w:rsidR="00C849A7">
              <w:rPr>
                <w:sz w:val="24"/>
              </w:rPr>
              <w:t>Hadoop</w:t>
            </w:r>
          </w:p>
          <w:p w14:paraId="3F119736" w14:textId="5A27EB83" w:rsidR="009E418E" w:rsidRPr="007D61F1" w:rsidRDefault="009E418E" w:rsidP="009E418E">
            <w:pPr>
              <w:spacing w:line="360" w:lineRule="auto"/>
              <w:rPr>
                <w:rStyle w:val="HTML"/>
                <w:rFonts w:ascii="Source Code Pro" w:hAnsi="Source Code Pro"/>
                <w:b/>
                <w:color w:val="C7254E"/>
                <w:sz w:val="22"/>
                <w:szCs w:val="22"/>
                <w:shd w:val="clear" w:color="auto" w:fill="F9F2F4"/>
              </w:rPr>
            </w:pPr>
            <w:r w:rsidRPr="007D61F1">
              <w:rPr>
                <w:b/>
                <w:color w:val="FF0000"/>
                <w:sz w:val="24"/>
                <w:shd w:val="pct15" w:color="auto" w:fill="FFFFFF"/>
              </w:rPr>
              <w:t>name=hue</w:t>
            </w:r>
          </w:p>
        </w:tc>
      </w:tr>
    </w:tbl>
    <w:p w14:paraId="2ECABAA4" w14:textId="3ED6106A" w:rsidR="009E418E" w:rsidRDefault="00F71B85" w:rsidP="00F71B85">
      <w:pPr>
        <w:pStyle w:val="3"/>
        <w:rPr>
          <w:sz w:val="24"/>
        </w:rPr>
      </w:pPr>
      <w:bookmarkStart w:id="11" w:name="_Toc11055146"/>
      <w:r w:rsidRPr="00F71B85">
        <w:rPr>
          <w:rFonts w:hint="eastAsia"/>
          <w:sz w:val="24"/>
        </w:rPr>
        <w:t>创建</w:t>
      </w:r>
      <w:proofErr w:type="spellStart"/>
      <w:r w:rsidRPr="00F71B85">
        <w:rPr>
          <w:rFonts w:hint="eastAsia"/>
          <w:sz w:val="24"/>
        </w:rPr>
        <w:t>mysql</w:t>
      </w:r>
      <w:proofErr w:type="spellEnd"/>
      <w:r w:rsidRPr="00F71B85">
        <w:rPr>
          <w:rFonts w:hint="eastAsia"/>
          <w:sz w:val="24"/>
        </w:rPr>
        <w:t>中</w:t>
      </w:r>
      <w:r w:rsidRPr="00F71B85">
        <w:rPr>
          <w:rFonts w:hint="eastAsia"/>
          <w:sz w:val="24"/>
        </w:rPr>
        <w:t>Hue</w:t>
      </w:r>
      <w:r w:rsidRPr="00F71B85">
        <w:rPr>
          <w:rFonts w:hint="eastAsia"/>
          <w:sz w:val="24"/>
        </w:rPr>
        <w:t>使用的</w:t>
      </w:r>
      <w:r w:rsidRPr="00F71B85">
        <w:rPr>
          <w:rFonts w:hint="eastAsia"/>
          <w:sz w:val="24"/>
        </w:rPr>
        <w:t>DB</w:t>
      </w:r>
      <w:bookmarkEnd w:id="11"/>
    </w:p>
    <w:p w14:paraId="11229332" w14:textId="77777777" w:rsidR="00F035F6" w:rsidRPr="0064236D" w:rsidRDefault="00F035F6" w:rsidP="006423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423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create</w:t>
      </w:r>
      <w:proofErr w:type="gramEnd"/>
      <w:r w:rsidRPr="006423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database hue default character set utf8 default collate utf8_general_ci;</w:t>
      </w:r>
    </w:p>
    <w:p w14:paraId="6764A484" w14:textId="4A5C64E9" w:rsidR="007F47E1" w:rsidRDefault="007F47E1">
      <w:pPr>
        <w:widowControl/>
        <w:spacing w:line="240" w:lineRule="auto"/>
        <w:jc w:val="left"/>
      </w:pPr>
      <w:r>
        <w:br w:type="page"/>
      </w:r>
    </w:p>
    <w:p w14:paraId="55981376" w14:textId="2DEE3B42" w:rsidR="001B234D" w:rsidRDefault="00B14B68" w:rsidP="007F47E1">
      <w:pPr>
        <w:pStyle w:val="2"/>
      </w:pPr>
      <w:bookmarkStart w:id="12" w:name="_Toc11055147"/>
      <w:r>
        <w:rPr>
          <w:rFonts w:hint="eastAsia"/>
        </w:rPr>
        <w:lastRenderedPageBreak/>
        <w:t>编译</w:t>
      </w:r>
      <w:r>
        <w:rPr>
          <w:rFonts w:hint="eastAsia"/>
        </w:rPr>
        <w:t>Hue</w:t>
      </w:r>
      <w:bookmarkEnd w:id="12"/>
    </w:p>
    <w:p w14:paraId="05B84E8F" w14:textId="77777777" w:rsidR="00AF1FE2" w:rsidRPr="00CF64D6" w:rsidRDefault="00AF1FE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</w:t>
      </w:r>
    </w:p>
    <w:p w14:paraId="322D546E" w14:textId="0AAA84EA" w:rsidR="002E5D01" w:rsidRDefault="00AF1FE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make</w:t>
      </w:r>
      <w:proofErr w:type="gramEnd"/>
      <w:r w:rsidRPr="00CF64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apps</w:t>
      </w:r>
    </w:p>
    <w:p w14:paraId="1C14DA8C" w14:textId="77777777" w:rsidR="004C6372" w:rsidRDefault="004C6372" w:rsidP="00CF64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710FC82" w14:textId="0E284166" w:rsidR="004C6372" w:rsidRPr="00CC39C0" w:rsidRDefault="004C6372" w:rsidP="00CC39C0">
      <w:pPr>
        <w:spacing w:line="360" w:lineRule="auto"/>
        <w:ind w:firstLineChars="200" w:firstLine="480"/>
        <w:rPr>
          <w:sz w:val="24"/>
        </w:rPr>
      </w:pPr>
      <w:r w:rsidRPr="00CC39C0">
        <w:rPr>
          <w:sz w:val="24"/>
        </w:rPr>
        <w:t>编译成功之后，会在</w:t>
      </w:r>
      <w:r w:rsidRPr="00CC39C0">
        <w:rPr>
          <w:sz w:val="24"/>
        </w:rPr>
        <w:t>hue</w:t>
      </w:r>
      <w:r w:rsidRPr="00CC39C0">
        <w:rPr>
          <w:sz w:val="24"/>
        </w:rPr>
        <w:t>数据库中创建许多初始化表。</w:t>
      </w:r>
    </w:p>
    <w:p w14:paraId="7EE46D4B" w14:textId="24C4868A" w:rsidR="004C6372" w:rsidRDefault="004C6372" w:rsidP="00CF64D6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26A25F0" wp14:editId="7DED8504">
            <wp:extent cx="5274310" cy="1259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8C1B" w14:textId="1D0B616B" w:rsidR="004C6372" w:rsidRDefault="004C6372" w:rsidP="00CF64D6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8A51585" wp14:editId="4B33021A">
            <wp:extent cx="5274310" cy="1975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1BE" w14:textId="3F9CBD17" w:rsidR="00DE68E4" w:rsidRPr="002645E9" w:rsidRDefault="00DE68E4" w:rsidP="00DE68E4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645E9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A32BFAB" w14:textId="71260725" w:rsidR="00806A7B" w:rsidRDefault="00806A7B" w:rsidP="00806A7B">
      <w:pPr>
        <w:pStyle w:val="2"/>
      </w:pPr>
      <w:bookmarkStart w:id="13" w:name="_Toc11055148"/>
      <w:r>
        <w:rPr>
          <w:rFonts w:hint="eastAsia"/>
        </w:rPr>
        <w:lastRenderedPageBreak/>
        <w:t>启动</w:t>
      </w:r>
      <w:r>
        <w:rPr>
          <w:rFonts w:hint="eastAsia"/>
        </w:rPr>
        <w:t>Hue</w:t>
      </w:r>
      <w:r>
        <w:rPr>
          <w:rFonts w:hint="eastAsia"/>
        </w:rPr>
        <w:t>、</w:t>
      </w:r>
      <w:r>
        <w:t>Web UI</w:t>
      </w:r>
      <w:r w:rsidR="007212E8">
        <w:t>访问</w:t>
      </w:r>
      <w:bookmarkEnd w:id="13"/>
    </w:p>
    <w:p w14:paraId="41D154F9" w14:textId="77777777" w:rsidR="004B2D79" w:rsidRPr="004B2D79" w:rsidRDefault="004B2D79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48BFA0EE" w14:textId="16B5B917" w:rsidR="004B2D79" w:rsidRDefault="004B2D79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10143E73" w14:textId="77777777" w:rsidR="00F23492" w:rsidRDefault="00F23492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759C6973" w14:textId="44371458" w:rsidR="00F23492" w:rsidRPr="000C53D9" w:rsidRDefault="00F23492" w:rsidP="000C53D9">
      <w:pPr>
        <w:spacing w:line="360" w:lineRule="auto"/>
        <w:ind w:firstLineChars="200" w:firstLine="480"/>
        <w:rPr>
          <w:sz w:val="24"/>
        </w:rPr>
      </w:pPr>
      <w:r w:rsidRPr="000C53D9">
        <w:rPr>
          <w:sz w:val="24"/>
        </w:rPr>
        <w:t>页面访问路径：</w:t>
      </w:r>
    </w:p>
    <w:p w14:paraId="4B762048" w14:textId="6C50FF3A" w:rsidR="004B2D79" w:rsidRDefault="00517049" w:rsidP="004B2D7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16" w:history="1">
        <w:r w:rsidR="00CA0258" w:rsidRPr="004553BF">
          <w:rPr>
            <w:rStyle w:val="a6"/>
            <w:rFonts w:ascii="Source Code Pro" w:hAnsi="Source Code Pro" w:cs="宋体"/>
            <w:sz w:val="22"/>
            <w:shd w:val="clear" w:color="auto" w:fill="F9F2F4"/>
          </w:rPr>
          <w:t>http://node-1:8888</w:t>
        </w:r>
      </w:hyperlink>
    </w:p>
    <w:p w14:paraId="5873B5BF" w14:textId="77777777" w:rsidR="00446D5D" w:rsidRDefault="00446D5D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3E8289E" w14:textId="77777777" w:rsidR="00950C43" w:rsidRPr="004B2D79" w:rsidRDefault="00950C43" w:rsidP="004B2D7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A7812CD" w14:textId="65F24C12" w:rsidR="004B2D79" w:rsidRDefault="00B45982" w:rsidP="00B45982">
      <w:pPr>
        <w:spacing w:line="360" w:lineRule="auto"/>
        <w:ind w:firstLineChars="200" w:firstLine="480"/>
        <w:rPr>
          <w:sz w:val="24"/>
        </w:rPr>
      </w:pPr>
      <w:r w:rsidRPr="00B45982">
        <w:rPr>
          <w:rFonts w:hint="eastAsia"/>
          <w:sz w:val="24"/>
        </w:rPr>
        <w:t>第一次访问的时候，</w:t>
      </w:r>
      <w:r w:rsidRPr="00446D5D">
        <w:rPr>
          <w:rFonts w:hint="eastAsia"/>
          <w:b/>
          <w:color w:val="FF0000"/>
          <w:sz w:val="24"/>
          <w:shd w:val="pct15" w:color="auto" w:fill="FFFFFF"/>
        </w:rPr>
        <w:t>需要设置超级管理员用户和密码。记住它。</w:t>
      </w:r>
    </w:p>
    <w:p w14:paraId="75CEB2AA" w14:textId="693A21F3" w:rsidR="00DA455E" w:rsidRDefault="00DA455E" w:rsidP="00B4598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6355605" wp14:editId="7731E97C">
            <wp:extent cx="4793395" cy="4359018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F1CB" w14:textId="788C272A" w:rsidR="00950C43" w:rsidRDefault="00950C43" w:rsidP="00B4598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若想关闭</w:t>
      </w:r>
      <w:r>
        <w:rPr>
          <w:sz w:val="24"/>
        </w:rPr>
        <w:t>Hue ,</w:t>
      </w:r>
      <w:r>
        <w:rPr>
          <w:sz w:val="24"/>
        </w:rPr>
        <w:t>直接在窗口</w:t>
      </w:r>
      <w:proofErr w:type="spellStart"/>
      <w:r>
        <w:rPr>
          <w:sz w:val="24"/>
        </w:rPr>
        <w:t>ctrl+c</w:t>
      </w:r>
      <w:proofErr w:type="spellEnd"/>
      <w:r>
        <w:rPr>
          <w:sz w:val="24"/>
        </w:rPr>
        <w:t>即可</w:t>
      </w:r>
      <w:r>
        <w:rPr>
          <w:rFonts w:hint="eastAsia"/>
          <w:sz w:val="24"/>
        </w:rPr>
        <w:t>。</w:t>
      </w:r>
    </w:p>
    <w:p w14:paraId="1C5CCA61" w14:textId="2ECCA29D" w:rsidR="00BF190D" w:rsidRPr="00B45982" w:rsidRDefault="00BF190D" w:rsidP="00BF190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97422FF" w14:textId="07277769" w:rsidR="003134D0" w:rsidRDefault="003134D0" w:rsidP="00DC2B19">
      <w:pPr>
        <w:pStyle w:val="1"/>
      </w:pPr>
      <w:bookmarkStart w:id="14" w:name="_Toc11055149"/>
      <w:r>
        <w:lastRenderedPageBreak/>
        <w:t>Hue</w:t>
      </w:r>
      <w:r>
        <w:t>与软件的集成</w:t>
      </w:r>
      <w:bookmarkEnd w:id="14"/>
    </w:p>
    <w:p w14:paraId="0752BB9A" w14:textId="3D2A5AD7" w:rsidR="00F2024A" w:rsidRDefault="00F2024A" w:rsidP="00F2024A">
      <w:pPr>
        <w:pStyle w:val="2"/>
      </w:pPr>
      <w:bookmarkStart w:id="15" w:name="_Toc11055150"/>
      <w:r>
        <w:rPr>
          <w:rFonts w:hint="eastAsia"/>
        </w:rPr>
        <w:t>Hue</w:t>
      </w:r>
      <w:r>
        <w:t>集成</w:t>
      </w:r>
      <w:r>
        <w:t>HDFS</w:t>
      </w:r>
      <w:bookmarkEnd w:id="15"/>
    </w:p>
    <w:p w14:paraId="33E9A6D8" w14:textId="6C379FFD" w:rsidR="00152E8F" w:rsidRPr="007B51B6" w:rsidRDefault="00152E8F" w:rsidP="007B51B6">
      <w:pPr>
        <w:spacing w:line="360" w:lineRule="auto"/>
        <w:ind w:firstLineChars="200" w:firstLine="480"/>
        <w:rPr>
          <w:sz w:val="24"/>
        </w:rPr>
      </w:pPr>
      <w:r w:rsidRPr="007B51B6">
        <w:rPr>
          <w:sz w:val="24"/>
        </w:rPr>
        <w:t>注意修改完</w:t>
      </w:r>
      <w:r w:rsidRPr="007B51B6">
        <w:rPr>
          <w:sz w:val="24"/>
        </w:rPr>
        <w:t>HDFS</w:t>
      </w:r>
      <w:r w:rsidRPr="007B51B6">
        <w:rPr>
          <w:sz w:val="24"/>
        </w:rPr>
        <w:t>相关配置后</w:t>
      </w:r>
      <w:r w:rsidRPr="007B51B6">
        <w:rPr>
          <w:rFonts w:hint="eastAsia"/>
          <w:sz w:val="24"/>
        </w:rPr>
        <w:t>，</w:t>
      </w:r>
      <w:r w:rsidRPr="007B51B6">
        <w:rPr>
          <w:sz w:val="24"/>
        </w:rPr>
        <w:t>需要把配置</w:t>
      </w:r>
      <w:proofErr w:type="spellStart"/>
      <w:r w:rsidRPr="00B461E1">
        <w:rPr>
          <w:sz w:val="24"/>
          <w:shd w:val="pct15" w:color="auto" w:fill="FFFFFF"/>
        </w:rPr>
        <w:t>scp</w:t>
      </w:r>
      <w:proofErr w:type="spellEnd"/>
      <w:r w:rsidRPr="00B461E1">
        <w:rPr>
          <w:sz w:val="24"/>
          <w:shd w:val="pct15" w:color="auto" w:fill="FFFFFF"/>
        </w:rPr>
        <w:t>给集群中每台机器</w:t>
      </w:r>
      <w:r w:rsidRPr="00B461E1">
        <w:rPr>
          <w:rFonts w:hint="eastAsia"/>
          <w:sz w:val="24"/>
          <w:shd w:val="pct15" w:color="auto" w:fill="FFFFFF"/>
        </w:rPr>
        <w:t>，</w:t>
      </w:r>
      <w:r w:rsidRPr="00B461E1">
        <w:rPr>
          <w:sz w:val="24"/>
          <w:shd w:val="pct15" w:color="auto" w:fill="FFFFFF"/>
        </w:rPr>
        <w:t>重启</w:t>
      </w:r>
      <w:proofErr w:type="spellStart"/>
      <w:r w:rsidRPr="00B461E1">
        <w:rPr>
          <w:sz w:val="24"/>
          <w:shd w:val="pct15" w:color="auto" w:fill="FFFFFF"/>
        </w:rPr>
        <w:t>hdfs</w:t>
      </w:r>
      <w:proofErr w:type="spellEnd"/>
      <w:r w:rsidRPr="00B461E1">
        <w:rPr>
          <w:sz w:val="24"/>
          <w:shd w:val="pct15" w:color="auto" w:fill="FFFFFF"/>
        </w:rPr>
        <w:t>集群</w:t>
      </w:r>
      <w:r w:rsidRPr="007B51B6">
        <w:rPr>
          <w:rFonts w:hint="eastAsia"/>
          <w:sz w:val="24"/>
        </w:rPr>
        <w:t>。</w:t>
      </w:r>
    </w:p>
    <w:p w14:paraId="65CD4727" w14:textId="7523BF95" w:rsidR="0035529C" w:rsidRDefault="00D76E6D" w:rsidP="00D76E6D">
      <w:pPr>
        <w:pStyle w:val="3"/>
      </w:pPr>
      <w:bookmarkStart w:id="16" w:name="_Toc11055151"/>
      <w:r>
        <w:rPr>
          <w:rFonts w:hint="eastAsia"/>
        </w:rPr>
        <w:t>修改</w:t>
      </w:r>
      <w:r w:rsidRPr="00D76E6D">
        <w:rPr>
          <w:rFonts w:hint="eastAsia"/>
        </w:rPr>
        <w:t>core-site.xml</w:t>
      </w:r>
      <w:r w:rsidRPr="00D76E6D">
        <w:rPr>
          <w:rFonts w:hint="eastAsia"/>
        </w:rPr>
        <w:t>配置</w:t>
      </w:r>
      <w:bookmarkEnd w:id="16"/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9F5512" w14:paraId="32B0701E" w14:textId="77777777" w:rsidTr="009F5512">
        <w:tc>
          <w:tcPr>
            <w:tcW w:w="7592" w:type="dxa"/>
          </w:tcPr>
          <w:p w14:paraId="3B6BC60D" w14:textId="054ECC2A" w:rsidR="00887E1B" w:rsidRPr="00887E1B" w:rsidRDefault="00887E1B" w:rsidP="009F5512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允许通过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httpfs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方式访问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hdfs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的主机名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73B90878" w14:textId="77777777" w:rsidR="009F5512" w:rsidRDefault="009F5512" w:rsidP="009F5512">
            <w:r>
              <w:t>&lt;property&gt;</w:t>
            </w:r>
          </w:p>
          <w:p w14:paraId="1C86D26A" w14:textId="77777777" w:rsidR="009F5512" w:rsidRDefault="009F5512" w:rsidP="009F5512">
            <w:r>
              <w:t>&lt;name&gt;</w:t>
            </w:r>
            <w:proofErr w:type="spellStart"/>
            <w:r>
              <w:t>hadoop.proxyuser.root.hosts</w:t>
            </w:r>
            <w:proofErr w:type="spellEnd"/>
            <w:r>
              <w:t>&lt;/name&gt;</w:t>
            </w:r>
          </w:p>
          <w:p w14:paraId="7B42F8DB" w14:textId="77777777" w:rsidR="009F5512" w:rsidRDefault="009F5512" w:rsidP="009F5512">
            <w:r>
              <w:t>&lt;value&gt;*&lt;/value&gt;</w:t>
            </w:r>
          </w:p>
          <w:p w14:paraId="5351ED48" w14:textId="77777777" w:rsidR="009F5512" w:rsidRDefault="009F5512" w:rsidP="009F5512">
            <w:r>
              <w:t>&lt;/property&gt;</w:t>
            </w:r>
          </w:p>
          <w:p w14:paraId="550E524F" w14:textId="5EFBFD3C" w:rsidR="00050A4F" w:rsidRPr="00050A4F" w:rsidRDefault="00050A4F" w:rsidP="009F5512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允许通过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httpfs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方式访问</w:t>
            </w:r>
            <w:proofErr w:type="spellStart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hdfs</w:t>
            </w:r>
            <w:proofErr w:type="spellEnd"/>
            <w:r w:rsidRPr="00887E1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的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用户组 --&gt;</w:t>
            </w:r>
          </w:p>
          <w:p w14:paraId="0908C996" w14:textId="77777777" w:rsidR="009F5512" w:rsidRDefault="009F5512" w:rsidP="009F5512">
            <w:r>
              <w:t>&lt;property&gt;</w:t>
            </w:r>
          </w:p>
          <w:p w14:paraId="312A3E95" w14:textId="77777777" w:rsidR="009F5512" w:rsidRDefault="009F5512" w:rsidP="009F5512">
            <w:r>
              <w:t>&lt;name&gt;</w:t>
            </w:r>
            <w:proofErr w:type="spellStart"/>
            <w:r>
              <w:t>hadoop.proxyuser.root.groups</w:t>
            </w:r>
            <w:proofErr w:type="spellEnd"/>
            <w:r>
              <w:t>&lt;/name&gt;</w:t>
            </w:r>
          </w:p>
          <w:p w14:paraId="3CAFB1B8" w14:textId="77777777" w:rsidR="009F5512" w:rsidRDefault="009F5512" w:rsidP="009F5512">
            <w:r>
              <w:t>&lt;value&gt;*&lt;/value&gt;</w:t>
            </w:r>
          </w:p>
          <w:p w14:paraId="6DB7792C" w14:textId="3B41C6A5" w:rsidR="009F5512" w:rsidRDefault="009F5512" w:rsidP="009F5512">
            <w:r>
              <w:t>&lt;/property&gt;</w:t>
            </w:r>
          </w:p>
        </w:tc>
      </w:tr>
    </w:tbl>
    <w:p w14:paraId="7258E7E7" w14:textId="213F08D9" w:rsidR="009F5512" w:rsidRDefault="00DC79AF" w:rsidP="00DC79AF">
      <w:pPr>
        <w:pStyle w:val="3"/>
      </w:pPr>
      <w:bookmarkStart w:id="17" w:name="_Toc11055152"/>
      <w:r>
        <w:rPr>
          <w:rFonts w:hint="eastAsia"/>
        </w:rPr>
        <w:t>修改</w:t>
      </w:r>
      <w:r w:rsidRPr="00DC79AF">
        <w:t>hdfs-site.xml</w:t>
      </w:r>
      <w:r>
        <w:t>配置</w:t>
      </w:r>
      <w:bookmarkEnd w:id="17"/>
    </w:p>
    <w:tbl>
      <w:tblPr>
        <w:tblStyle w:val="aa"/>
        <w:tblW w:w="0" w:type="auto"/>
        <w:tblInd w:w="704" w:type="dxa"/>
        <w:tblLook w:val="04A0" w:firstRow="1" w:lastRow="0" w:firstColumn="1" w:lastColumn="0" w:noHBand="0" w:noVBand="1"/>
      </w:tblPr>
      <w:tblGrid>
        <w:gridCol w:w="7592"/>
      </w:tblGrid>
      <w:tr w:rsidR="00E47331" w14:paraId="0FECF908" w14:textId="77777777" w:rsidTr="00E47331">
        <w:tc>
          <w:tcPr>
            <w:tcW w:w="7592" w:type="dxa"/>
          </w:tcPr>
          <w:p w14:paraId="5B4C48FA" w14:textId="77777777" w:rsidR="00E47331" w:rsidRDefault="00E47331" w:rsidP="00E47331">
            <w:r>
              <w:t>&lt;property&gt;</w:t>
            </w:r>
          </w:p>
          <w:p w14:paraId="18988B65" w14:textId="77777777" w:rsidR="00E47331" w:rsidRDefault="00E47331" w:rsidP="00E47331">
            <w:r>
              <w:tab/>
              <w:t xml:space="preserve">  &lt;name&gt;</w:t>
            </w:r>
            <w:proofErr w:type="spellStart"/>
            <w:r>
              <w:t>dfs.webhdfs.enabled</w:t>
            </w:r>
            <w:proofErr w:type="spellEnd"/>
            <w:r>
              <w:t>&lt;/name&gt;</w:t>
            </w:r>
          </w:p>
          <w:p w14:paraId="2F285CBC" w14:textId="77777777" w:rsidR="00E47331" w:rsidRDefault="00E47331" w:rsidP="00E47331">
            <w:r>
              <w:tab/>
              <w:t xml:space="preserve">  &lt;value&gt;true&lt;/value&gt;</w:t>
            </w:r>
          </w:p>
          <w:p w14:paraId="10AE75E1" w14:textId="073CF199" w:rsidR="00E47331" w:rsidRDefault="00E47331" w:rsidP="00E47331">
            <w:r>
              <w:t>&lt;/property&gt;</w:t>
            </w:r>
          </w:p>
        </w:tc>
      </w:tr>
    </w:tbl>
    <w:p w14:paraId="42A2077F" w14:textId="77777777" w:rsidR="00F67A60" w:rsidRDefault="00F67A60">
      <w:pPr>
        <w:widowControl/>
        <w:spacing w:line="240" w:lineRule="auto"/>
        <w:jc w:val="left"/>
        <w:rPr>
          <w:b/>
          <w:bCs/>
          <w:sz w:val="28"/>
          <w:szCs w:val="32"/>
        </w:rPr>
      </w:pPr>
      <w:r>
        <w:br w:type="page"/>
      </w:r>
    </w:p>
    <w:p w14:paraId="0063847F" w14:textId="42D6B9C8" w:rsidR="00E47331" w:rsidRDefault="00C923E1" w:rsidP="00C923E1">
      <w:pPr>
        <w:pStyle w:val="3"/>
      </w:pPr>
      <w:bookmarkStart w:id="18" w:name="_Toc11055153"/>
      <w:r>
        <w:rPr>
          <w:rFonts w:hint="eastAsia"/>
        </w:rPr>
        <w:lastRenderedPageBreak/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18"/>
      <w:proofErr w:type="gramEnd"/>
    </w:p>
    <w:p w14:paraId="001669C3" w14:textId="77777777" w:rsidR="00836C46" w:rsidRPr="00836C46" w:rsidRDefault="00836C46" w:rsidP="00836C4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/export/servers/hue-3.9.0-cdh5.14.0/desktop/</w:t>
      </w:r>
      <w:proofErr w:type="spell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</w:p>
    <w:p w14:paraId="7F3A5460" w14:textId="76E41EF3" w:rsidR="00836C46" w:rsidRDefault="00836C46" w:rsidP="00836C4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836C4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hue.ini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D6C29" w14:paraId="3EEC174C" w14:textId="77777777" w:rsidTr="00FD6C29">
        <w:tc>
          <w:tcPr>
            <w:tcW w:w="7875" w:type="dxa"/>
          </w:tcPr>
          <w:p w14:paraId="196DA038" w14:textId="77777777" w:rsidR="007240C6" w:rsidRPr="007240C6" w:rsidRDefault="007240C6" w:rsidP="007240C6">
            <w:r w:rsidRPr="007240C6">
              <w:t>[[</w:t>
            </w:r>
            <w:proofErr w:type="spellStart"/>
            <w:r w:rsidRPr="007240C6">
              <w:t>hdfs_clusters</w:t>
            </w:r>
            <w:proofErr w:type="spellEnd"/>
            <w:r w:rsidRPr="007240C6">
              <w:t>]]</w:t>
            </w:r>
          </w:p>
          <w:p w14:paraId="1DA84A41" w14:textId="77777777" w:rsidR="007240C6" w:rsidRPr="007240C6" w:rsidRDefault="007240C6" w:rsidP="007240C6">
            <w:r w:rsidRPr="007240C6">
              <w:t xml:space="preserve">    [[[default]]]</w:t>
            </w:r>
          </w:p>
          <w:p w14:paraId="5C356525" w14:textId="7A85C15C" w:rsidR="007240C6" w:rsidRPr="007240C6" w:rsidRDefault="007240C6" w:rsidP="007240C6">
            <w:proofErr w:type="spellStart"/>
            <w:r w:rsidRPr="007240C6">
              <w:t>fs_defaultfs</w:t>
            </w:r>
            <w:proofErr w:type="spellEnd"/>
            <w:r w:rsidRPr="007240C6">
              <w:t>=hdfs://</w:t>
            </w:r>
            <w:r w:rsidR="00DF40E2">
              <w:t>node-1:9000</w:t>
            </w:r>
          </w:p>
          <w:p w14:paraId="07762BDD" w14:textId="0B6C1FCB" w:rsidR="007240C6" w:rsidRPr="007240C6" w:rsidRDefault="007240C6" w:rsidP="007240C6">
            <w:proofErr w:type="spellStart"/>
            <w:r w:rsidRPr="007240C6">
              <w:t>webhdfs_url</w:t>
            </w:r>
            <w:proofErr w:type="spellEnd"/>
            <w:r w:rsidRPr="007240C6">
              <w:t>=http://node</w:t>
            </w:r>
            <w:r w:rsidR="00DF40E2">
              <w:t>-1</w:t>
            </w:r>
            <w:r w:rsidRPr="007240C6">
              <w:t>:50070/webhdfs/v1</w:t>
            </w:r>
          </w:p>
          <w:p w14:paraId="5B7D7495" w14:textId="33F0EDD7" w:rsidR="007240C6" w:rsidRPr="007240C6" w:rsidRDefault="007240C6" w:rsidP="007240C6">
            <w:proofErr w:type="spellStart"/>
            <w:r w:rsidRPr="007240C6">
              <w:t>hadoop_hdfs_home</w:t>
            </w:r>
            <w:proofErr w:type="spellEnd"/>
            <w:r w:rsidRPr="007240C6">
              <w:t>=</w:t>
            </w:r>
            <w:r w:rsidR="004E5E56">
              <w:t xml:space="preserve"> </w:t>
            </w:r>
            <w:r w:rsidR="004E5E56" w:rsidRPr="004E5E56">
              <w:t>/export/servers/hadoop-2.7.5</w:t>
            </w:r>
          </w:p>
          <w:p w14:paraId="76EE53EA" w14:textId="0BB0AB0A" w:rsidR="007240C6" w:rsidRPr="007240C6" w:rsidRDefault="007240C6" w:rsidP="007240C6">
            <w:proofErr w:type="spellStart"/>
            <w:r w:rsidRPr="007240C6">
              <w:t>hadoop_bin</w:t>
            </w:r>
            <w:proofErr w:type="spellEnd"/>
            <w:r w:rsidRPr="007240C6">
              <w:t>=</w:t>
            </w:r>
            <w:r w:rsidR="004E5E56" w:rsidRPr="004E5E56">
              <w:t>/export/servers/hadoop-2.7.5</w:t>
            </w:r>
            <w:r w:rsidRPr="007240C6">
              <w:t>/bin</w:t>
            </w:r>
          </w:p>
          <w:p w14:paraId="1452935D" w14:textId="04E621F0" w:rsidR="00FD6C29" w:rsidRDefault="007240C6" w:rsidP="008F39EC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proofErr w:type="spellStart"/>
            <w:r w:rsidRPr="007240C6">
              <w:t>hadoop_conf_dir</w:t>
            </w:r>
            <w:proofErr w:type="spellEnd"/>
            <w:r w:rsidRPr="007240C6">
              <w:t>=</w:t>
            </w:r>
            <w:r w:rsidR="00E45A4E" w:rsidRPr="00E45A4E">
              <w:t>/export/servers/hadoop-2.7.5</w:t>
            </w:r>
            <w:r w:rsidRPr="007240C6">
              <w:t>/</w:t>
            </w:r>
            <w:proofErr w:type="spellStart"/>
            <w:r w:rsidRPr="007240C6">
              <w:t>etc</w:t>
            </w:r>
            <w:proofErr w:type="spellEnd"/>
            <w:r w:rsidRPr="007240C6">
              <w:t>/</w:t>
            </w:r>
            <w:proofErr w:type="spellStart"/>
            <w:r w:rsidRPr="007240C6">
              <w:t>hadoop</w:t>
            </w:r>
            <w:proofErr w:type="spellEnd"/>
          </w:p>
        </w:tc>
      </w:tr>
    </w:tbl>
    <w:p w14:paraId="413AC0B6" w14:textId="1D33A3E9" w:rsidR="00FD6C29" w:rsidRPr="00BC3242" w:rsidRDefault="00BC3242" w:rsidP="00BC3242">
      <w:pPr>
        <w:pStyle w:val="3"/>
      </w:pPr>
      <w:bookmarkStart w:id="19" w:name="_Toc11055154"/>
      <w:r w:rsidRPr="00BC3242">
        <w:rPr>
          <w:rFonts w:hint="eastAsia"/>
        </w:rPr>
        <w:t>重启</w:t>
      </w:r>
      <w:r w:rsidRPr="00BC3242">
        <w:rPr>
          <w:rFonts w:hint="eastAsia"/>
        </w:rPr>
        <w:t>HDFS</w:t>
      </w:r>
      <w:r w:rsidRPr="00BC3242">
        <w:t>、</w:t>
      </w:r>
      <w:r w:rsidRPr="00BC3242">
        <w:t>Hue</w:t>
      </w:r>
      <w:bookmarkEnd w:id="19"/>
    </w:p>
    <w:p w14:paraId="6123ECB9" w14:textId="24716454" w:rsidR="00BC3242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57BFA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start-dfs.sh</w:t>
      </w:r>
      <w:proofErr w:type="gramEnd"/>
    </w:p>
    <w:p w14:paraId="744A9D70" w14:textId="77777777" w:rsidR="00457BFA" w:rsidRPr="00457BFA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71B2206B" w14:textId="77777777" w:rsidR="00457BFA" w:rsidRPr="004B2D79" w:rsidRDefault="00457BFA" w:rsidP="00457BF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68E7ECB9" w14:textId="146EFFA3" w:rsidR="00457BFA" w:rsidRDefault="00457BFA" w:rsidP="00EF739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0151BD40" w14:textId="6A84B003" w:rsidR="00EF7393" w:rsidRDefault="00EF7393" w:rsidP="00EF7393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7F6153A1" wp14:editId="69A021B2">
            <wp:extent cx="5274310" cy="2916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E88" w14:textId="146EA9F4" w:rsidR="00C56F99" w:rsidRPr="00F3609D" w:rsidRDefault="00C56F99" w:rsidP="00C56F99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</w:rPr>
      </w:pPr>
      <w:r w:rsidRPr="00F3609D">
        <w:rPr>
          <w:rFonts w:ascii="Source Code Pro" w:hAnsi="Source Code Pro" w:cs="宋体"/>
          <w:color w:val="C7254E"/>
          <w:sz w:val="22"/>
        </w:rPr>
        <w:br w:type="page"/>
      </w:r>
    </w:p>
    <w:p w14:paraId="1CEBC033" w14:textId="4B6B7530" w:rsidR="00F2024A" w:rsidRDefault="00F2024A" w:rsidP="00F2024A">
      <w:pPr>
        <w:pStyle w:val="2"/>
      </w:pPr>
      <w:bookmarkStart w:id="20" w:name="_Toc11055155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YARN</w:t>
      </w:r>
      <w:bookmarkEnd w:id="20"/>
    </w:p>
    <w:p w14:paraId="36A9BAE1" w14:textId="60F38AB0" w:rsidR="00D472ED" w:rsidRDefault="00D472ED" w:rsidP="00D472ED">
      <w:pPr>
        <w:pStyle w:val="3"/>
      </w:pPr>
      <w:bookmarkStart w:id="21" w:name="_Toc11055156"/>
      <w:r>
        <w:rPr>
          <w:rFonts w:hint="eastAsia"/>
        </w:rPr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21"/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81E2D" w14:paraId="2ADC1617" w14:textId="77777777" w:rsidTr="00C81E2D">
        <w:tc>
          <w:tcPr>
            <w:tcW w:w="7875" w:type="dxa"/>
          </w:tcPr>
          <w:p w14:paraId="52981F13" w14:textId="77777777" w:rsidR="00C81E2D" w:rsidRDefault="00C81E2D" w:rsidP="00C81E2D">
            <w:r>
              <w:t>[[</w:t>
            </w:r>
            <w:proofErr w:type="spellStart"/>
            <w:r>
              <w:t>yarn_clusters</w:t>
            </w:r>
            <w:proofErr w:type="spellEnd"/>
            <w:r>
              <w:t>]]</w:t>
            </w:r>
          </w:p>
          <w:p w14:paraId="30ECFFA2" w14:textId="77777777" w:rsidR="00C81E2D" w:rsidRDefault="00C81E2D" w:rsidP="00C81E2D">
            <w:r>
              <w:t xml:space="preserve">    [[[default]]]</w:t>
            </w:r>
          </w:p>
          <w:p w14:paraId="0F17BAA1" w14:textId="6CBA9147" w:rsidR="00C81E2D" w:rsidRDefault="00C81E2D" w:rsidP="00C81E2D">
            <w:r>
              <w:t xml:space="preserve">      </w:t>
            </w:r>
            <w:proofErr w:type="spellStart"/>
            <w:r>
              <w:t>resourcemanager_host</w:t>
            </w:r>
            <w:proofErr w:type="spellEnd"/>
            <w:r>
              <w:t>=node</w:t>
            </w:r>
            <w:r>
              <w:rPr>
                <w:rFonts w:hint="eastAsia"/>
              </w:rPr>
              <w:t>-</w:t>
            </w:r>
            <w:r>
              <w:t>1</w:t>
            </w:r>
          </w:p>
          <w:p w14:paraId="1C5F5EA0" w14:textId="77777777" w:rsidR="00C81E2D" w:rsidRDefault="00C81E2D" w:rsidP="00C81E2D">
            <w:r>
              <w:t xml:space="preserve">      </w:t>
            </w:r>
            <w:proofErr w:type="spellStart"/>
            <w:r>
              <w:t>resourcemanager_port</w:t>
            </w:r>
            <w:proofErr w:type="spellEnd"/>
            <w:r>
              <w:t>=8032</w:t>
            </w:r>
          </w:p>
          <w:p w14:paraId="11BDD314" w14:textId="77777777" w:rsidR="00C81E2D" w:rsidRDefault="00C81E2D" w:rsidP="00C81E2D">
            <w:r>
              <w:t xml:space="preserve">      </w:t>
            </w:r>
            <w:proofErr w:type="spellStart"/>
            <w:r>
              <w:t>submit_to</w:t>
            </w:r>
            <w:proofErr w:type="spellEnd"/>
            <w:r>
              <w:t>=True</w:t>
            </w:r>
          </w:p>
          <w:p w14:paraId="3A576D86" w14:textId="7B6BECB6" w:rsidR="00C81E2D" w:rsidRDefault="00C81E2D" w:rsidP="00C81E2D">
            <w:r>
              <w:t xml:space="preserve">      </w:t>
            </w:r>
            <w:proofErr w:type="spellStart"/>
            <w:r>
              <w:t>resourcemanager_api_url</w:t>
            </w:r>
            <w:proofErr w:type="spellEnd"/>
            <w:r>
              <w:t>=http://node</w:t>
            </w:r>
            <w:r w:rsidR="00673DE0">
              <w:rPr>
                <w:rFonts w:hint="eastAsia"/>
              </w:rPr>
              <w:t>-</w:t>
            </w:r>
            <w:r>
              <w:t>1:8088</w:t>
            </w:r>
          </w:p>
          <w:p w14:paraId="51D671E4" w14:textId="05B78406" w:rsidR="00C81E2D" w:rsidRDefault="00C81E2D" w:rsidP="00C81E2D">
            <w:r>
              <w:t xml:space="preserve">      </w:t>
            </w:r>
            <w:proofErr w:type="spellStart"/>
            <w:r>
              <w:t>history_server_api_url</w:t>
            </w:r>
            <w:proofErr w:type="spellEnd"/>
            <w:r>
              <w:t>=http://node</w:t>
            </w:r>
            <w:r w:rsidR="00DB7B89">
              <w:rPr>
                <w:rFonts w:hint="eastAsia"/>
              </w:rPr>
              <w:t>-</w:t>
            </w:r>
            <w:r>
              <w:t>1:19888</w:t>
            </w:r>
          </w:p>
        </w:tc>
      </w:tr>
    </w:tbl>
    <w:p w14:paraId="3BBF14A3" w14:textId="6B5CE5D7" w:rsidR="004B7F46" w:rsidRDefault="004B7F46" w:rsidP="00EE7A71">
      <w:pPr>
        <w:pStyle w:val="3"/>
      </w:pPr>
      <w:bookmarkStart w:id="22" w:name="_Toc11055157"/>
      <w:r>
        <w:t>开启</w:t>
      </w:r>
      <w:r>
        <w:t>yarn</w:t>
      </w:r>
      <w:r w:rsidR="00847384">
        <w:t>日志聚集服务</w:t>
      </w:r>
      <w:bookmarkEnd w:id="22"/>
    </w:p>
    <w:p w14:paraId="61AC98F0" w14:textId="76602185" w:rsidR="00847384" w:rsidRDefault="007074EE" w:rsidP="007074EE">
      <w:pPr>
        <w:spacing w:line="360" w:lineRule="auto"/>
        <w:ind w:firstLineChars="200" w:firstLine="480"/>
        <w:rPr>
          <w:sz w:val="24"/>
        </w:rPr>
      </w:pPr>
      <w:r w:rsidRPr="007074EE">
        <w:rPr>
          <w:rFonts w:hint="eastAsia"/>
          <w:sz w:val="24"/>
        </w:rPr>
        <w:t xml:space="preserve">MapReduce </w:t>
      </w:r>
      <w:r w:rsidRPr="007074EE">
        <w:rPr>
          <w:rFonts w:hint="eastAsia"/>
          <w:sz w:val="24"/>
        </w:rPr>
        <w:t>是在各个机器上运行的，</w:t>
      </w:r>
      <w:r w:rsidRPr="007074EE">
        <w:rPr>
          <w:rFonts w:hint="eastAsia"/>
          <w:sz w:val="24"/>
        </w:rPr>
        <w:t xml:space="preserve"> </w:t>
      </w:r>
      <w:r w:rsidRPr="007074EE">
        <w:rPr>
          <w:rFonts w:hint="eastAsia"/>
          <w:sz w:val="24"/>
        </w:rPr>
        <w:t>在运行过程中产生的日志存在于各个机器上，为了能够统一查看各个机器的运行日志，将日志集中存放在</w:t>
      </w:r>
      <w:r w:rsidRPr="007074EE">
        <w:rPr>
          <w:rFonts w:hint="eastAsia"/>
          <w:sz w:val="24"/>
        </w:rPr>
        <w:t xml:space="preserve"> HDFS </w:t>
      </w:r>
      <w:r w:rsidRPr="007074EE">
        <w:rPr>
          <w:rFonts w:hint="eastAsia"/>
          <w:sz w:val="24"/>
        </w:rPr>
        <w:t>上，</w:t>
      </w:r>
      <w:r w:rsidRPr="007074EE">
        <w:rPr>
          <w:rFonts w:hint="eastAsia"/>
          <w:sz w:val="24"/>
        </w:rPr>
        <w:t xml:space="preserve"> </w:t>
      </w:r>
      <w:r w:rsidRPr="007074EE">
        <w:rPr>
          <w:rFonts w:hint="eastAsia"/>
          <w:sz w:val="24"/>
        </w:rPr>
        <w:t>这个过程就是日志聚集。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4EE" w14:paraId="33B470B8" w14:textId="77777777" w:rsidTr="007074EE">
        <w:tc>
          <w:tcPr>
            <w:tcW w:w="8296" w:type="dxa"/>
          </w:tcPr>
          <w:p w14:paraId="10E0E8A9" w14:textId="08D9C34A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&lt;property&gt;</w:t>
            </w:r>
            <w:r w:rsidR="00F67135">
              <w:rPr>
                <w:sz w:val="24"/>
              </w:rPr>
              <w:t xml:space="preserve">  </w:t>
            </w:r>
            <w:r w:rsidR="00F67135">
              <w:rPr>
                <w:rFonts w:hint="eastAsia"/>
                <w:sz w:val="24"/>
              </w:rPr>
              <w:t>##</w:t>
            </w:r>
            <w:r w:rsidR="00F67135" w:rsidRPr="007074EE">
              <w:rPr>
                <w:rFonts w:hint="eastAsia"/>
                <w:sz w:val="24"/>
              </w:rPr>
              <w:t>是否启用日志聚集功能。</w:t>
            </w:r>
          </w:p>
          <w:p w14:paraId="7F0BA656" w14:textId="10DBE6BF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&lt;name&gt;yarn.log-aggregation-enable&lt;/name&gt;</w:t>
            </w:r>
          </w:p>
          <w:p w14:paraId="00BC5F37" w14:textId="5F2FDF36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>
              <w:rPr>
                <w:sz w:val="24"/>
              </w:rPr>
              <w:t>&lt;value&gt;true&lt;/value&gt;</w:t>
            </w:r>
          </w:p>
          <w:p w14:paraId="13364D71" w14:textId="4A9312CD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&lt;/property&gt;</w:t>
            </w:r>
          </w:p>
          <w:p w14:paraId="7A35BE2B" w14:textId="2D8D1D17" w:rsidR="007074EE" w:rsidRP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&lt;property&gt;</w:t>
            </w:r>
            <w:r w:rsidR="00F67135">
              <w:rPr>
                <w:sz w:val="24"/>
              </w:rPr>
              <w:t xml:space="preserve">  </w:t>
            </w:r>
            <w:r w:rsidR="00F67135">
              <w:rPr>
                <w:rFonts w:hint="eastAsia"/>
                <w:sz w:val="24"/>
              </w:rPr>
              <w:t>##</w:t>
            </w:r>
            <w:r w:rsidR="00F67135" w:rsidRPr="007074EE">
              <w:rPr>
                <w:rFonts w:hint="eastAsia"/>
                <w:sz w:val="24"/>
              </w:rPr>
              <w:t>设置日志保留时间</w:t>
            </w:r>
            <w:r w:rsidR="00F67135">
              <w:rPr>
                <w:rFonts w:hint="eastAsia"/>
                <w:sz w:val="24"/>
              </w:rPr>
              <w:t>，</w:t>
            </w:r>
            <w:r w:rsidR="00F67135" w:rsidRPr="007074EE">
              <w:rPr>
                <w:rFonts w:hint="eastAsia"/>
                <w:sz w:val="24"/>
              </w:rPr>
              <w:t>单位是秒。</w:t>
            </w:r>
          </w:p>
          <w:p w14:paraId="37A5C989" w14:textId="4A314C01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&lt;name&gt;yarn.log-</w:t>
            </w:r>
            <w:proofErr w:type="spellStart"/>
            <w:r w:rsidRPr="007074EE">
              <w:rPr>
                <w:sz w:val="24"/>
              </w:rPr>
              <w:t>ag</w:t>
            </w:r>
            <w:r>
              <w:rPr>
                <w:sz w:val="24"/>
              </w:rPr>
              <w:t>gregation.retain</w:t>
            </w:r>
            <w:proofErr w:type="spellEnd"/>
            <w:r>
              <w:rPr>
                <w:sz w:val="24"/>
              </w:rPr>
              <w:t>-seconds&lt;/name&gt;</w:t>
            </w:r>
          </w:p>
          <w:p w14:paraId="76BED169" w14:textId="603DADA9" w:rsidR="007074EE" w:rsidRPr="007074EE" w:rsidRDefault="007074EE" w:rsidP="007074EE">
            <w:pPr>
              <w:spacing w:line="360" w:lineRule="auto"/>
              <w:ind w:firstLineChars="100" w:firstLine="240"/>
              <w:rPr>
                <w:sz w:val="24"/>
              </w:rPr>
            </w:pPr>
            <w:r w:rsidRPr="007074EE">
              <w:rPr>
                <w:sz w:val="24"/>
              </w:rPr>
              <w:t>&lt;value&gt;106800&lt;/value&gt;</w:t>
            </w:r>
          </w:p>
          <w:p w14:paraId="58D30D5C" w14:textId="65768556" w:rsidR="007074EE" w:rsidRDefault="007074EE" w:rsidP="007074EE">
            <w:pPr>
              <w:spacing w:line="360" w:lineRule="auto"/>
              <w:rPr>
                <w:sz w:val="24"/>
              </w:rPr>
            </w:pPr>
            <w:r w:rsidRPr="007074EE">
              <w:rPr>
                <w:sz w:val="24"/>
              </w:rPr>
              <w:t>&lt;/property&gt;</w:t>
            </w:r>
          </w:p>
        </w:tc>
      </w:tr>
    </w:tbl>
    <w:p w14:paraId="5C0D6AC3" w14:textId="3FCC8E5C" w:rsidR="006629E8" w:rsidRDefault="004B7F46" w:rsidP="00F67135">
      <w:pPr>
        <w:pStyle w:val="3"/>
      </w:pPr>
      <w:bookmarkStart w:id="23" w:name="_Toc11055158"/>
      <w:r>
        <w:rPr>
          <w:rFonts w:hint="eastAsia"/>
        </w:rPr>
        <w:t>重启</w:t>
      </w:r>
      <w:r>
        <w:t>Y</w:t>
      </w:r>
      <w:r>
        <w:rPr>
          <w:rFonts w:hint="eastAsia"/>
        </w:rPr>
        <w:t>arn</w:t>
      </w:r>
      <w:r>
        <w:rPr>
          <w:rFonts w:hint="eastAsia"/>
        </w:rPr>
        <w:t>、</w:t>
      </w:r>
      <w:r>
        <w:t>Hue</w:t>
      </w:r>
      <w:bookmarkEnd w:id="23"/>
    </w:p>
    <w:p w14:paraId="552F4DDA" w14:textId="1AE1A80C" w:rsidR="00DD6715" w:rsidRPr="00DD6715" w:rsidRDefault="00DD6715" w:rsidP="00DD6715">
      <w:pPr>
        <w:spacing w:line="360" w:lineRule="auto"/>
        <w:ind w:firstLineChars="200" w:firstLine="440"/>
        <w:rPr>
          <w:rFonts w:ascii="Source Code Pro" w:hAnsi="Source Code Pro" w:cs="宋体"/>
          <w:color w:val="C7254E"/>
          <w:sz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56FB39F" w14:textId="4B0FBA0C" w:rsidR="00EA31B6" w:rsidRPr="0021502F" w:rsidRDefault="006629E8" w:rsidP="0021502F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480097C0" wp14:editId="3A514D40">
            <wp:extent cx="5274310" cy="12680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4F7" w14:textId="22F1E84A" w:rsidR="00F2024A" w:rsidRDefault="00F2024A" w:rsidP="00F2024A">
      <w:pPr>
        <w:pStyle w:val="2"/>
      </w:pPr>
      <w:bookmarkStart w:id="24" w:name="_Toc11055159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Hive</w:t>
      </w:r>
      <w:bookmarkEnd w:id="24"/>
    </w:p>
    <w:p w14:paraId="56DF286B" w14:textId="776FF47A" w:rsidR="006629E8" w:rsidRDefault="00247491" w:rsidP="00247491">
      <w:pPr>
        <w:spacing w:line="360" w:lineRule="auto"/>
        <w:ind w:firstLineChars="200" w:firstLine="480"/>
        <w:rPr>
          <w:sz w:val="24"/>
        </w:rPr>
      </w:pPr>
      <w:r w:rsidRPr="00247491">
        <w:rPr>
          <w:rFonts w:hint="eastAsia"/>
          <w:sz w:val="24"/>
        </w:rPr>
        <w:t>如果需要配置</w:t>
      </w:r>
      <w:r w:rsidRPr="00247491">
        <w:rPr>
          <w:rFonts w:hint="eastAsia"/>
          <w:sz w:val="24"/>
        </w:rPr>
        <w:t>hue</w:t>
      </w:r>
      <w:r w:rsidRPr="00247491">
        <w:rPr>
          <w:rFonts w:hint="eastAsia"/>
          <w:sz w:val="24"/>
        </w:rPr>
        <w:t>与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的集成，我们需要启动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</w:t>
      </w:r>
      <w:proofErr w:type="spellStart"/>
      <w:r w:rsidRPr="00AB0942">
        <w:rPr>
          <w:rFonts w:hint="eastAsia"/>
          <w:color w:val="FF0000"/>
          <w:sz w:val="24"/>
          <w:shd w:val="pct15" w:color="auto" w:fill="FFFFFF"/>
        </w:rPr>
        <w:t>metastore</w:t>
      </w:r>
      <w:proofErr w:type="spellEnd"/>
      <w:r w:rsidRPr="00AB0942">
        <w:rPr>
          <w:rFonts w:hint="eastAsia"/>
          <w:color w:val="FF0000"/>
          <w:sz w:val="24"/>
          <w:shd w:val="pct15" w:color="auto" w:fill="FFFFFF"/>
        </w:rPr>
        <w:t>服务</w:t>
      </w:r>
      <w:r w:rsidRPr="00247491">
        <w:rPr>
          <w:rFonts w:hint="eastAsia"/>
          <w:sz w:val="24"/>
        </w:rPr>
        <w:t>以及</w:t>
      </w:r>
      <w:r w:rsidRPr="00AB0942">
        <w:rPr>
          <w:rFonts w:hint="eastAsia"/>
          <w:color w:val="FF0000"/>
          <w:sz w:val="24"/>
          <w:shd w:val="pct15" w:color="auto" w:fill="FFFFFF"/>
        </w:rPr>
        <w:t>hiveserver2</w:t>
      </w:r>
      <w:r w:rsidRPr="00AB0942">
        <w:rPr>
          <w:rFonts w:hint="eastAsia"/>
          <w:color w:val="FF0000"/>
          <w:sz w:val="24"/>
          <w:shd w:val="pct15" w:color="auto" w:fill="FFFFFF"/>
        </w:rPr>
        <w:t>服务</w:t>
      </w:r>
      <w:r w:rsidRPr="00247491">
        <w:rPr>
          <w:rFonts w:hint="eastAsia"/>
          <w:sz w:val="24"/>
        </w:rPr>
        <w:t>（</w:t>
      </w:r>
      <w:r w:rsidRPr="00247491">
        <w:rPr>
          <w:rFonts w:hint="eastAsia"/>
          <w:sz w:val="24"/>
        </w:rPr>
        <w:t>impala</w:t>
      </w:r>
      <w:r w:rsidRPr="00247491">
        <w:rPr>
          <w:rFonts w:hint="eastAsia"/>
          <w:sz w:val="24"/>
        </w:rPr>
        <w:t>需要</w:t>
      </w:r>
      <w:r w:rsidRPr="00247491">
        <w:rPr>
          <w:rFonts w:hint="eastAsia"/>
          <w:sz w:val="24"/>
        </w:rPr>
        <w:t>hive</w:t>
      </w:r>
      <w:r w:rsidRPr="00247491">
        <w:rPr>
          <w:rFonts w:hint="eastAsia"/>
          <w:sz w:val="24"/>
        </w:rPr>
        <w:t>的</w:t>
      </w:r>
      <w:proofErr w:type="spellStart"/>
      <w:r w:rsidRPr="00247491">
        <w:rPr>
          <w:rFonts w:hint="eastAsia"/>
          <w:sz w:val="24"/>
        </w:rPr>
        <w:t>metastore</w:t>
      </w:r>
      <w:proofErr w:type="spellEnd"/>
      <w:r w:rsidRPr="00247491">
        <w:rPr>
          <w:rFonts w:hint="eastAsia"/>
          <w:sz w:val="24"/>
        </w:rPr>
        <w:t>服务，</w:t>
      </w:r>
      <w:r w:rsidRPr="00247491">
        <w:rPr>
          <w:rFonts w:hint="eastAsia"/>
          <w:sz w:val="24"/>
        </w:rPr>
        <w:t>hue</w:t>
      </w:r>
      <w:r w:rsidRPr="00247491">
        <w:rPr>
          <w:rFonts w:hint="eastAsia"/>
          <w:sz w:val="24"/>
        </w:rPr>
        <w:t>需要</w:t>
      </w:r>
      <w:proofErr w:type="spellStart"/>
      <w:r w:rsidRPr="00247491">
        <w:rPr>
          <w:rFonts w:hint="eastAsia"/>
          <w:sz w:val="24"/>
        </w:rPr>
        <w:t>hvie</w:t>
      </w:r>
      <w:proofErr w:type="spellEnd"/>
      <w:r w:rsidRPr="00247491">
        <w:rPr>
          <w:rFonts w:hint="eastAsia"/>
          <w:sz w:val="24"/>
        </w:rPr>
        <w:t>的</w:t>
      </w:r>
      <w:r w:rsidRPr="00247491">
        <w:rPr>
          <w:rFonts w:hint="eastAsia"/>
          <w:sz w:val="24"/>
        </w:rPr>
        <w:t>hiveserver2</w:t>
      </w:r>
      <w:r w:rsidRPr="00247491">
        <w:rPr>
          <w:rFonts w:hint="eastAsia"/>
          <w:sz w:val="24"/>
        </w:rPr>
        <w:t>服务）</w:t>
      </w:r>
      <w:r w:rsidR="009205DC">
        <w:rPr>
          <w:rFonts w:hint="eastAsia"/>
          <w:sz w:val="24"/>
        </w:rPr>
        <w:t>。</w:t>
      </w:r>
    </w:p>
    <w:p w14:paraId="1686B34C" w14:textId="34820E77" w:rsidR="0051798B" w:rsidRDefault="0051798B" w:rsidP="0051798B">
      <w:pPr>
        <w:pStyle w:val="3"/>
      </w:pPr>
      <w:bookmarkStart w:id="25" w:name="_Toc11055160"/>
      <w:r>
        <w:rPr>
          <w:rFonts w:hint="eastAsia"/>
        </w:rPr>
        <w:t>修改</w:t>
      </w:r>
      <w:r>
        <w:rPr>
          <w:rFonts w:hint="eastAsia"/>
        </w:rPr>
        <w:t>Hue</w:t>
      </w:r>
      <w:r>
        <w:t>.</w:t>
      </w:r>
      <w:proofErr w:type="gramStart"/>
      <w:r>
        <w:t>ini</w:t>
      </w:r>
      <w:bookmarkEnd w:id="25"/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97483" w14:paraId="77E4AAF4" w14:textId="77777777" w:rsidTr="00F97483">
        <w:tc>
          <w:tcPr>
            <w:tcW w:w="7875" w:type="dxa"/>
          </w:tcPr>
          <w:p w14:paraId="28A01AFD" w14:textId="77777777" w:rsidR="00F97483" w:rsidRDefault="00F97483" w:rsidP="00F97483">
            <w:r>
              <w:t>[beeswax]</w:t>
            </w:r>
          </w:p>
          <w:p w14:paraId="213832C1" w14:textId="390DCB58" w:rsidR="00F97483" w:rsidRDefault="00F97483" w:rsidP="00F97483">
            <w:r>
              <w:t xml:space="preserve">  </w:t>
            </w:r>
            <w:proofErr w:type="spellStart"/>
            <w:r>
              <w:t>hive_server_host</w:t>
            </w:r>
            <w:proofErr w:type="spellEnd"/>
            <w:r>
              <w:t>=node-1</w:t>
            </w:r>
          </w:p>
          <w:p w14:paraId="03FFDD99" w14:textId="77777777" w:rsidR="00F97483" w:rsidRDefault="00F97483" w:rsidP="00F97483">
            <w:r>
              <w:t xml:space="preserve">  </w:t>
            </w:r>
            <w:proofErr w:type="spellStart"/>
            <w:r>
              <w:t>hive_server_port</w:t>
            </w:r>
            <w:proofErr w:type="spellEnd"/>
            <w:r>
              <w:t>=10000</w:t>
            </w:r>
          </w:p>
          <w:p w14:paraId="09E4F500" w14:textId="778F5420" w:rsidR="00F97483" w:rsidRDefault="00F97483" w:rsidP="00F97483">
            <w:r>
              <w:t xml:space="preserve">  </w:t>
            </w:r>
            <w:proofErr w:type="spellStart"/>
            <w:r>
              <w:t>hive_conf_dir</w:t>
            </w:r>
            <w:proofErr w:type="spellEnd"/>
            <w:r>
              <w:t>=/export/servers/hive/</w:t>
            </w:r>
            <w:proofErr w:type="spellStart"/>
            <w:r>
              <w:t>conf</w:t>
            </w:r>
            <w:proofErr w:type="spellEnd"/>
          </w:p>
          <w:p w14:paraId="2F97C03E" w14:textId="77777777" w:rsidR="00F97483" w:rsidRDefault="00F97483" w:rsidP="00F97483">
            <w:r>
              <w:t xml:space="preserve">  </w:t>
            </w:r>
            <w:proofErr w:type="spellStart"/>
            <w:r>
              <w:t>server_conn_timeout</w:t>
            </w:r>
            <w:proofErr w:type="spellEnd"/>
            <w:r>
              <w:t>=120</w:t>
            </w:r>
          </w:p>
          <w:p w14:paraId="6BB6C9B0" w14:textId="77777777" w:rsidR="00F97483" w:rsidRDefault="00F97483" w:rsidP="00F97483">
            <w:r>
              <w:t xml:space="preserve">  </w:t>
            </w:r>
            <w:proofErr w:type="spellStart"/>
            <w:r>
              <w:t>auth_username</w:t>
            </w:r>
            <w:proofErr w:type="spellEnd"/>
            <w:r>
              <w:t>=root</w:t>
            </w:r>
          </w:p>
          <w:p w14:paraId="5E64437F" w14:textId="77777777" w:rsidR="00F97483" w:rsidRDefault="00F97483" w:rsidP="00F97483">
            <w:r>
              <w:t xml:space="preserve">  </w:t>
            </w:r>
            <w:proofErr w:type="spellStart"/>
            <w:r>
              <w:t>auth_password</w:t>
            </w:r>
            <w:proofErr w:type="spellEnd"/>
            <w:r>
              <w:t>=123456</w:t>
            </w:r>
          </w:p>
          <w:p w14:paraId="477E41F8" w14:textId="77777777" w:rsidR="00F97483" w:rsidRDefault="00F97483" w:rsidP="00F97483"/>
          <w:p w14:paraId="51B590F9" w14:textId="77777777" w:rsidR="00F97483" w:rsidRDefault="00F97483" w:rsidP="00F97483">
            <w:r>
              <w:t>[</w:t>
            </w:r>
            <w:proofErr w:type="spellStart"/>
            <w:r>
              <w:t>metastore</w:t>
            </w:r>
            <w:proofErr w:type="spellEnd"/>
            <w:r>
              <w:t>]</w:t>
            </w:r>
          </w:p>
          <w:p w14:paraId="3D877E0B" w14:textId="77777777" w:rsidR="00F97483" w:rsidRDefault="00F97483" w:rsidP="00F97483">
            <w:r>
              <w:rPr>
                <w:rFonts w:hint="eastAsia"/>
              </w:rPr>
              <w:t xml:space="preserve">  #</w:t>
            </w:r>
            <w:r>
              <w:rPr>
                <w:rFonts w:hint="eastAsia"/>
              </w:rPr>
              <w:t>允许使用</w:t>
            </w: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创建数据库表等操作</w:t>
            </w:r>
          </w:p>
          <w:p w14:paraId="636A1641" w14:textId="11FB40D1" w:rsidR="00F97483" w:rsidRDefault="00F97483" w:rsidP="00F97483">
            <w:r>
              <w:t xml:space="preserve">  </w:t>
            </w:r>
            <w:proofErr w:type="spellStart"/>
            <w:r>
              <w:t>enable_new_create_table</w:t>
            </w:r>
            <w:proofErr w:type="spellEnd"/>
            <w:r>
              <w:t>=true</w:t>
            </w:r>
          </w:p>
        </w:tc>
      </w:tr>
    </w:tbl>
    <w:p w14:paraId="1DC14F52" w14:textId="77777777" w:rsidR="00F97483" w:rsidRPr="00F97483" w:rsidRDefault="00F97483" w:rsidP="00F97483"/>
    <w:p w14:paraId="5A817C15" w14:textId="06673A21" w:rsidR="0051798B" w:rsidRDefault="0051798B" w:rsidP="0051798B">
      <w:pPr>
        <w:pStyle w:val="3"/>
      </w:pPr>
      <w:bookmarkStart w:id="26" w:name="_Toc11055161"/>
      <w:r>
        <w:rPr>
          <w:rFonts w:hint="eastAsia"/>
        </w:rPr>
        <w:t>启动</w:t>
      </w:r>
      <w:r>
        <w:rPr>
          <w:rFonts w:hint="eastAsia"/>
        </w:rPr>
        <w:t>Hive</w:t>
      </w:r>
      <w:r>
        <w:rPr>
          <w:rFonts w:hint="eastAsia"/>
        </w:rPr>
        <w:t>服务、重启</w:t>
      </w:r>
      <w:r>
        <w:rPr>
          <w:rFonts w:hint="eastAsia"/>
        </w:rPr>
        <w:t>hue</w:t>
      </w:r>
      <w:bookmarkEnd w:id="26"/>
    </w:p>
    <w:p w14:paraId="05A27254" w14:textId="58B77CA0" w:rsidR="00790752" w:rsidRPr="0083351F" w:rsidRDefault="00790752" w:rsidP="0083351F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去</w:t>
      </w:r>
      <w:r w:rsidRPr="0083351F">
        <w:rPr>
          <w:rFonts w:hint="eastAsia"/>
          <w:sz w:val="24"/>
        </w:rPr>
        <w:t>node</w:t>
      </w:r>
      <w:r w:rsidRPr="0083351F">
        <w:rPr>
          <w:sz w:val="24"/>
        </w:rPr>
        <w:t>-1</w:t>
      </w:r>
      <w:r w:rsidRPr="0083351F">
        <w:rPr>
          <w:rFonts w:hint="eastAsia"/>
          <w:sz w:val="24"/>
        </w:rPr>
        <w:t>机器上启动</w:t>
      </w:r>
      <w:r w:rsidRPr="0083351F">
        <w:rPr>
          <w:rFonts w:hint="eastAsia"/>
          <w:sz w:val="24"/>
        </w:rPr>
        <w:t>hive</w:t>
      </w:r>
      <w:r w:rsidRPr="0083351F">
        <w:rPr>
          <w:rFonts w:hint="eastAsia"/>
          <w:sz w:val="24"/>
        </w:rPr>
        <w:t>的</w:t>
      </w:r>
      <w:proofErr w:type="spellStart"/>
      <w:r w:rsidRPr="0083351F">
        <w:rPr>
          <w:rFonts w:hint="eastAsia"/>
          <w:sz w:val="24"/>
        </w:rPr>
        <w:t>metastore</w:t>
      </w:r>
      <w:proofErr w:type="spellEnd"/>
      <w:r w:rsidRPr="0083351F">
        <w:rPr>
          <w:rFonts w:hint="eastAsia"/>
          <w:sz w:val="24"/>
        </w:rPr>
        <w:t>以及</w:t>
      </w:r>
      <w:r w:rsidRPr="0083351F">
        <w:rPr>
          <w:rFonts w:hint="eastAsia"/>
          <w:sz w:val="24"/>
        </w:rPr>
        <w:t>hiveserver2</w:t>
      </w:r>
      <w:r w:rsidRPr="0083351F">
        <w:rPr>
          <w:rFonts w:hint="eastAsia"/>
          <w:sz w:val="24"/>
        </w:rPr>
        <w:t>服务</w:t>
      </w:r>
    </w:p>
    <w:p w14:paraId="4408A934" w14:textId="25470BDB" w:rsidR="00790752" w:rsidRPr="00FC4DA7" w:rsidRDefault="00790752" w:rsidP="00FC4DA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</w:t>
      </w:r>
    </w:p>
    <w:p w14:paraId="1B4FFB92" w14:textId="77777777" w:rsidR="00790752" w:rsidRPr="00FC4DA7" w:rsidRDefault="00790752" w:rsidP="00FC4DA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--service </w:t>
      </w:r>
      <w:proofErr w:type="spell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metastore</w:t>
      </w:r>
      <w:proofErr w:type="spell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&amp;</w:t>
      </w:r>
    </w:p>
    <w:p w14:paraId="12610E51" w14:textId="40D40C03" w:rsidR="00790752" w:rsidRDefault="00790752" w:rsidP="004C685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FC4DA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--service hiveserver2 &amp;</w:t>
      </w:r>
    </w:p>
    <w:p w14:paraId="21DD9ED1" w14:textId="77777777" w:rsidR="004C685B" w:rsidRPr="004C685B" w:rsidRDefault="004C685B" w:rsidP="004C685B">
      <w:pPr>
        <w:spacing w:line="360" w:lineRule="auto"/>
        <w:ind w:firstLineChars="200" w:firstLine="440"/>
        <w:rPr>
          <w:rFonts w:ascii="Source Code Pro" w:hAnsi="Source Code Pro" w:cs="宋体"/>
          <w:color w:val="C7254E"/>
          <w:sz w:val="22"/>
          <w:shd w:val="clear" w:color="auto" w:fill="F9F2F4"/>
        </w:rPr>
      </w:pPr>
    </w:p>
    <w:p w14:paraId="2E04033E" w14:textId="717FDF74" w:rsidR="00790752" w:rsidRPr="0083351F" w:rsidRDefault="00790752" w:rsidP="0083351F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重新</w:t>
      </w:r>
      <w:r w:rsidRPr="0083351F">
        <w:rPr>
          <w:sz w:val="24"/>
        </w:rPr>
        <w:t>启动</w:t>
      </w:r>
      <w:r w:rsidRPr="0083351F">
        <w:rPr>
          <w:sz w:val="24"/>
        </w:rPr>
        <w:t>hue</w:t>
      </w:r>
      <w:r w:rsidR="00926B70" w:rsidRPr="0083351F">
        <w:rPr>
          <w:rFonts w:hint="eastAsia"/>
          <w:sz w:val="24"/>
        </w:rPr>
        <w:t>。</w:t>
      </w:r>
      <w:r w:rsidRPr="0083351F">
        <w:rPr>
          <w:sz w:val="24"/>
        </w:rPr>
        <w:t xml:space="preserve"> </w:t>
      </w:r>
    </w:p>
    <w:p w14:paraId="1A581F76" w14:textId="77777777" w:rsidR="00593EB8" w:rsidRPr="004B2D79" w:rsidRDefault="00593EB8" w:rsidP="00593EB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306F0448" w14:textId="4E227597" w:rsidR="00790752" w:rsidRDefault="00593EB8" w:rsidP="004C685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1B060E81" w14:textId="38AA19BE" w:rsidR="004C685B" w:rsidRDefault="003C6E47" w:rsidP="004C685B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70AA4E29" wp14:editId="50857E51">
            <wp:extent cx="3970364" cy="2850127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3B7" w14:textId="159F60D5" w:rsidR="004A034C" w:rsidRDefault="004A034C" w:rsidP="004C685B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1E5280E1" wp14:editId="168EB375">
            <wp:extent cx="5274310" cy="21640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A914" w14:textId="63B34C44" w:rsidR="00A4617F" w:rsidRPr="004C685B" w:rsidRDefault="00A4617F" w:rsidP="00A4617F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rFonts w:ascii="Source Code Pro" w:hAnsi="Source Code Pro" w:cs="宋体"/>
          <w:color w:val="C7254E"/>
          <w:sz w:val="22"/>
          <w:shd w:val="clear" w:color="auto" w:fill="F9F2F4"/>
        </w:rPr>
        <w:br w:type="page"/>
      </w:r>
    </w:p>
    <w:p w14:paraId="54483CCB" w14:textId="1FB24E63" w:rsidR="009A1FCB" w:rsidRDefault="009A1FCB" w:rsidP="009A1FCB">
      <w:pPr>
        <w:pStyle w:val="2"/>
      </w:pPr>
      <w:bookmarkStart w:id="27" w:name="_Toc11055162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Mysql</w:t>
      </w:r>
      <w:bookmarkEnd w:id="27"/>
    </w:p>
    <w:p w14:paraId="527D4DB7" w14:textId="2387912E" w:rsidR="005523B7" w:rsidRDefault="005523B7" w:rsidP="005523B7">
      <w:pPr>
        <w:pStyle w:val="3"/>
      </w:pPr>
      <w:bookmarkStart w:id="28" w:name="_Toc11055163"/>
      <w:r>
        <w:rPr>
          <w:rFonts w:hint="eastAsia"/>
        </w:rPr>
        <w:t>修改</w:t>
      </w:r>
      <w:r>
        <w:rPr>
          <w:rFonts w:hint="eastAsia"/>
        </w:rPr>
        <w:t>hue</w:t>
      </w:r>
      <w:r>
        <w:t>.</w:t>
      </w:r>
      <w:proofErr w:type="gramStart"/>
      <w:r>
        <w:t>ini</w:t>
      </w:r>
      <w:bookmarkEnd w:id="28"/>
      <w:proofErr w:type="gramEnd"/>
    </w:p>
    <w:p w14:paraId="006F275B" w14:textId="62CCCA8C" w:rsidR="009F3896" w:rsidRPr="00476BAF" w:rsidRDefault="009F3896" w:rsidP="00437ADE">
      <w:pPr>
        <w:spacing w:line="360" w:lineRule="auto"/>
        <w:ind w:firstLineChars="200" w:firstLine="480"/>
        <w:rPr>
          <w:color w:val="FF0000"/>
          <w:sz w:val="24"/>
          <w:shd w:val="pct15" w:color="auto" w:fill="FFFFFF"/>
        </w:rPr>
      </w:pPr>
      <w:r w:rsidRPr="00476BAF">
        <w:rPr>
          <w:rFonts w:hint="eastAsia"/>
          <w:color w:val="FF0000"/>
          <w:sz w:val="24"/>
          <w:shd w:val="pct15" w:color="auto" w:fill="FFFFFF"/>
        </w:rPr>
        <w:t>需要把</w:t>
      </w:r>
      <w:proofErr w:type="spellStart"/>
      <w:r w:rsidRPr="00476BAF">
        <w:rPr>
          <w:rFonts w:hint="eastAsia"/>
          <w:color w:val="FF0000"/>
          <w:sz w:val="24"/>
          <w:shd w:val="pct15" w:color="auto" w:fill="FFFFFF"/>
        </w:rPr>
        <w:t>mysql</w:t>
      </w:r>
      <w:proofErr w:type="spellEnd"/>
      <w:r w:rsidRPr="00476BAF">
        <w:rPr>
          <w:rFonts w:hint="eastAsia"/>
          <w:color w:val="FF0000"/>
          <w:sz w:val="24"/>
          <w:shd w:val="pct15" w:color="auto" w:fill="FFFFFF"/>
        </w:rPr>
        <w:t>的注释给去掉。</w:t>
      </w:r>
      <w:r w:rsidR="00CF057F">
        <w:rPr>
          <w:rFonts w:hint="eastAsia"/>
          <w:color w:val="FF0000"/>
          <w:sz w:val="24"/>
          <w:shd w:val="pct15" w:color="auto" w:fill="FFFFFF"/>
        </w:rPr>
        <w:t xml:space="preserve"> </w:t>
      </w:r>
      <w:r w:rsidR="00CF057F">
        <w:rPr>
          <w:rFonts w:hint="eastAsia"/>
          <w:color w:val="FF0000"/>
          <w:sz w:val="24"/>
          <w:shd w:val="pct15" w:color="auto" w:fill="FFFFFF"/>
        </w:rPr>
        <w:t>大概位于</w:t>
      </w:r>
      <w:r w:rsidR="00CF057F">
        <w:rPr>
          <w:rFonts w:hint="eastAsia"/>
          <w:color w:val="FF0000"/>
          <w:sz w:val="24"/>
          <w:shd w:val="pct15" w:color="auto" w:fill="FFFFFF"/>
        </w:rPr>
        <w:t>1546</w:t>
      </w:r>
      <w:r w:rsidR="00CF057F">
        <w:rPr>
          <w:rFonts w:hint="eastAsia"/>
          <w:color w:val="FF0000"/>
          <w:sz w:val="24"/>
          <w:shd w:val="pct15" w:color="auto" w:fill="FFFFFF"/>
        </w:rPr>
        <w:t>行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5523B7" w14:paraId="7EFD2DDC" w14:textId="77777777" w:rsidTr="005523B7">
        <w:tc>
          <w:tcPr>
            <w:tcW w:w="7875" w:type="dxa"/>
          </w:tcPr>
          <w:p w14:paraId="11BE0EE4" w14:textId="77777777" w:rsidR="00960235" w:rsidRDefault="00960235" w:rsidP="00960235">
            <w:r>
              <w:t>[[[</w:t>
            </w:r>
            <w:proofErr w:type="spellStart"/>
            <w:r>
              <w:t>mysql</w:t>
            </w:r>
            <w:proofErr w:type="spellEnd"/>
            <w:r>
              <w:t>]]]</w:t>
            </w:r>
          </w:p>
          <w:p w14:paraId="434DFB92" w14:textId="77777777" w:rsidR="00960235" w:rsidRDefault="00960235" w:rsidP="00960235">
            <w:r>
              <w:t xml:space="preserve">      </w:t>
            </w:r>
            <w:proofErr w:type="spellStart"/>
            <w:r>
              <w:t>nice_name</w:t>
            </w:r>
            <w:proofErr w:type="spellEnd"/>
            <w:r>
              <w:t>="My SQL DB"</w:t>
            </w:r>
          </w:p>
          <w:p w14:paraId="21B8F977" w14:textId="77777777" w:rsidR="00960235" w:rsidRDefault="00960235" w:rsidP="00960235">
            <w:r>
              <w:t xml:space="preserve">      engine=</w:t>
            </w:r>
            <w:proofErr w:type="spellStart"/>
            <w:r>
              <w:t>mysql</w:t>
            </w:r>
            <w:proofErr w:type="spellEnd"/>
          </w:p>
          <w:p w14:paraId="50471382" w14:textId="03ACAF38" w:rsidR="00960235" w:rsidRDefault="00960235" w:rsidP="00960235">
            <w:r>
              <w:t xml:space="preserve">      host=node-1</w:t>
            </w:r>
          </w:p>
          <w:p w14:paraId="51C454CB" w14:textId="77777777" w:rsidR="00960235" w:rsidRDefault="00960235" w:rsidP="00960235">
            <w:r>
              <w:t xml:space="preserve">      port=3306</w:t>
            </w:r>
          </w:p>
          <w:p w14:paraId="73F5BF2B" w14:textId="77777777" w:rsidR="00960235" w:rsidRDefault="00960235" w:rsidP="00960235">
            <w:r>
              <w:t xml:space="preserve">      user=root</w:t>
            </w:r>
          </w:p>
          <w:p w14:paraId="74C9DBAB" w14:textId="27E819CC" w:rsidR="005523B7" w:rsidRDefault="00960235" w:rsidP="00960235">
            <w:r>
              <w:t xml:space="preserve">      password=</w:t>
            </w:r>
            <w:proofErr w:type="spellStart"/>
            <w:r>
              <w:t>hadoop</w:t>
            </w:r>
            <w:proofErr w:type="spellEnd"/>
          </w:p>
        </w:tc>
      </w:tr>
    </w:tbl>
    <w:p w14:paraId="78710988" w14:textId="09141C81" w:rsidR="005523B7" w:rsidRDefault="005523B7" w:rsidP="005523B7">
      <w:pPr>
        <w:pStyle w:val="3"/>
      </w:pPr>
      <w:bookmarkStart w:id="29" w:name="_Toc11055164"/>
      <w:r>
        <w:rPr>
          <w:rFonts w:hint="eastAsia"/>
        </w:rPr>
        <w:t>重启</w:t>
      </w:r>
      <w:r>
        <w:rPr>
          <w:rFonts w:hint="eastAsia"/>
        </w:rPr>
        <w:t>hue</w:t>
      </w:r>
      <w:bookmarkEnd w:id="29"/>
    </w:p>
    <w:p w14:paraId="5F384823" w14:textId="77777777" w:rsidR="00A15575" w:rsidRPr="004B2D79" w:rsidRDefault="00A15575" w:rsidP="00A1557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F3797E8" w14:textId="3AA14F34" w:rsidR="00A15575" w:rsidRDefault="00A15575" w:rsidP="00AC358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9685ED9" w14:textId="5F0501C7" w:rsidR="00AC358E" w:rsidRDefault="00124FBA" w:rsidP="00AC358E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5E220A08" wp14:editId="609489E2">
            <wp:extent cx="5274310" cy="2529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8646" w14:textId="4853F862" w:rsidR="00124FBA" w:rsidRPr="000327E6" w:rsidRDefault="00124FBA" w:rsidP="00124FBA">
      <w:pPr>
        <w:widowControl/>
        <w:spacing w:line="240" w:lineRule="auto"/>
        <w:jc w:val="left"/>
        <w:rPr>
          <w:rFonts w:ascii="Source Code Pro" w:hAnsi="Source Code Pro" w:cs="宋体"/>
          <w:color w:val="C7254E"/>
          <w:sz w:val="22"/>
        </w:rPr>
      </w:pPr>
      <w:r w:rsidRPr="000327E6">
        <w:rPr>
          <w:rFonts w:ascii="Source Code Pro" w:hAnsi="Source Code Pro" w:cs="宋体"/>
          <w:color w:val="C7254E"/>
          <w:sz w:val="22"/>
        </w:rPr>
        <w:br w:type="page"/>
      </w:r>
    </w:p>
    <w:p w14:paraId="76C8DC2D" w14:textId="5BA582BC" w:rsidR="000F2CAF" w:rsidRDefault="000F2CAF" w:rsidP="000F2CAF">
      <w:pPr>
        <w:pStyle w:val="2"/>
      </w:pPr>
      <w:bookmarkStart w:id="30" w:name="_Toc11055165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Oozie</w:t>
      </w:r>
      <w:bookmarkEnd w:id="30"/>
      <w:proofErr w:type="spellEnd"/>
    </w:p>
    <w:p w14:paraId="15A20FD7" w14:textId="77777777" w:rsidR="00C962E8" w:rsidRDefault="00C962E8" w:rsidP="00C962E8">
      <w:pPr>
        <w:pStyle w:val="3"/>
      </w:pPr>
      <w:bookmarkStart w:id="31" w:name="_Toc10375202"/>
      <w:bookmarkStart w:id="32" w:name="_Toc11055166"/>
      <w:r>
        <w:t>修改</w:t>
      </w:r>
      <w:r>
        <w:t>hue</w:t>
      </w:r>
      <w:r>
        <w:t>配置文件</w:t>
      </w:r>
      <w:r>
        <w:t>hue.</w:t>
      </w:r>
      <w:proofErr w:type="gramStart"/>
      <w:r>
        <w:t>ini</w:t>
      </w:r>
      <w:bookmarkEnd w:id="31"/>
      <w:bookmarkEnd w:id="32"/>
      <w:proofErr w:type="gramEnd"/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0C0E95C4" w14:textId="77777777" w:rsidTr="00B87D70">
        <w:tc>
          <w:tcPr>
            <w:tcW w:w="7734" w:type="dxa"/>
          </w:tcPr>
          <w:p w14:paraId="05466794" w14:textId="77777777" w:rsidR="00C962E8" w:rsidRDefault="00C962E8" w:rsidP="00B87D70">
            <w:r>
              <w:t>[</w:t>
            </w:r>
            <w:proofErr w:type="spellStart"/>
            <w:r>
              <w:t>liboozie</w:t>
            </w:r>
            <w:proofErr w:type="spellEnd"/>
            <w:r>
              <w:t>]</w:t>
            </w:r>
          </w:p>
          <w:p w14:paraId="79003C47" w14:textId="77777777" w:rsidR="00C962E8" w:rsidRDefault="00C962E8" w:rsidP="00B87D70">
            <w:r>
              <w:t xml:space="preserve">  # The URL where the </w:t>
            </w:r>
            <w:proofErr w:type="spellStart"/>
            <w:r>
              <w:t>Oozie</w:t>
            </w:r>
            <w:proofErr w:type="spellEnd"/>
            <w:r>
              <w:t xml:space="preserve"> service runs on. This is required in order for</w:t>
            </w:r>
          </w:p>
          <w:p w14:paraId="191573BF" w14:textId="77777777" w:rsidR="00C962E8" w:rsidRDefault="00C962E8" w:rsidP="00B87D70">
            <w:r>
              <w:t xml:space="preserve">  # </w:t>
            </w:r>
            <w:proofErr w:type="gramStart"/>
            <w:r>
              <w:t>users</w:t>
            </w:r>
            <w:proofErr w:type="gramEnd"/>
            <w:r>
              <w:t xml:space="preserve"> to submit jobs. Empty value disables the </w:t>
            </w:r>
            <w:proofErr w:type="spellStart"/>
            <w:r>
              <w:t>config</w:t>
            </w:r>
            <w:proofErr w:type="spellEnd"/>
            <w:r>
              <w:t xml:space="preserve"> check.</w:t>
            </w:r>
          </w:p>
          <w:p w14:paraId="670614EA" w14:textId="77777777" w:rsidR="00C962E8" w:rsidRPr="00DF3848" w:rsidRDefault="00C962E8" w:rsidP="00B87D70">
            <w:pPr>
              <w:rPr>
                <w:color w:val="FF0000"/>
                <w:shd w:val="pct15" w:color="auto" w:fill="FFFFFF"/>
              </w:rPr>
            </w:pPr>
            <w:r w:rsidRPr="00DF3848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oozie_url</w:t>
            </w:r>
            <w:proofErr w:type="spellEnd"/>
            <w:r w:rsidRPr="00DF3848">
              <w:rPr>
                <w:color w:val="FF0000"/>
                <w:shd w:val="pct15" w:color="auto" w:fill="FFFFFF"/>
              </w:rPr>
              <w:t>=http://node-1:11000/oozie</w:t>
            </w:r>
          </w:p>
          <w:p w14:paraId="6F5D4D7D" w14:textId="77777777" w:rsidR="00C962E8" w:rsidRDefault="00C962E8" w:rsidP="00B87D70"/>
          <w:p w14:paraId="6972B79B" w14:textId="77777777" w:rsidR="00C962E8" w:rsidRDefault="00C962E8" w:rsidP="00B87D70">
            <w:r>
              <w:t xml:space="preserve">  # Requires FQDN in </w:t>
            </w:r>
            <w:proofErr w:type="spellStart"/>
            <w:r>
              <w:t>oozie_url</w:t>
            </w:r>
            <w:proofErr w:type="spellEnd"/>
            <w:r>
              <w:t xml:space="preserve"> if enabled</w:t>
            </w:r>
          </w:p>
          <w:p w14:paraId="70FAB79B" w14:textId="77777777" w:rsidR="00C962E8" w:rsidRDefault="00C962E8" w:rsidP="00B87D70">
            <w:r>
              <w:t xml:space="preserve">  ## </w:t>
            </w:r>
            <w:proofErr w:type="spellStart"/>
            <w:r>
              <w:t>security_enabled</w:t>
            </w:r>
            <w:proofErr w:type="spellEnd"/>
            <w:r>
              <w:t>=false</w:t>
            </w:r>
          </w:p>
          <w:p w14:paraId="5D62B0A4" w14:textId="77777777" w:rsidR="00C962E8" w:rsidRDefault="00C962E8" w:rsidP="00B87D70"/>
          <w:p w14:paraId="2E1F5CD2" w14:textId="77777777" w:rsidR="00C962E8" w:rsidRDefault="00C962E8" w:rsidP="00B87D70">
            <w:r>
              <w:t xml:space="preserve">  # Location on HDFS where the workflows/coordinator are deployed when submitted.</w:t>
            </w:r>
          </w:p>
          <w:p w14:paraId="0438A495" w14:textId="77777777" w:rsidR="00C962E8" w:rsidRDefault="00C962E8" w:rsidP="00B87D70">
            <w:r>
              <w:t xml:space="preserve">  </w:t>
            </w:r>
            <w:proofErr w:type="spellStart"/>
            <w:r>
              <w:t>remote_deployement_dir</w:t>
            </w:r>
            <w:proofErr w:type="spellEnd"/>
            <w:r>
              <w:t>=</w:t>
            </w:r>
            <w:r w:rsidRPr="00DF3848">
              <w:rPr>
                <w:color w:val="FF0000"/>
                <w:shd w:val="pct15" w:color="auto" w:fill="FFFFFF"/>
              </w:rPr>
              <w:t>/user/root/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oozie_works</w:t>
            </w:r>
            <w:proofErr w:type="spellEnd"/>
          </w:p>
        </w:tc>
      </w:tr>
    </w:tbl>
    <w:p w14:paraId="26942512" w14:textId="77777777" w:rsidR="00C962E8" w:rsidRDefault="00C962E8" w:rsidP="00C962E8">
      <w:r>
        <w:tab/>
      </w:r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3A91BD1B" w14:textId="77777777" w:rsidTr="00B87D70">
        <w:tc>
          <w:tcPr>
            <w:tcW w:w="7734" w:type="dxa"/>
          </w:tcPr>
          <w:p w14:paraId="1C5EE51B" w14:textId="77777777" w:rsidR="00C962E8" w:rsidRDefault="00C962E8" w:rsidP="00B87D70">
            <w:r>
              <w:t>[</w:t>
            </w:r>
            <w:proofErr w:type="spellStart"/>
            <w:r>
              <w:t>oozie</w:t>
            </w:r>
            <w:proofErr w:type="spellEnd"/>
            <w:r>
              <w:t>]</w:t>
            </w:r>
          </w:p>
          <w:p w14:paraId="7F87EDCF" w14:textId="77777777" w:rsidR="00C962E8" w:rsidRDefault="00C962E8" w:rsidP="00B87D70">
            <w:r>
              <w:t xml:space="preserve">  # Location on local FS where the examples are stored.</w:t>
            </w:r>
          </w:p>
          <w:p w14:paraId="1CBB1676" w14:textId="77777777" w:rsidR="00C962E8" w:rsidRDefault="00C962E8" w:rsidP="00B87D70">
            <w:r>
              <w:t xml:space="preserve">  # local_data_dir=/export/servers/oozie-4.1.0-cdh5.14.0/examples/apps</w:t>
            </w:r>
          </w:p>
          <w:p w14:paraId="505974DF" w14:textId="77777777" w:rsidR="00C962E8" w:rsidRDefault="00C962E8" w:rsidP="00B87D70"/>
          <w:p w14:paraId="12E57E35" w14:textId="77777777" w:rsidR="00C962E8" w:rsidRDefault="00C962E8" w:rsidP="00B87D70">
            <w:r>
              <w:t xml:space="preserve">  # Location on local FS where the data for the examples is stored.</w:t>
            </w:r>
          </w:p>
          <w:p w14:paraId="09278003" w14:textId="77777777" w:rsidR="00C962E8" w:rsidRDefault="00C962E8" w:rsidP="00B87D70">
            <w:r>
              <w:t xml:space="preserve">  # sample_data_dir=/export/servers/oozie-4.1.0-cdh5.14.0/examples/input-data</w:t>
            </w:r>
          </w:p>
          <w:p w14:paraId="4B66B4E0" w14:textId="77777777" w:rsidR="00C962E8" w:rsidRDefault="00C962E8" w:rsidP="00B87D70"/>
          <w:p w14:paraId="3E35E1A6" w14:textId="77777777" w:rsidR="00C962E8" w:rsidRDefault="00C962E8" w:rsidP="00B87D70">
            <w:r>
              <w:t xml:space="preserve">  # Location on HDFS where the </w:t>
            </w:r>
            <w:proofErr w:type="spellStart"/>
            <w:r>
              <w:t>oozie</w:t>
            </w:r>
            <w:proofErr w:type="spellEnd"/>
            <w:r>
              <w:t xml:space="preserve"> examples and workflows are stored.</w:t>
            </w:r>
          </w:p>
          <w:p w14:paraId="341E62D7" w14:textId="77777777" w:rsidR="00C962E8" w:rsidRDefault="00C962E8" w:rsidP="00B87D70">
            <w:r>
              <w:t xml:space="preserve">  # Parameters are $TIME and $USER, e.g. /user/$USER/hue/workspaces/workflow-$TIME</w:t>
            </w:r>
          </w:p>
          <w:p w14:paraId="0CC29B2A" w14:textId="77777777" w:rsidR="00C962E8" w:rsidRDefault="00C962E8" w:rsidP="00B87D70">
            <w:r>
              <w:t xml:space="preserve">  # </w:t>
            </w:r>
            <w:proofErr w:type="spellStart"/>
            <w:r>
              <w:t>remote_data_dir</w:t>
            </w:r>
            <w:proofErr w:type="spellEnd"/>
            <w:r>
              <w:t>=/user/root/</w:t>
            </w:r>
            <w:proofErr w:type="spellStart"/>
            <w:r>
              <w:t>oozie_works</w:t>
            </w:r>
            <w:proofErr w:type="spellEnd"/>
            <w:r>
              <w:t>/examples/apps</w:t>
            </w:r>
          </w:p>
          <w:p w14:paraId="20C7518F" w14:textId="77777777" w:rsidR="00C962E8" w:rsidRDefault="00C962E8" w:rsidP="00B87D70"/>
          <w:p w14:paraId="19909060" w14:textId="77777777" w:rsidR="00C962E8" w:rsidRDefault="00C962E8" w:rsidP="00B87D70">
            <w:r>
              <w:t xml:space="preserve">  # Maximum of </w:t>
            </w:r>
            <w:proofErr w:type="spellStart"/>
            <w:r>
              <w:t>Oozie</w:t>
            </w:r>
            <w:proofErr w:type="spellEnd"/>
            <w:r>
              <w:t xml:space="preserve"> workflows or </w:t>
            </w:r>
            <w:proofErr w:type="spellStart"/>
            <w:r>
              <w:t>coodinators</w:t>
            </w:r>
            <w:proofErr w:type="spellEnd"/>
            <w:r>
              <w:t xml:space="preserve"> to retrieve in one API call.</w:t>
            </w:r>
          </w:p>
          <w:p w14:paraId="59FF79E8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oozie_jobs_count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=100</w:t>
            </w:r>
          </w:p>
          <w:p w14:paraId="38F49A9D" w14:textId="77777777" w:rsidR="00C962E8" w:rsidRDefault="00C962E8" w:rsidP="00B87D70"/>
          <w:p w14:paraId="1ADC5101" w14:textId="77777777" w:rsidR="00C962E8" w:rsidRDefault="00C962E8" w:rsidP="00B87D70">
            <w:r>
              <w:t xml:space="preserve">  # Use </w:t>
            </w:r>
            <w:proofErr w:type="spellStart"/>
            <w:r>
              <w:t>Cron</w:t>
            </w:r>
            <w:proofErr w:type="spellEnd"/>
            <w:r>
              <w:t xml:space="preserve"> format for defining the frequency of a Coordinator instead of the old frequency number/unit.</w:t>
            </w:r>
          </w:p>
          <w:p w14:paraId="111C5048" w14:textId="77777777" w:rsidR="00C962E8" w:rsidRPr="00425623" w:rsidRDefault="00C962E8" w:rsidP="00B87D7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enable_cron_scheduling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0640A77C" w14:textId="77777777" w:rsidR="00C962E8" w:rsidRDefault="00C962E8" w:rsidP="00B87D70"/>
          <w:p w14:paraId="796604E7" w14:textId="77777777" w:rsidR="00C962E8" w:rsidRDefault="00C962E8" w:rsidP="00B87D70">
            <w:r>
              <w:t xml:space="preserve">  # Flag to enable the saved Editor queries to be dragged and dropped into a workflow.</w:t>
            </w:r>
          </w:p>
          <w:p w14:paraId="59D70F59" w14:textId="77777777" w:rsidR="00C962E8" w:rsidRPr="00425623" w:rsidRDefault="00C962E8" w:rsidP="00B87D7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enable_document_action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2A74A5DF" w14:textId="77777777" w:rsidR="00C962E8" w:rsidRDefault="00C962E8" w:rsidP="00B87D70"/>
          <w:p w14:paraId="580C1C00" w14:textId="77777777" w:rsidR="00C962E8" w:rsidRDefault="00C962E8" w:rsidP="00B87D70">
            <w:r>
              <w:t xml:space="preserve">  # Flag to enable </w:t>
            </w:r>
            <w:proofErr w:type="spellStart"/>
            <w:r>
              <w:t>Oozie</w:t>
            </w:r>
            <w:proofErr w:type="spellEnd"/>
            <w:r>
              <w:t xml:space="preserve"> backend filtering instead of doing it at the page level in </w:t>
            </w:r>
            <w:proofErr w:type="spellStart"/>
            <w:r>
              <w:lastRenderedPageBreak/>
              <w:t>Javascript</w:t>
            </w:r>
            <w:proofErr w:type="spellEnd"/>
            <w:r>
              <w:t xml:space="preserve">. Requires </w:t>
            </w:r>
            <w:proofErr w:type="spellStart"/>
            <w:r>
              <w:t>Oozie</w:t>
            </w:r>
            <w:proofErr w:type="spellEnd"/>
            <w:r>
              <w:t xml:space="preserve"> 4.3+.</w:t>
            </w:r>
          </w:p>
          <w:p w14:paraId="639B0A7C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enable_oozie_backend_filtering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4DEE12C2" w14:textId="77777777" w:rsidR="00C962E8" w:rsidRDefault="00C962E8" w:rsidP="00B87D70"/>
          <w:p w14:paraId="415282E7" w14:textId="77777777" w:rsidR="00C962E8" w:rsidRDefault="00C962E8" w:rsidP="00B87D70">
            <w:r>
              <w:t xml:space="preserve">  # Flag to enable the Impala action.</w:t>
            </w:r>
          </w:p>
          <w:p w14:paraId="1574BD60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enable_impala_action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04107540" w14:textId="77777777" w:rsidR="00C962E8" w:rsidRDefault="00C962E8" w:rsidP="00C962E8"/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C962E8" w14:paraId="55A85942" w14:textId="77777777" w:rsidTr="00B87D70">
        <w:tc>
          <w:tcPr>
            <w:tcW w:w="7734" w:type="dxa"/>
          </w:tcPr>
          <w:p w14:paraId="066ED3D2" w14:textId="77777777" w:rsidR="00C962E8" w:rsidRDefault="00C962E8" w:rsidP="00B87D70">
            <w:r>
              <w:t>[</w:t>
            </w:r>
            <w:proofErr w:type="spellStart"/>
            <w:r>
              <w:t>filebrowser</w:t>
            </w:r>
            <w:proofErr w:type="spellEnd"/>
            <w:r>
              <w:t>]</w:t>
            </w:r>
          </w:p>
          <w:p w14:paraId="64C0E246" w14:textId="77777777" w:rsidR="00C962E8" w:rsidRDefault="00C962E8" w:rsidP="00B87D70">
            <w:r>
              <w:t xml:space="preserve">  # Location on local </w:t>
            </w:r>
            <w:proofErr w:type="spellStart"/>
            <w:r>
              <w:t>filesystem</w:t>
            </w:r>
            <w:proofErr w:type="spellEnd"/>
            <w:r>
              <w:t xml:space="preserve"> where the uploaded archives are temporary stored.</w:t>
            </w:r>
          </w:p>
          <w:p w14:paraId="56B5801A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archive_upload_tempdir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=/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tmp</w:t>
            </w:r>
            <w:proofErr w:type="spellEnd"/>
          </w:p>
          <w:p w14:paraId="0C005C23" w14:textId="77777777" w:rsidR="00C962E8" w:rsidRDefault="00C962E8" w:rsidP="00B87D70"/>
          <w:p w14:paraId="04DB5368" w14:textId="77777777" w:rsidR="00C962E8" w:rsidRDefault="00C962E8" w:rsidP="00B87D70">
            <w:r>
              <w:t xml:space="preserve">  # Show Download Button for HDFS file browser.</w:t>
            </w:r>
          </w:p>
          <w:p w14:paraId="6D1B6218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show_download_button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4E8F1E17" w14:textId="77777777" w:rsidR="00C962E8" w:rsidRDefault="00C962E8" w:rsidP="00B87D70"/>
          <w:p w14:paraId="63823D6F" w14:textId="77777777" w:rsidR="00C962E8" w:rsidRDefault="00C962E8" w:rsidP="00B87D70">
            <w:r>
              <w:t xml:space="preserve">  # Show Upload Button for HDFS file browser.</w:t>
            </w:r>
          </w:p>
          <w:p w14:paraId="167BA671" w14:textId="77777777" w:rsidR="00C962E8" w:rsidRDefault="00C962E8" w:rsidP="00B87D7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show_upload_button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20ACEBBC" w14:textId="77777777" w:rsidR="00C962E8" w:rsidRDefault="00C962E8" w:rsidP="00B87D70"/>
          <w:p w14:paraId="24DC44FE" w14:textId="77777777" w:rsidR="00C962E8" w:rsidRDefault="00C962E8" w:rsidP="00B87D70">
            <w:r>
              <w:t xml:space="preserve">  # Flag to enable the extraction of </w:t>
            </w:r>
            <w:proofErr w:type="gramStart"/>
            <w:r>
              <w:t>a</w:t>
            </w:r>
            <w:proofErr w:type="gramEnd"/>
            <w:r>
              <w:t xml:space="preserve"> uploaded archive in HDFS.</w:t>
            </w:r>
          </w:p>
          <w:p w14:paraId="314F98DE" w14:textId="77777777" w:rsidR="00C962E8" w:rsidRDefault="00C962E8" w:rsidP="00B87D7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enable_extract_uploaded_archive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3675264C" w14:textId="77777777" w:rsidR="00C962E8" w:rsidRDefault="00C962E8" w:rsidP="009977C0">
      <w:pPr>
        <w:pStyle w:val="3"/>
      </w:pPr>
      <w:bookmarkStart w:id="33" w:name="_Toc10375203"/>
      <w:bookmarkStart w:id="34" w:name="_Toc11055167"/>
      <w:r>
        <w:rPr>
          <w:rFonts w:hint="eastAsia"/>
        </w:rPr>
        <w:t>启动</w:t>
      </w:r>
      <w:r>
        <w:rPr>
          <w:rFonts w:hint="eastAsia"/>
        </w:rPr>
        <w:t>hue</w:t>
      </w:r>
      <w:r>
        <w:rPr>
          <w:rFonts w:hint="eastAsia"/>
        </w:rPr>
        <w:t>、</w:t>
      </w:r>
      <w:proofErr w:type="spellStart"/>
      <w:r>
        <w:t>oozie</w:t>
      </w:r>
      <w:bookmarkEnd w:id="33"/>
      <w:bookmarkEnd w:id="34"/>
      <w:proofErr w:type="spellEnd"/>
    </w:p>
    <w:p w14:paraId="474B0BF9" w14:textId="77777777" w:rsidR="00C962E8" w:rsidRPr="00192670" w:rsidRDefault="00C962E8" w:rsidP="00C962E8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r w:rsidRPr="00192670">
        <w:rPr>
          <w:rFonts w:hint="eastAsia"/>
          <w:sz w:val="24"/>
        </w:rPr>
        <w:t>hue</w:t>
      </w:r>
      <w:r w:rsidRPr="00192670">
        <w:rPr>
          <w:rFonts w:hint="eastAsia"/>
          <w:sz w:val="24"/>
        </w:rPr>
        <w:t>进程</w:t>
      </w:r>
    </w:p>
    <w:p w14:paraId="25172B8C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</w:t>
      </w:r>
    </w:p>
    <w:p w14:paraId="04EE5668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46757E44" w14:textId="77777777" w:rsidR="00C962E8" w:rsidRPr="00192670" w:rsidRDefault="00C962E8" w:rsidP="00C962E8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proofErr w:type="spellStart"/>
      <w:r w:rsidRPr="00192670">
        <w:rPr>
          <w:rFonts w:hint="eastAsia"/>
          <w:sz w:val="24"/>
        </w:rPr>
        <w:t>oozie</w:t>
      </w:r>
      <w:proofErr w:type="spellEnd"/>
      <w:r w:rsidRPr="00192670">
        <w:rPr>
          <w:rFonts w:hint="eastAsia"/>
          <w:sz w:val="24"/>
        </w:rPr>
        <w:t>进程</w:t>
      </w:r>
    </w:p>
    <w:p w14:paraId="2479D02B" w14:textId="77777777" w:rsidR="00C962E8" w:rsidRPr="00836725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7033D6D0" w14:textId="77777777" w:rsidR="00C962E8" w:rsidRDefault="00C962E8" w:rsidP="00C962E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</w:t>
      </w:r>
    </w:p>
    <w:p w14:paraId="0FC4D78F" w14:textId="77777777" w:rsidR="00C962E8" w:rsidRPr="00004118" w:rsidRDefault="00C962E8" w:rsidP="00C962E8">
      <w:pPr>
        <w:spacing w:line="360" w:lineRule="auto"/>
        <w:ind w:firstLineChars="200" w:firstLine="480"/>
        <w:rPr>
          <w:sz w:val="24"/>
        </w:rPr>
      </w:pPr>
      <w:r w:rsidRPr="00004118">
        <w:rPr>
          <w:rFonts w:hint="eastAsia"/>
          <w:sz w:val="24"/>
        </w:rPr>
        <w:t>页面访问</w:t>
      </w:r>
      <w:r w:rsidRPr="00004118">
        <w:rPr>
          <w:rFonts w:hint="eastAsia"/>
          <w:sz w:val="24"/>
        </w:rPr>
        <w:t>hue</w:t>
      </w:r>
    </w:p>
    <w:p w14:paraId="0D8E554E" w14:textId="77777777" w:rsidR="00C962E8" w:rsidRDefault="00517049" w:rsidP="00C962E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23" w:history="1">
        <w:r w:rsidR="00C962E8" w:rsidRPr="007045EA">
          <w:rPr>
            <w:rStyle w:val="a6"/>
            <w:rFonts w:ascii="Source Code Pro" w:hAnsi="Source Code Pro" w:cs="宋体"/>
            <w:sz w:val="22"/>
            <w:shd w:val="clear" w:color="auto" w:fill="F9F2F4"/>
          </w:rPr>
          <w:t>http://node-1:8888/</w:t>
        </w:r>
      </w:hyperlink>
    </w:p>
    <w:p w14:paraId="286B4856" w14:textId="77777777" w:rsidR="00C962E8" w:rsidRPr="00E960AC" w:rsidRDefault="00C962E8" w:rsidP="00C962E8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960AC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6C2CB28" w14:textId="77777777" w:rsidR="00C962E8" w:rsidRPr="002B424B" w:rsidRDefault="00C962E8" w:rsidP="00921A56">
      <w:pPr>
        <w:pStyle w:val="3"/>
      </w:pPr>
      <w:bookmarkStart w:id="35" w:name="_Toc10375204"/>
      <w:bookmarkStart w:id="36" w:name="_Toc11055168"/>
      <w:r w:rsidRPr="002B424B">
        <w:lastRenderedPageBreak/>
        <w:t>使用</w:t>
      </w:r>
      <w:r w:rsidRPr="002B424B">
        <w:rPr>
          <w:rFonts w:hint="eastAsia"/>
        </w:rPr>
        <w:t>hue</w:t>
      </w:r>
      <w:r w:rsidRPr="002B424B">
        <w:rPr>
          <w:rFonts w:hint="eastAsia"/>
        </w:rPr>
        <w:t>配置</w:t>
      </w:r>
      <w:proofErr w:type="spellStart"/>
      <w:r w:rsidRPr="002B424B">
        <w:rPr>
          <w:rFonts w:hint="eastAsia"/>
        </w:rPr>
        <w:t>oozie</w:t>
      </w:r>
      <w:proofErr w:type="spellEnd"/>
      <w:r w:rsidRPr="002B424B">
        <w:rPr>
          <w:rFonts w:hint="eastAsia"/>
        </w:rPr>
        <w:t>调度</w:t>
      </w:r>
      <w:bookmarkEnd w:id="35"/>
      <w:bookmarkEnd w:id="36"/>
    </w:p>
    <w:p w14:paraId="69F8950C" w14:textId="77777777" w:rsidR="00C962E8" w:rsidRPr="003C3BF3" w:rsidRDefault="00C962E8" w:rsidP="00C962E8">
      <w:pPr>
        <w:spacing w:line="360" w:lineRule="auto"/>
        <w:ind w:firstLineChars="200" w:firstLine="480"/>
        <w:rPr>
          <w:sz w:val="24"/>
        </w:rPr>
      </w:pPr>
      <w:r w:rsidRPr="000027D1">
        <w:rPr>
          <w:sz w:val="24"/>
        </w:rPr>
        <w:t>hue</w:t>
      </w:r>
      <w:r w:rsidRPr="000027D1">
        <w:rPr>
          <w:sz w:val="24"/>
        </w:rPr>
        <w:t>提供了页面鼠标拖拽的方式配置</w:t>
      </w:r>
      <w:proofErr w:type="spellStart"/>
      <w:r w:rsidRPr="000027D1">
        <w:rPr>
          <w:sz w:val="24"/>
        </w:rPr>
        <w:t>oozie</w:t>
      </w:r>
      <w:proofErr w:type="spellEnd"/>
      <w:r w:rsidRPr="000027D1">
        <w:rPr>
          <w:sz w:val="24"/>
        </w:rPr>
        <w:t>调度</w:t>
      </w:r>
    </w:p>
    <w:p w14:paraId="007ACD32" w14:textId="77777777" w:rsidR="00C962E8" w:rsidRDefault="00C962E8" w:rsidP="00C962E8">
      <w:pPr>
        <w:widowControl/>
        <w:spacing w:line="36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A85734C" wp14:editId="1CA51C81">
            <wp:extent cx="5274310" cy="1940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89C6" w14:textId="34CC5B27" w:rsidR="00C1070F" w:rsidRDefault="00C1070F" w:rsidP="00C1070F">
      <w:pPr>
        <w:pStyle w:val="3"/>
      </w:pPr>
      <w:bookmarkStart w:id="37" w:name="_Toc11055169"/>
      <w:r w:rsidRPr="00C1070F">
        <w:rPr>
          <w:rFonts w:hint="eastAsia"/>
        </w:rPr>
        <w:t>利用</w:t>
      </w:r>
      <w:r w:rsidRPr="00C1070F">
        <w:rPr>
          <w:rFonts w:hint="eastAsia"/>
        </w:rPr>
        <w:t>hue</w:t>
      </w:r>
      <w:r w:rsidRPr="00C1070F">
        <w:rPr>
          <w:rFonts w:hint="eastAsia"/>
        </w:rPr>
        <w:t>调度</w:t>
      </w:r>
      <w:r w:rsidRPr="00C1070F">
        <w:rPr>
          <w:rFonts w:hint="eastAsia"/>
        </w:rPr>
        <w:t>shell</w:t>
      </w:r>
      <w:r w:rsidRPr="00C1070F">
        <w:rPr>
          <w:rFonts w:hint="eastAsia"/>
        </w:rPr>
        <w:t>脚本</w:t>
      </w:r>
      <w:bookmarkEnd w:id="37"/>
    </w:p>
    <w:p w14:paraId="780B686A" w14:textId="1AD936AC" w:rsidR="0042531B" w:rsidRDefault="0042531B" w:rsidP="004253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sz w:val="24"/>
        </w:rPr>
        <w:t>shell</w:t>
      </w:r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3C28D6B3" w14:textId="46AF7054" w:rsidR="00A77402" w:rsidRDefault="00A77402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3752D8B" wp14:editId="5160FDF8">
            <wp:extent cx="3840813" cy="1425063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575" w14:textId="5CE77531" w:rsidR="00721C43" w:rsidRDefault="00721C43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687B7F6" wp14:editId="096C2C2F">
            <wp:extent cx="2362200" cy="3406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7" cy="34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3C93" w14:textId="09DB737C" w:rsidR="000234D4" w:rsidRDefault="000234D4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2EA112C" wp14:editId="433C6737">
            <wp:extent cx="5274310" cy="968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35EB" w14:textId="54A8AA6A" w:rsidR="009F15CC" w:rsidRDefault="009F15CC" w:rsidP="004253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打开工作流调度页面</w:t>
      </w:r>
      <w:r>
        <w:rPr>
          <w:rFonts w:hint="eastAsia"/>
          <w:sz w:val="24"/>
        </w:rPr>
        <w:t>。</w:t>
      </w:r>
    </w:p>
    <w:p w14:paraId="659E8769" w14:textId="492CEFEF" w:rsidR="009F15CC" w:rsidRDefault="009F15CC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BFD83A8" wp14:editId="27B0B58D">
            <wp:extent cx="4450466" cy="3261643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9CD1" w14:textId="77777777" w:rsidR="009F15CC" w:rsidRDefault="009F15CC" w:rsidP="0042531B">
      <w:pPr>
        <w:spacing w:line="360" w:lineRule="auto"/>
        <w:ind w:firstLineChars="200" w:firstLine="480"/>
        <w:rPr>
          <w:sz w:val="24"/>
        </w:rPr>
      </w:pPr>
    </w:p>
    <w:p w14:paraId="7091BAEF" w14:textId="24204843" w:rsidR="00B1535A" w:rsidRDefault="00B1535A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580F9D3" wp14:editId="1F67A4DA">
            <wp:extent cx="5274310" cy="37318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FA1" w14:textId="16919164" w:rsidR="00AC39D2" w:rsidRDefault="00AC39D2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835D1A" wp14:editId="6F979BFD">
            <wp:extent cx="3955123" cy="185944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BDE8" w14:textId="537110B7" w:rsidR="003D5DBD" w:rsidRDefault="003D5DBD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39B283A" wp14:editId="62631A8D">
            <wp:extent cx="4000847" cy="1196444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46F" w14:textId="3031D344" w:rsidR="006423D5" w:rsidRDefault="006423D5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282A94E" wp14:editId="69A5C164">
            <wp:extent cx="3215919" cy="1310754"/>
            <wp:effectExtent l="0" t="0" r="381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8ED2" w14:textId="62FD1AC7" w:rsidR="00B03A20" w:rsidRDefault="00B03A20" w:rsidP="004253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2F9373C" wp14:editId="1A8F6B12">
            <wp:extent cx="5274310" cy="27851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6587" w14:textId="760C1455" w:rsidR="00530C77" w:rsidRPr="00A77402" w:rsidRDefault="00530C77" w:rsidP="00530C7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21EB6DB" w14:textId="77777777" w:rsidR="00C962E8" w:rsidRDefault="00C962E8" w:rsidP="00C962E8">
      <w:pPr>
        <w:pStyle w:val="3"/>
      </w:pPr>
      <w:bookmarkStart w:id="38" w:name="_Toc10375205"/>
      <w:bookmarkStart w:id="39" w:name="_Toc11055170"/>
      <w:r w:rsidRPr="0044175E">
        <w:rPr>
          <w:rFonts w:hint="eastAsia"/>
        </w:rPr>
        <w:lastRenderedPageBreak/>
        <w:t>利用</w:t>
      </w:r>
      <w:r w:rsidRPr="0044175E">
        <w:rPr>
          <w:rFonts w:hint="eastAsia"/>
        </w:rPr>
        <w:t>hue</w:t>
      </w:r>
      <w:r w:rsidRPr="0044175E">
        <w:rPr>
          <w:rFonts w:hint="eastAsia"/>
        </w:rPr>
        <w:t>调度</w:t>
      </w:r>
      <w:r w:rsidRPr="0044175E">
        <w:rPr>
          <w:rFonts w:hint="eastAsia"/>
        </w:rPr>
        <w:t>hive</w:t>
      </w:r>
      <w:r w:rsidRPr="0044175E">
        <w:rPr>
          <w:rFonts w:hint="eastAsia"/>
        </w:rPr>
        <w:t>脚本</w:t>
      </w:r>
      <w:bookmarkEnd w:id="38"/>
      <w:bookmarkEnd w:id="39"/>
    </w:p>
    <w:p w14:paraId="17B81221" w14:textId="77777777" w:rsidR="00250901" w:rsidRDefault="00FD303F" w:rsidP="0025090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rFonts w:hint="eastAsia"/>
          <w:sz w:val="24"/>
        </w:rPr>
        <w:t>hive</w:t>
      </w:r>
      <w:r>
        <w:rPr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051A3446" w14:textId="0D6E5FE4" w:rsidR="00250901" w:rsidRDefault="00AF0A2A" w:rsidP="0025090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6169EB" wp14:editId="76FBE0E2">
            <wp:extent cx="5274310" cy="17811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B22B" w14:textId="57DCC7C6" w:rsidR="00C962E8" w:rsidRPr="0042531B" w:rsidRDefault="00AF0A2A" w:rsidP="0025090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打开</w:t>
      </w:r>
      <w:r>
        <w:rPr>
          <w:rFonts w:hint="eastAsia"/>
          <w:sz w:val="24"/>
        </w:rPr>
        <w:t>workflow</w:t>
      </w:r>
      <w:r>
        <w:rPr>
          <w:rFonts w:hint="eastAsia"/>
          <w:sz w:val="24"/>
        </w:rPr>
        <w:t>页面，</w:t>
      </w:r>
      <w:r w:rsidR="00C962E8" w:rsidRPr="0042531B">
        <w:rPr>
          <w:sz w:val="24"/>
        </w:rPr>
        <w:t>拖拽</w:t>
      </w:r>
      <w:r w:rsidR="00C962E8" w:rsidRPr="0042531B">
        <w:rPr>
          <w:sz w:val="24"/>
        </w:rPr>
        <w:t>hive2</w:t>
      </w:r>
      <w:r w:rsidR="00C962E8" w:rsidRPr="0042531B">
        <w:rPr>
          <w:sz w:val="24"/>
        </w:rPr>
        <w:t>图标到指定位置</w:t>
      </w:r>
      <w:r w:rsidR="00C962E8" w:rsidRPr="0042531B">
        <w:rPr>
          <w:rFonts w:hint="eastAsia"/>
          <w:sz w:val="24"/>
        </w:rPr>
        <w:t>。</w:t>
      </w:r>
    </w:p>
    <w:p w14:paraId="5F151351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54337F1" wp14:editId="7EC5B911">
            <wp:extent cx="5274310" cy="23393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E71D" w14:textId="6C418E72" w:rsidR="00C962E8" w:rsidRDefault="00C962E8" w:rsidP="00C962E8">
      <w:pPr>
        <w:spacing w:line="360" w:lineRule="auto"/>
        <w:ind w:firstLineChars="200" w:firstLine="420"/>
        <w:rPr>
          <w:noProof/>
        </w:rPr>
      </w:pPr>
    </w:p>
    <w:p w14:paraId="2A02A71F" w14:textId="363D728B" w:rsidR="00107D29" w:rsidRDefault="00221320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E600587" wp14:editId="74C0ED5F">
            <wp:extent cx="3863675" cy="1386960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1177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2CC4C50" wp14:editId="429859F3">
            <wp:extent cx="3436918" cy="180609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B21C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9BFA4A7" wp14:editId="781C91A7">
            <wp:extent cx="3010161" cy="17527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B8A2" w14:textId="77777777" w:rsidR="00C962E8" w:rsidRDefault="00C962E8" w:rsidP="00C962E8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7B0C9E96" wp14:editId="2E2CE87D">
            <wp:extent cx="5274310" cy="1605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FE3C" w14:textId="77777777" w:rsidR="00C962E8" w:rsidRPr="00E4437C" w:rsidRDefault="00C962E8" w:rsidP="00C962E8">
      <w:pPr>
        <w:widowControl/>
        <w:spacing w:line="240" w:lineRule="auto"/>
        <w:jc w:val="left"/>
      </w:pPr>
      <w:r>
        <w:br w:type="page"/>
      </w:r>
    </w:p>
    <w:p w14:paraId="3C612667" w14:textId="77777777" w:rsidR="00C962E8" w:rsidRDefault="00C962E8" w:rsidP="00C962E8">
      <w:pPr>
        <w:pStyle w:val="3"/>
      </w:pPr>
      <w:bookmarkStart w:id="40" w:name="_Toc10375206"/>
      <w:bookmarkStart w:id="41" w:name="_Toc11055171"/>
      <w:r>
        <w:rPr>
          <w:rFonts w:hint="eastAsia"/>
        </w:rPr>
        <w:lastRenderedPageBreak/>
        <w:t>利用</w:t>
      </w:r>
      <w:r>
        <w:rPr>
          <w:rFonts w:hint="eastAsia"/>
        </w:rPr>
        <w:t>hue</w:t>
      </w:r>
      <w:r>
        <w:rPr>
          <w:rFonts w:hint="eastAsia"/>
        </w:rPr>
        <w:t>调度</w:t>
      </w:r>
      <w:r>
        <w:rPr>
          <w:rFonts w:hint="eastAsia"/>
        </w:rPr>
        <w:t>MapReduce</w:t>
      </w:r>
      <w:r>
        <w:rPr>
          <w:rFonts w:hint="eastAsia"/>
        </w:rPr>
        <w:t>程序</w:t>
      </w:r>
      <w:bookmarkEnd w:id="40"/>
      <w:bookmarkEnd w:id="41"/>
    </w:p>
    <w:p w14:paraId="760B18C1" w14:textId="77777777" w:rsidR="00C962E8" w:rsidRDefault="00C962E8" w:rsidP="00C962E8">
      <w:pPr>
        <w:spacing w:line="360" w:lineRule="auto"/>
        <w:ind w:firstLineChars="200" w:firstLine="480"/>
        <w:rPr>
          <w:sz w:val="24"/>
        </w:rPr>
      </w:pPr>
      <w:r w:rsidRPr="0074331B">
        <w:rPr>
          <w:rFonts w:hint="eastAsia"/>
          <w:sz w:val="24"/>
        </w:rPr>
        <w:t>利用</w:t>
      </w:r>
      <w:r w:rsidRPr="0074331B">
        <w:rPr>
          <w:sz w:val="24"/>
        </w:rPr>
        <w:t>hue</w:t>
      </w:r>
      <w:r w:rsidRPr="0074331B">
        <w:rPr>
          <w:sz w:val="24"/>
        </w:rPr>
        <w:t>提交</w:t>
      </w:r>
      <w:r w:rsidRPr="0074331B">
        <w:rPr>
          <w:sz w:val="24"/>
        </w:rPr>
        <w:t>MapReduce</w:t>
      </w:r>
      <w:r w:rsidRPr="0074331B">
        <w:rPr>
          <w:sz w:val="24"/>
        </w:rPr>
        <w:t>程序</w:t>
      </w:r>
    </w:p>
    <w:p w14:paraId="22C18E10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BDFD0F7" wp14:editId="24604722">
            <wp:extent cx="5274310" cy="22631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CFA7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95AE0F" wp14:editId="35432C99">
            <wp:extent cx="5274310" cy="25450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3AF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D12B76E" wp14:editId="0213EC9A">
            <wp:extent cx="5274310" cy="8235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80E5" w14:textId="77777777" w:rsidR="00C962E8" w:rsidRDefault="00C962E8" w:rsidP="00C962E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1688A50" wp14:editId="328F0C03">
            <wp:extent cx="5274310" cy="11804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73F2" w14:textId="7C92C45F" w:rsidR="00C962E8" w:rsidRDefault="00C962E8" w:rsidP="00921A56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2EF45F0" w14:textId="517735A5" w:rsidR="00B7518B" w:rsidRDefault="00B7518B" w:rsidP="00B7518B">
      <w:pPr>
        <w:pStyle w:val="3"/>
      </w:pPr>
      <w:bookmarkStart w:id="42" w:name="_Toc11055172"/>
      <w:r>
        <w:lastRenderedPageBreak/>
        <w:t>利用</w:t>
      </w:r>
      <w:r>
        <w:t>Hue</w:t>
      </w:r>
      <w:r>
        <w:t>配置定时调度任务</w:t>
      </w:r>
      <w:bookmarkEnd w:id="42"/>
    </w:p>
    <w:p w14:paraId="770AEA0C" w14:textId="2C18F978" w:rsidR="00B7518B" w:rsidRDefault="004F0805" w:rsidP="004F0805">
      <w:pPr>
        <w:spacing w:line="360" w:lineRule="auto"/>
        <w:ind w:firstLineChars="200" w:firstLine="480"/>
        <w:rPr>
          <w:sz w:val="24"/>
        </w:rPr>
      </w:pPr>
      <w:r w:rsidRPr="004F0805">
        <w:rPr>
          <w:sz w:val="24"/>
        </w:rPr>
        <w:t>在</w:t>
      </w:r>
      <w:r w:rsidRPr="004F0805">
        <w:rPr>
          <w:sz w:val="24"/>
        </w:rPr>
        <w:t>hue</w:t>
      </w:r>
      <w:r w:rsidRPr="004F0805">
        <w:rPr>
          <w:sz w:val="24"/>
        </w:rPr>
        <w:t>中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也可以针对</w:t>
      </w:r>
      <w:r w:rsidRPr="004F0805">
        <w:rPr>
          <w:sz w:val="24"/>
        </w:rPr>
        <w:t>workflow</w:t>
      </w:r>
      <w:r w:rsidRPr="004F0805">
        <w:rPr>
          <w:sz w:val="24"/>
        </w:rPr>
        <w:t>配置定时调度任务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具体操作如下</w:t>
      </w:r>
      <w:r w:rsidRPr="004F0805">
        <w:rPr>
          <w:rFonts w:hint="eastAsia"/>
          <w:sz w:val="24"/>
        </w:rPr>
        <w:t>：</w:t>
      </w:r>
    </w:p>
    <w:p w14:paraId="3960EFAF" w14:textId="677B3EE8" w:rsidR="004F0805" w:rsidRDefault="004F0805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E2939FF" wp14:editId="0EA2E52C">
            <wp:extent cx="4770533" cy="2568163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25AC" w14:textId="74888A54" w:rsidR="0004090D" w:rsidRDefault="0004090D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52FBBDE" wp14:editId="0C4BE1A0">
            <wp:extent cx="5274310" cy="2265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DD3B" w14:textId="0DB25882" w:rsidR="00CF4A14" w:rsidRDefault="00CF4A14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DFA3145" wp14:editId="6636F2AD">
            <wp:extent cx="5274310" cy="13652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2FB" w14:textId="245350CA" w:rsidR="00DF0F4D" w:rsidRDefault="00DF0F4D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B4F15E6" wp14:editId="56774CD9">
            <wp:extent cx="4533900" cy="16611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9" cy="16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8267" w14:textId="29A940EB" w:rsidR="006F7612" w:rsidRDefault="006F7612" w:rsidP="004F0805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lastRenderedPageBreak/>
        <w:t>一定要注意时区的问题</w:t>
      </w:r>
      <w:r>
        <w:rPr>
          <w:rFonts w:hint="eastAsia"/>
          <w:sz w:val="24"/>
        </w:rPr>
        <w:t>，</w:t>
      </w:r>
      <w:r>
        <w:rPr>
          <w:sz w:val="24"/>
        </w:rPr>
        <w:t>否则调度就出错了</w:t>
      </w:r>
      <w:r>
        <w:rPr>
          <w:rFonts w:hint="eastAsia"/>
          <w:sz w:val="24"/>
        </w:rPr>
        <w:t>。保存之后就可以提交定时任务。</w:t>
      </w:r>
    </w:p>
    <w:p w14:paraId="67792366" w14:textId="6B887BDF" w:rsidR="006F7612" w:rsidRDefault="006F7612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E051498" wp14:editId="53F3EB5A">
            <wp:extent cx="3109229" cy="127265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4FFB" w14:textId="11BFB8A2" w:rsidR="00F805FB" w:rsidRDefault="00F805FB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31AD57A" wp14:editId="622F9F12">
            <wp:extent cx="5274310" cy="137668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5346" w14:textId="0E285F6C" w:rsidR="00F805FB" w:rsidRDefault="00F805FB" w:rsidP="004F0805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点击进去</w:t>
      </w:r>
      <w:r>
        <w:rPr>
          <w:rFonts w:hint="eastAsia"/>
          <w:sz w:val="24"/>
        </w:rPr>
        <w:t>，</w:t>
      </w:r>
      <w:r>
        <w:rPr>
          <w:sz w:val="24"/>
        </w:rPr>
        <w:t>可以看到定时任务的详细信息</w:t>
      </w:r>
      <w:r>
        <w:rPr>
          <w:rFonts w:hint="eastAsia"/>
          <w:sz w:val="24"/>
        </w:rPr>
        <w:t>。</w:t>
      </w:r>
    </w:p>
    <w:p w14:paraId="1821BA46" w14:textId="1A0A6B19" w:rsidR="00222932" w:rsidRDefault="00222932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BB5562" wp14:editId="267D5544">
            <wp:extent cx="5274310" cy="17462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D7CE" w14:textId="60B4C11E" w:rsidR="000E424A" w:rsidRPr="004F0805" w:rsidRDefault="000E424A" w:rsidP="004F080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161882C" wp14:editId="33F36DEC">
            <wp:extent cx="5274310" cy="22510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7F90" w14:textId="30306F0F" w:rsidR="00597B7A" w:rsidRPr="00597B7A" w:rsidRDefault="00740A84" w:rsidP="00740A84">
      <w:pPr>
        <w:widowControl/>
        <w:spacing w:line="240" w:lineRule="auto"/>
        <w:jc w:val="left"/>
      </w:pPr>
      <w:r>
        <w:br w:type="page"/>
      </w:r>
    </w:p>
    <w:p w14:paraId="04BE236B" w14:textId="7FB0A5A5" w:rsidR="00D655F9" w:rsidRDefault="00D655F9" w:rsidP="00D655F9">
      <w:pPr>
        <w:pStyle w:val="2"/>
      </w:pPr>
      <w:bookmarkStart w:id="43" w:name="_Toc11055173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Hbase</w:t>
      </w:r>
      <w:bookmarkEnd w:id="43"/>
      <w:r>
        <w:t xml:space="preserve"> </w:t>
      </w:r>
    </w:p>
    <w:p w14:paraId="7AA4EA73" w14:textId="70250763" w:rsidR="00CD0068" w:rsidRDefault="00A4093D" w:rsidP="00A4093D">
      <w:pPr>
        <w:pStyle w:val="3"/>
      </w:pPr>
      <w:bookmarkStart w:id="44" w:name="_Toc11055174"/>
      <w:r>
        <w:rPr>
          <w:rFonts w:hint="eastAsia"/>
        </w:rPr>
        <w:t>修改</w:t>
      </w:r>
      <w:proofErr w:type="spellStart"/>
      <w:r>
        <w:rPr>
          <w:rFonts w:hint="eastAsia"/>
        </w:rPr>
        <w:t>hbase</w:t>
      </w:r>
      <w:proofErr w:type="spellEnd"/>
      <w:r>
        <w:t>配置</w:t>
      </w:r>
      <w:bookmarkEnd w:id="44"/>
    </w:p>
    <w:p w14:paraId="4CC64DA6" w14:textId="611E714D" w:rsidR="00FE1EA9" w:rsidRPr="00926E7C" w:rsidRDefault="00FE1EA9" w:rsidP="00FE1EA9">
      <w:pPr>
        <w:spacing w:line="360" w:lineRule="auto"/>
        <w:ind w:firstLineChars="200" w:firstLine="480"/>
        <w:rPr>
          <w:rFonts w:asciiTheme="minorEastAsia" w:eastAsiaTheme="minorEastAsia" w:hAnsiTheme="minorEastAsia"/>
          <w:color w:val="4F4F4F"/>
          <w:sz w:val="24"/>
          <w:szCs w:val="21"/>
          <w:shd w:val="clear" w:color="auto" w:fill="FFFFFF"/>
        </w:rPr>
      </w:pPr>
      <w:r w:rsidRPr="00926E7C">
        <w:rPr>
          <w:rFonts w:asciiTheme="minorEastAsia" w:eastAsiaTheme="minorEastAsia" w:hAnsiTheme="minorEastAsia" w:hint="eastAsia"/>
          <w:sz w:val="24"/>
        </w:rPr>
        <w:t>在</w:t>
      </w:r>
      <w:r w:rsidRPr="00F47B84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hbase-site.xml</w:t>
      </w:r>
      <w:r w:rsidRPr="00926E7C">
        <w:rPr>
          <w:rFonts w:asciiTheme="minorEastAsia" w:eastAsiaTheme="minorEastAsia" w:hAnsiTheme="minorEastAsia" w:hint="eastAsia"/>
          <w:sz w:val="24"/>
        </w:rPr>
        <w:t>配置文件中的添加如下内容，</w:t>
      </w:r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开启</w:t>
      </w:r>
      <w:proofErr w:type="spellStart"/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hbase</w:t>
      </w:r>
      <w:proofErr w:type="spellEnd"/>
      <w:r w:rsidRPr="00F32419">
        <w:rPr>
          <w:rFonts w:asciiTheme="minorEastAsia" w:eastAsiaTheme="minorEastAsia" w:hAnsiTheme="minorEastAsia"/>
          <w:sz w:val="24"/>
          <w:shd w:val="pct15" w:color="auto" w:fill="FFFFFF"/>
        </w:rPr>
        <w:t xml:space="preserve"> </w:t>
      </w:r>
      <w:r w:rsidRPr="00F32419">
        <w:rPr>
          <w:rFonts w:asciiTheme="minorEastAsia" w:eastAsiaTheme="minorEastAsia" w:hAnsiTheme="minorEastAsia" w:hint="eastAsia"/>
          <w:sz w:val="24"/>
          <w:shd w:val="pct15" w:color="auto" w:fill="FFFFFF"/>
        </w:rPr>
        <w:t>thrift</w:t>
      </w:r>
      <w:r w:rsidRPr="00F32419">
        <w:rPr>
          <w:rFonts w:asciiTheme="minorEastAsia" w:eastAsiaTheme="minorEastAsia" w:hAnsiTheme="minorEastAsia" w:hint="eastAsia"/>
          <w:sz w:val="24"/>
          <w:szCs w:val="21"/>
          <w:shd w:val="pct15" w:color="auto" w:fill="FFFFFF"/>
        </w:rPr>
        <w:t>服务</w:t>
      </w:r>
      <w:r w:rsidRPr="00926E7C">
        <w:rPr>
          <w:rFonts w:asciiTheme="minorEastAsia" w:eastAsiaTheme="minorEastAsia" w:hAnsiTheme="minorEastAsia" w:hint="eastAsia"/>
          <w:color w:val="4F4F4F"/>
          <w:sz w:val="24"/>
          <w:szCs w:val="21"/>
          <w:shd w:val="clear" w:color="auto" w:fill="FFFFFF"/>
        </w:rPr>
        <w:t>。</w:t>
      </w:r>
    </w:p>
    <w:p w14:paraId="4C78462D" w14:textId="194B4C39" w:rsidR="00FE001B" w:rsidRPr="00926E7C" w:rsidRDefault="00FE001B" w:rsidP="00FE1EA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926E7C">
        <w:rPr>
          <w:rFonts w:asciiTheme="minorEastAsia" w:eastAsiaTheme="minorEastAsia" w:hAnsiTheme="minorEastAsia"/>
          <w:sz w:val="24"/>
        </w:rPr>
        <w:t>修改完成之后</w:t>
      </w:r>
      <w:proofErr w:type="spellStart"/>
      <w:r w:rsidRPr="00926E7C">
        <w:rPr>
          <w:rFonts w:asciiTheme="minorEastAsia" w:eastAsiaTheme="minorEastAsia" w:hAnsiTheme="minorEastAsia"/>
          <w:sz w:val="24"/>
        </w:rPr>
        <w:t>scp</w:t>
      </w:r>
      <w:proofErr w:type="spellEnd"/>
      <w:r w:rsidRPr="00926E7C">
        <w:rPr>
          <w:rFonts w:asciiTheme="minorEastAsia" w:eastAsiaTheme="minorEastAsia" w:hAnsiTheme="minorEastAsia"/>
          <w:sz w:val="24"/>
        </w:rPr>
        <w:t>给其他机器上</w:t>
      </w:r>
      <w:proofErr w:type="spellStart"/>
      <w:r w:rsidRPr="00926E7C">
        <w:rPr>
          <w:rFonts w:asciiTheme="minorEastAsia" w:eastAsiaTheme="minorEastAsia" w:hAnsiTheme="minorEastAsia"/>
          <w:sz w:val="24"/>
        </w:rPr>
        <w:t>hbase</w:t>
      </w:r>
      <w:proofErr w:type="spellEnd"/>
      <w:r w:rsidRPr="00926E7C">
        <w:rPr>
          <w:rFonts w:asciiTheme="minorEastAsia" w:eastAsiaTheme="minorEastAsia" w:hAnsiTheme="minorEastAsia"/>
          <w:sz w:val="24"/>
        </w:rPr>
        <w:t>安装包</w:t>
      </w:r>
      <w:r w:rsidRPr="00926E7C"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D57F06" w14:paraId="50B83919" w14:textId="77777777" w:rsidTr="00D57F06">
        <w:tc>
          <w:tcPr>
            <w:tcW w:w="7734" w:type="dxa"/>
          </w:tcPr>
          <w:p w14:paraId="133BB55D" w14:textId="069EDA5C" w:rsidR="00D57F06" w:rsidRPr="000C281E" w:rsidRDefault="00D57F06" w:rsidP="000C281E">
            <w:r w:rsidRPr="000C281E">
              <w:t>&lt;property&gt;</w:t>
            </w:r>
          </w:p>
          <w:p w14:paraId="20951A3B" w14:textId="302B4265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&lt;name&gt;</w:t>
            </w:r>
            <w:proofErr w:type="spellStart"/>
            <w:r w:rsidRPr="000C281E">
              <w:t>hbase.thrift.support.proxyuser</w:t>
            </w:r>
            <w:proofErr w:type="spellEnd"/>
            <w:r w:rsidRPr="000C281E">
              <w:t>&lt;/name&gt;</w:t>
            </w:r>
          </w:p>
          <w:p w14:paraId="367FA8C3" w14:textId="361C2DDE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&lt;value&gt;true&lt;/value&gt;</w:t>
            </w:r>
          </w:p>
          <w:p w14:paraId="1816A5A1" w14:textId="1AAD1C0B" w:rsidR="00D57F06" w:rsidRPr="000C281E" w:rsidRDefault="00D57F06" w:rsidP="000C281E">
            <w:r w:rsidRPr="000C281E">
              <w:t>&lt;/property&gt;</w:t>
            </w:r>
          </w:p>
          <w:p w14:paraId="2CD5F9E2" w14:textId="5B099BDC" w:rsidR="00D57F06" w:rsidRPr="000C281E" w:rsidRDefault="00D57F06" w:rsidP="000C281E">
            <w:r w:rsidRPr="000C281E">
              <w:t>&lt;property&gt;</w:t>
            </w:r>
          </w:p>
          <w:p w14:paraId="5EB8A4C1" w14:textId="67524AB9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&lt;name&gt;</w:t>
            </w:r>
            <w:proofErr w:type="spellStart"/>
            <w:r w:rsidRPr="000C281E">
              <w:t>hbase.regionserver.thrift.http</w:t>
            </w:r>
            <w:proofErr w:type="spellEnd"/>
            <w:r w:rsidRPr="000C281E">
              <w:t>&lt;/name&gt;</w:t>
            </w:r>
          </w:p>
          <w:p w14:paraId="3C350E72" w14:textId="55C8A3DD" w:rsidR="00D57F06" w:rsidRPr="000C281E" w:rsidRDefault="00D57F06" w:rsidP="000C281E">
            <w:r w:rsidRPr="000C281E">
              <w:rPr>
                <w:rFonts w:hint="eastAsia"/>
              </w:rPr>
              <w:t> </w:t>
            </w:r>
            <w:r w:rsidRPr="000C281E">
              <w:t xml:space="preserve"> &lt;value&gt;true&lt;/value&gt;</w:t>
            </w:r>
          </w:p>
          <w:p w14:paraId="7590D7EB" w14:textId="0196EF2E" w:rsidR="00D57F06" w:rsidRDefault="00D57F06" w:rsidP="000C281E">
            <w:pPr>
              <w:rPr>
                <w:sz w:val="24"/>
              </w:rPr>
            </w:pPr>
            <w:r w:rsidRPr="000C281E">
              <w:t>&lt;/property&gt;</w:t>
            </w:r>
          </w:p>
        </w:tc>
      </w:tr>
    </w:tbl>
    <w:p w14:paraId="418FD239" w14:textId="10117A92" w:rsidR="00A4093D" w:rsidRDefault="00A4093D" w:rsidP="00A4093D">
      <w:pPr>
        <w:pStyle w:val="3"/>
      </w:pPr>
      <w:bookmarkStart w:id="45" w:name="_Toc11055175"/>
      <w:r>
        <w:rPr>
          <w:rFonts w:hint="eastAsia"/>
        </w:rPr>
        <w:t>修改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配置</w:t>
      </w:r>
      <w:bookmarkEnd w:id="45"/>
    </w:p>
    <w:p w14:paraId="3D9D6C8C" w14:textId="10357EC3" w:rsidR="00FE001B" w:rsidRDefault="00FE001B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 w:rsidRPr="00AB7AD7">
        <w:rPr>
          <w:rFonts w:asciiTheme="minorEastAsia" w:eastAsiaTheme="minorEastAsia" w:hAnsiTheme="minorEastAsia" w:hint="eastAsia"/>
          <w:sz w:val="24"/>
        </w:rPr>
        <w:t>在</w:t>
      </w:r>
      <w:r w:rsidRPr="00037A85">
        <w:rPr>
          <w:rFonts w:asciiTheme="minorEastAsia" w:eastAsiaTheme="minorEastAsia" w:hAnsiTheme="minorEastAsia" w:hint="eastAsia"/>
          <w:color w:val="FF0000"/>
          <w:sz w:val="24"/>
          <w:shd w:val="pct15" w:color="auto" w:fill="FFFFFF"/>
        </w:rPr>
        <w:t>core-site.xml</w:t>
      </w:r>
      <w:r w:rsidRPr="00AB7AD7">
        <w:rPr>
          <w:rFonts w:asciiTheme="minorEastAsia" w:eastAsiaTheme="minorEastAsia" w:hAnsiTheme="minorEastAsia" w:hint="eastAsia"/>
          <w:sz w:val="24"/>
        </w:rPr>
        <w:t>中</w:t>
      </w:r>
      <w:r w:rsidR="00F32419" w:rsidRPr="00AB7AD7">
        <w:rPr>
          <w:rFonts w:asciiTheme="minorEastAsia" w:eastAsiaTheme="minorEastAsia" w:hAnsiTheme="minorEastAsia" w:hint="eastAsia"/>
          <w:sz w:val="24"/>
        </w:rPr>
        <w:t xml:space="preserve">确保 </w:t>
      </w:r>
      <w:proofErr w:type="spellStart"/>
      <w:r w:rsidR="00F32419" w:rsidRPr="00AB7AD7">
        <w:rPr>
          <w:rFonts w:asciiTheme="minorEastAsia" w:eastAsiaTheme="minorEastAsia" w:hAnsiTheme="minorEastAsia" w:hint="eastAsia"/>
          <w:sz w:val="24"/>
        </w:rPr>
        <w:t>HBase</w:t>
      </w:r>
      <w:proofErr w:type="spellEnd"/>
      <w:r w:rsidRPr="00AB7AD7">
        <w:rPr>
          <w:rFonts w:asciiTheme="minorEastAsia" w:eastAsiaTheme="minorEastAsia" w:hAnsiTheme="minorEastAsia" w:hint="eastAsia"/>
          <w:sz w:val="24"/>
        </w:rPr>
        <w:t>被授权代理</w:t>
      </w:r>
      <w:r w:rsidR="00F32419" w:rsidRPr="00AB7AD7">
        <w:rPr>
          <w:rFonts w:asciiTheme="minorEastAsia" w:eastAsiaTheme="minorEastAsia" w:hAnsiTheme="minorEastAsia" w:hint="eastAsia"/>
          <w:sz w:val="24"/>
        </w:rPr>
        <w:t>，添加下面内容。</w:t>
      </w:r>
    </w:p>
    <w:p w14:paraId="33E9737A" w14:textId="3A5D7FC3" w:rsidR="000C1625" w:rsidRPr="000C1625" w:rsidRDefault="000C1625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把修改之后的配置文件</w:t>
      </w:r>
      <w:proofErr w:type="spellStart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scp</w:t>
      </w:r>
      <w:proofErr w:type="spellEnd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给其他机器</w:t>
      </w:r>
      <w:r w:rsidRPr="004F6A9E">
        <w:rPr>
          <w:rFonts w:asciiTheme="minorEastAsia" w:eastAsiaTheme="minorEastAsia" w:hAnsiTheme="minorEastAsia" w:hint="eastAsia"/>
          <w:sz w:val="24"/>
          <w:shd w:val="pct15" w:color="auto" w:fill="FFFFFF"/>
        </w:rPr>
        <w:t>和</w:t>
      </w:r>
      <w:proofErr w:type="spellStart"/>
      <w:r w:rsidRPr="004F6A9E">
        <w:rPr>
          <w:rFonts w:asciiTheme="minorEastAsia" w:eastAsiaTheme="minorEastAsia" w:hAnsiTheme="minorEastAsia" w:hint="eastAsia"/>
          <w:sz w:val="24"/>
          <w:shd w:val="pct15" w:color="auto" w:fill="FFFFFF"/>
        </w:rPr>
        <w:t>hbase</w:t>
      </w:r>
      <w:proofErr w:type="spellEnd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安装包</w:t>
      </w:r>
      <w:proofErr w:type="spellStart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conf</w:t>
      </w:r>
      <w:proofErr w:type="spellEnd"/>
      <w:r w:rsidRPr="004F6A9E">
        <w:rPr>
          <w:rFonts w:asciiTheme="minorEastAsia" w:eastAsiaTheme="minorEastAsia" w:hAnsiTheme="minorEastAsia"/>
          <w:sz w:val="24"/>
          <w:shd w:val="pct15" w:color="auto" w:fill="FFFFFF"/>
        </w:rPr>
        <w:t>目录下</w:t>
      </w:r>
      <w:r>
        <w:rPr>
          <w:rFonts w:asciiTheme="minorEastAsia" w:eastAsiaTheme="minorEastAsia" w:hAnsiTheme="minorEastAsia" w:hint="eastAsia"/>
          <w:sz w:val="24"/>
        </w:rPr>
        <w:t>。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B69AE" w14:paraId="267AAE15" w14:textId="77777777" w:rsidTr="00FB69AE">
        <w:tc>
          <w:tcPr>
            <w:tcW w:w="7875" w:type="dxa"/>
          </w:tcPr>
          <w:p w14:paraId="750D17A5" w14:textId="779966C6" w:rsidR="00FB69AE" w:rsidRPr="000C281E" w:rsidRDefault="00FB69AE" w:rsidP="000C281E">
            <w:r w:rsidRPr="000C281E">
              <w:t>&lt;property&gt;</w:t>
            </w:r>
          </w:p>
          <w:p w14:paraId="49045C73" w14:textId="7C738A9B" w:rsidR="00FB69AE" w:rsidRPr="000C281E" w:rsidRDefault="00FB69AE" w:rsidP="000C281E">
            <w:r w:rsidRPr="000C281E">
              <w:t>&lt;name&gt;</w:t>
            </w:r>
            <w:proofErr w:type="spellStart"/>
            <w:r w:rsidRPr="000C281E">
              <w:t>hadoop.proxyuser.hbase.hosts</w:t>
            </w:r>
            <w:proofErr w:type="spellEnd"/>
            <w:r w:rsidRPr="000C281E">
              <w:t>&lt;/name&gt;</w:t>
            </w:r>
          </w:p>
          <w:p w14:paraId="1E4BA7C5" w14:textId="6453C32D" w:rsidR="00FB69AE" w:rsidRPr="000C281E" w:rsidRDefault="00FB69AE" w:rsidP="000C281E">
            <w:r w:rsidRPr="000C281E">
              <w:t>&lt;value&gt;*&lt;/value&gt;</w:t>
            </w:r>
          </w:p>
          <w:p w14:paraId="7B416384" w14:textId="0DB498BA" w:rsidR="00FB69AE" w:rsidRPr="000C281E" w:rsidRDefault="00FB69AE" w:rsidP="000C281E">
            <w:r w:rsidRPr="000C281E">
              <w:t>&lt;/property&gt;</w:t>
            </w:r>
          </w:p>
          <w:p w14:paraId="3E5E0497" w14:textId="219C8C06" w:rsidR="00FB69AE" w:rsidRPr="000C281E" w:rsidRDefault="00FB69AE" w:rsidP="000C281E">
            <w:r w:rsidRPr="000C281E">
              <w:t>&lt;property&gt;</w:t>
            </w:r>
          </w:p>
          <w:p w14:paraId="170E9E4C" w14:textId="772355B9" w:rsidR="00FB69AE" w:rsidRPr="000C281E" w:rsidRDefault="00FB69AE" w:rsidP="000C281E">
            <w:r w:rsidRPr="000C281E">
              <w:t>&lt;name&gt;</w:t>
            </w:r>
            <w:proofErr w:type="spellStart"/>
            <w:r w:rsidRPr="000C281E">
              <w:t>hadoop.proxyuser.hbase.groups</w:t>
            </w:r>
            <w:proofErr w:type="spellEnd"/>
            <w:r w:rsidRPr="000C281E">
              <w:t>&lt;/name&gt;</w:t>
            </w:r>
          </w:p>
          <w:p w14:paraId="4ED8D577" w14:textId="7C3778D4" w:rsidR="00FB69AE" w:rsidRPr="000C281E" w:rsidRDefault="00FB69AE" w:rsidP="000C281E">
            <w:r w:rsidRPr="000C281E">
              <w:t>&lt;value&gt;*&lt;/value&gt;</w:t>
            </w:r>
          </w:p>
          <w:p w14:paraId="17B8C56D" w14:textId="7998F68D" w:rsidR="00FB69AE" w:rsidRDefault="00FB69AE" w:rsidP="000C281E">
            <w:pPr>
              <w:rPr>
                <w:rFonts w:asciiTheme="minorEastAsia" w:eastAsiaTheme="minorEastAsia" w:hAnsiTheme="minorEastAsia"/>
                <w:sz w:val="24"/>
              </w:rPr>
            </w:pPr>
            <w:r w:rsidRPr="000C281E">
              <w:t>&lt;/property&gt;</w:t>
            </w:r>
          </w:p>
        </w:tc>
      </w:tr>
    </w:tbl>
    <w:p w14:paraId="7783AC4B" w14:textId="724D923F" w:rsidR="004F6A9E" w:rsidRDefault="004F6A9E" w:rsidP="00AB7AD7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14:paraId="6BE604A8" w14:textId="359596CC" w:rsidR="00FB69AE" w:rsidRPr="00AB7AD7" w:rsidRDefault="004F6A9E" w:rsidP="004F6A9E">
      <w:pPr>
        <w:widowControl/>
        <w:spacing w:line="240" w:lineRule="auto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br w:type="page"/>
      </w:r>
    </w:p>
    <w:p w14:paraId="3A8950E6" w14:textId="7A9AF34B" w:rsidR="00A4093D" w:rsidRDefault="00A4093D" w:rsidP="00A4093D">
      <w:pPr>
        <w:pStyle w:val="3"/>
      </w:pPr>
      <w:bookmarkStart w:id="46" w:name="_Toc11055176"/>
      <w:r>
        <w:rPr>
          <w:rFonts w:hint="eastAsia"/>
        </w:rPr>
        <w:lastRenderedPageBreak/>
        <w:t>修改</w:t>
      </w:r>
      <w:r>
        <w:rPr>
          <w:rFonts w:hint="eastAsia"/>
        </w:rPr>
        <w:t>Hue</w:t>
      </w:r>
      <w:r>
        <w:t>配置</w:t>
      </w:r>
      <w:bookmarkEnd w:id="46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7E011B" w14:paraId="6EEE4CAA" w14:textId="77777777" w:rsidTr="007E011B">
        <w:tc>
          <w:tcPr>
            <w:tcW w:w="7875" w:type="dxa"/>
          </w:tcPr>
          <w:p w14:paraId="6F4259FF" w14:textId="77777777" w:rsidR="007E011B" w:rsidRDefault="007E011B" w:rsidP="007E011B">
            <w:r>
              <w:t>[</w:t>
            </w:r>
            <w:proofErr w:type="spellStart"/>
            <w:r>
              <w:t>hbase</w:t>
            </w:r>
            <w:proofErr w:type="spellEnd"/>
            <w:r>
              <w:t>]</w:t>
            </w:r>
          </w:p>
          <w:p w14:paraId="5F837715" w14:textId="77777777" w:rsidR="007E011B" w:rsidRDefault="007E011B" w:rsidP="007E011B">
            <w:r>
              <w:t xml:space="preserve">  # Comma-separated list of </w:t>
            </w:r>
            <w:proofErr w:type="spellStart"/>
            <w:r>
              <w:t>HBase</w:t>
            </w:r>
            <w:proofErr w:type="spellEnd"/>
            <w:r>
              <w:t xml:space="preserve"> Thrift servers for clusters in the format of '(</w:t>
            </w:r>
            <w:proofErr w:type="spellStart"/>
            <w:r>
              <w:t>name|host</w:t>
            </w:r>
            <w:proofErr w:type="gramStart"/>
            <w:r>
              <w:t>:port</w:t>
            </w:r>
            <w:proofErr w:type="spellEnd"/>
            <w:proofErr w:type="gramEnd"/>
            <w:r>
              <w:t>)'.</w:t>
            </w:r>
          </w:p>
          <w:p w14:paraId="517C4CC0" w14:textId="77777777" w:rsidR="007E011B" w:rsidRDefault="007E011B" w:rsidP="007E011B">
            <w:r>
              <w:t xml:space="preserve">  # Use full hostname with security.</w:t>
            </w:r>
          </w:p>
          <w:p w14:paraId="28993FB6" w14:textId="77777777" w:rsidR="007E011B" w:rsidRDefault="007E011B" w:rsidP="007E011B">
            <w:r>
              <w:t xml:space="preserve">  # If using Kerberos we assume GSSAPI SASL, not PLAIN.</w:t>
            </w:r>
          </w:p>
          <w:p w14:paraId="1A2DFA6B" w14:textId="77777777" w:rsidR="007E011B" w:rsidRDefault="007E011B" w:rsidP="007E011B">
            <w:r>
              <w:t xml:space="preserve"> 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hbase_clusters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=(Cluster|node-1:9090)</w:t>
            </w:r>
          </w:p>
          <w:p w14:paraId="70EC916B" w14:textId="77777777" w:rsidR="007E011B" w:rsidRDefault="007E011B" w:rsidP="007E011B"/>
          <w:p w14:paraId="3E9398B4" w14:textId="77777777" w:rsidR="007E011B" w:rsidRDefault="007E011B" w:rsidP="007E011B">
            <w:r>
              <w:t xml:space="preserve">  # </w:t>
            </w:r>
            <w:proofErr w:type="spellStart"/>
            <w:r>
              <w:t>HBase</w:t>
            </w:r>
            <w:proofErr w:type="spellEnd"/>
            <w:r>
              <w:t xml:space="preserve"> configuration directory, where hbase-site.xml is located.</w:t>
            </w:r>
          </w:p>
          <w:p w14:paraId="3F55FB58" w14:textId="77777777" w:rsidR="007E011B" w:rsidRPr="007E011B" w:rsidRDefault="007E011B" w:rsidP="007E011B">
            <w:pPr>
              <w:rPr>
                <w:color w:val="FF0000"/>
                <w:shd w:val="pct15" w:color="auto" w:fill="FFFFFF"/>
              </w:rPr>
            </w:pPr>
            <w:r w:rsidRPr="007E011B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hbase_conf_dir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=/export/servers/hbase-1.2.1/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conf</w:t>
            </w:r>
            <w:proofErr w:type="spellEnd"/>
          </w:p>
          <w:p w14:paraId="60984385" w14:textId="77777777" w:rsidR="007E011B" w:rsidRDefault="007E011B" w:rsidP="007E011B"/>
          <w:p w14:paraId="4C633C61" w14:textId="77777777" w:rsidR="007E011B" w:rsidRDefault="007E011B" w:rsidP="007E011B">
            <w:r>
              <w:t xml:space="preserve">  # Hard limit of rows or columns per row fetched before truncating.</w:t>
            </w:r>
          </w:p>
          <w:p w14:paraId="161020C5" w14:textId="77777777" w:rsidR="007E011B" w:rsidRDefault="007E011B" w:rsidP="007E011B">
            <w:r>
              <w:t xml:space="preserve">  ## </w:t>
            </w:r>
            <w:proofErr w:type="spellStart"/>
            <w:r>
              <w:t>truncate_limit</w:t>
            </w:r>
            <w:proofErr w:type="spellEnd"/>
            <w:r>
              <w:t xml:space="preserve"> = 500</w:t>
            </w:r>
          </w:p>
          <w:p w14:paraId="03C5DCA5" w14:textId="77777777" w:rsidR="007E011B" w:rsidRDefault="007E011B" w:rsidP="007E011B"/>
          <w:p w14:paraId="58AE4676" w14:textId="77777777" w:rsidR="007E011B" w:rsidRDefault="007E011B" w:rsidP="007E011B">
            <w:r>
              <w:t xml:space="preserve">  # 'buffered' is the default of the </w:t>
            </w:r>
            <w:proofErr w:type="spellStart"/>
            <w:r>
              <w:t>HBase</w:t>
            </w:r>
            <w:proofErr w:type="spellEnd"/>
            <w:r>
              <w:t xml:space="preserve"> Thrift Server and supports security.</w:t>
            </w:r>
          </w:p>
          <w:p w14:paraId="30D1F043" w14:textId="77777777" w:rsidR="007E011B" w:rsidRDefault="007E011B" w:rsidP="007E011B">
            <w:r>
              <w:t xml:space="preserve">  # 'framed' can be used to chunk up responses,</w:t>
            </w:r>
          </w:p>
          <w:p w14:paraId="00FB1A8D" w14:textId="77777777" w:rsidR="007E011B" w:rsidRDefault="007E011B" w:rsidP="007E011B">
            <w:r>
              <w:t xml:space="preserve">  # </w:t>
            </w:r>
            <w:proofErr w:type="gramStart"/>
            <w:r>
              <w:t>which</w:t>
            </w:r>
            <w:proofErr w:type="gramEnd"/>
            <w:r>
              <w:t xml:space="preserve"> is useful when used in conjunction with the </w:t>
            </w:r>
            <w:proofErr w:type="spellStart"/>
            <w:r>
              <w:t>nonblocking</w:t>
            </w:r>
            <w:proofErr w:type="spellEnd"/>
            <w:r>
              <w:t xml:space="preserve"> server in Thrift.</w:t>
            </w:r>
          </w:p>
          <w:p w14:paraId="289ECB69" w14:textId="3C364F64" w:rsidR="007E011B" w:rsidRDefault="007E011B" w:rsidP="007E011B">
            <w:r>
              <w:t xml:space="preserve"> </w:t>
            </w:r>
            <w:r w:rsidRPr="007E011B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7E011B">
              <w:rPr>
                <w:color w:val="FF0000"/>
                <w:shd w:val="pct15" w:color="auto" w:fill="FFFFFF"/>
              </w:rPr>
              <w:t>thrift_transport</w:t>
            </w:r>
            <w:proofErr w:type="spellEnd"/>
            <w:r w:rsidRPr="007E011B">
              <w:rPr>
                <w:color w:val="FF0000"/>
                <w:shd w:val="pct15" w:color="auto" w:fill="FFFFFF"/>
              </w:rPr>
              <w:t>=buffered</w:t>
            </w:r>
          </w:p>
        </w:tc>
      </w:tr>
    </w:tbl>
    <w:p w14:paraId="064688BA" w14:textId="14CCB199" w:rsidR="00A4093D" w:rsidRDefault="00A4093D" w:rsidP="00A4093D">
      <w:pPr>
        <w:pStyle w:val="3"/>
      </w:pPr>
      <w:bookmarkStart w:id="47" w:name="_Toc11055177"/>
      <w:r>
        <w:rPr>
          <w:rFonts w:hint="eastAsia"/>
        </w:rPr>
        <w:t>启动</w:t>
      </w:r>
      <w:proofErr w:type="spellStart"/>
      <w:r>
        <w:rPr>
          <w:rFonts w:hint="eastAsia"/>
        </w:rPr>
        <w:t>hbase</w:t>
      </w:r>
      <w:proofErr w:type="spellEnd"/>
      <w:r>
        <w:t>(</w:t>
      </w:r>
      <w:r>
        <w:t>包括</w:t>
      </w:r>
      <w:r w:rsidRPr="00A4093D">
        <w:t>thrift</w:t>
      </w:r>
      <w:r>
        <w:t>服务</w:t>
      </w:r>
      <w:r>
        <w:t>)</w:t>
      </w:r>
      <w:r w:rsidR="00DE5202">
        <w:rPr>
          <w:rFonts w:hint="eastAsia"/>
        </w:rPr>
        <w:t>、</w:t>
      </w:r>
      <w:r w:rsidR="00DE5202">
        <w:t>hue</w:t>
      </w:r>
      <w:bookmarkEnd w:id="47"/>
    </w:p>
    <w:p w14:paraId="6AB30E5D" w14:textId="6E06CF0B" w:rsidR="00B75BC5" w:rsidRPr="00B75BC5" w:rsidRDefault="00B75BC5" w:rsidP="00B75BC5">
      <w:pPr>
        <w:spacing w:line="360" w:lineRule="auto"/>
        <w:ind w:firstLineChars="200" w:firstLine="480"/>
        <w:rPr>
          <w:sz w:val="24"/>
        </w:rPr>
      </w:pPr>
      <w:r w:rsidRPr="00B75BC5">
        <w:rPr>
          <w:rFonts w:hint="eastAsia"/>
          <w:sz w:val="24"/>
        </w:rPr>
        <w:t>需要启动</w:t>
      </w:r>
      <w:proofErr w:type="spellStart"/>
      <w:r w:rsidRPr="00B75BC5">
        <w:rPr>
          <w:rFonts w:hint="eastAsia"/>
          <w:sz w:val="24"/>
        </w:rPr>
        <w:t>hdfs</w:t>
      </w:r>
      <w:proofErr w:type="spellEnd"/>
      <w:r w:rsidRPr="00B75BC5">
        <w:rPr>
          <w:rFonts w:hint="eastAsia"/>
          <w:sz w:val="24"/>
        </w:rPr>
        <w:t>和</w:t>
      </w:r>
      <w:proofErr w:type="spellStart"/>
      <w:r w:rsidRPr="00B75BC5">
        <w:rPr>
          <w:rFonts w:hint="eastAsia"/>
          <w:sz w:val="24"/>
        </w:rPr>
        <w:t>hbase</w:t>
      </w:r>
      <w:proofErr w:type="spellEnd"/>
      <w:r w:rsidRPr="00B75BC5">
        <w:rPr>
          <w:rFonts w:hint="eastAsia"/>
          <w:sz w:val="24"/>
        </w:rPr>
        <w:t>，然后再启动</w:t>
      </w:r>
      <w:r w:rsidRPr="00B75BC5">
        <w:rPr>
          <w:rFonts w:hint="eastAsia"/>
          <w:sz w:val="24"/>
        </w:rPr>
        <w:t>thrift</w:t>
      </w:r>
      <w:r w:rsidR="0047372D">
        <w:rPr>
          <w:rFonts w:hint="eastAsia"/>
          <w:sz w:val="24"/>
        </w:rPr>
        <w:t>。</w:t>
      </w:r>
    </w:p>
    <w:p w14:paraId="56E13D1D" w14:textId="5E12ED96" w:rsidR="00B75BC5" w:rsidRP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start-dfs.sh</w:t>
      </w:r>
      <w:proofErr w:type="gramEnd"/>
    </w:p>
    <w:p w14:paraId="3D396636" w14:textId="5E0B49BF" w:rsidR="00B75BC5" w:rsidRP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start-hbase.sh</w:t>
      </w:r>
      <w:proofErr w:type="gramEnd"/>
    </w:p>
    <w:p w14:paraId="17316C0F" w14:textId="4CBF8736" w:rsidR="00B75BC5" w:rsidRDefault="00B75BC5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hbase-daemon.sh</w:t>
      </w:r>
      <w:proofErr w:type="gramEnd"/>
      <w:r w:rsidRPr="00B75B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 thrift</w:t>
      </w:r>
    </w:p>
    <w:p w14:paraId="0B3FBDBC" w14:textId="77777777" w:rsidR="00804EF4" w:rsidRDefault="00804EF4" w:rsidP="00B75BC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15C2E37" w14:textId="77777777" w:rsidR="00804EF4" w:rsidRPr="0083351F" w:rsidRDefault="00804EF4" w:rsidP="00804EF4">
      <w:pPr>
        <w:spacing w:line="360" w:lineRule="auto"/>
        <w:ind w:firstLineChars="200" w:firstLine="480"/>
        <w:rPr>
          <w:sz w:val="24"/>
        </w:rPr>
      </w:pPr>
      <w:r w:rsidRPr="0083351F">
        <w:rPr>
          <w:rFonts w:hint="eastAsia"/>
          <w:sz w:val="24"/>
        </w:rPr>
        <w:t>重新</w:t>
      </w:r>
      <w:r w:rsidRPr="0083351F">
        <w:rPr>
          <w:sz w:val="24"/>
        </w:rPr>
        <w:t>启动</w:t>
      </w:r>
      <w:r w:rsidRPr="0083351F">
        <w:rPr>
          <w:sz w:val="24"/>
        </w:rPr>
        <w:t>hue</w:t>
      </w:r>
      <w:r w:rsidRPr="0083351F">
        <w:rPr>
          <w:rFonts w:hint="eastAsia"/>
          <w:sz w:val="24"/>
        </w:rPr>
        <w:t>。</w:t>
      </w:r>
      <w:r w:rsidRPr="0083351F">
        <w:rPr>
          <w:sz w:val="24"/>
        </w:rPr>
        <w:t xml:space="preserve"> </w:t>
      </w:r>
    </w:p>
    <w:p w14:paraId="2865CF3F" w14:textId="77777777" w:rsidR="00804EF4" w:rsidRPr="004B2D79" w:rsidRDefault="00804EF4" w:rsidP="00804EF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31B175E" w14:textId="6AC67EE6" w:rsidR="00804EF4" w:rsidRDefault="00804EF4" w:rsidP="00BE54D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5741DAB2" w14:textId="0B4DF9B1" w:rsidR="006430F1" w:rsidRPr="006430F1" w:rsidRDefault="006430F1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6430F1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970B751" w14:textId="5097E20A" w:rsidR="006430F1" w:rsidRDefault="006430F1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lastRenderedPageBreak/>
        <w:drawing>
          <wp:inline distT="0" distB="0" distL="0" distR="0" wp14:anchorId="6DC78228" wp14:editId="19D92149">
            <wp:extent cx="3353091" cy="195851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2509" w14:textId="2219368A" w:rsidR="00866BA3" w:rsidRDefault="00866BA3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3C4E1843" wp14:editId="1B058ACC">
            <wp:extent cx="2987299" cy="2278577"/>
            <wp:effectExtent l="0" t="0" r="381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8063" w14:textId="73D1A9EF" w:rsidR="00866BA3" w:rsidRDefault="00866BA3" w:rsidP="00BE54DA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4D712072" wp14:editId="61384158">
            <wp:extent cx="5274310" cy="192786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E79C" w14:textId="0FDC5169" w:rsidR="001F454D" w:rsidRPr="00B75BC5" w:rsidRDefault="001F454D" w:rsidP="001F454D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br w:type="page"/>
      </w:r>
    </w:p>
    <w:p w14:paraId="547FDA37" w14:textId="77777777" w:rsidR="00EE2FB0" w:rsidRDefault="00EE2FB0" w:rsidP="00EE2FB0">
      <w:pPr>
        <w:pStyle w:val="2"/>
      </w:pPr>
      <w:bookmarkStart w:id="48" w:name="_Toc11055178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r>
        <w:rPr>
          <w:rFonts w:hint="eastAsia"/>
        </w:rPr>
        <w:t>Impala</w:t>
      </w:r>
      <w:bookmarkEnd w:id="48"/>
    </w:p>
    <w:p w14:paraId="79D3FC38" w14:textId="41BDE05A" w:rsidR="00EE2FB0" w:rsidRDefault="00B73BD8" w:rsidP="00B87D70">
      <w:pPr>
        <w:pStyle w:val="3"/>
      </w:pPr>
      <w:bookmarkStart w:id="49" w:name="_Toc11055179"/>
      <w:r>
        <w:t>修改</w:t>
      </w:r>
      <w:r>
        <w:rPr>
          <w:rFonts w:hint="eastAsia"/>
        </w:rPr>
        <w:t>Hue.</w:t>
      </w:r>
      <w:proofErr w:type="gramStart"/>
      <w:r>
        <w:rPr>
          <w:rFonts w:hint="eastAsia"/>
        </w:rPr>
        <w:t>ini</w:t>
      </w:r>
      <w:bookmarkEnd w:id="49"/>
      <w:proofErr w:type="gramEnd"/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B73BD8" w14:paraId="4E22D3EB" w14:textId="77777777" w:rsidTr="00B73BD8">
        <w:tc>
          <w:tcPr>
            <w:tcW w:w="7734" w:type="dxa"/>
          </w:tcPr>
          <w:p w14:paraId="14EF3324" w14:textId="77777777" w:rsidR="00B73BD8" w:rsidRDefault="00B73BD8" w:rsidP="00B73BD8">
            <w:r>
              <w:t>[impala]</w:t>
            </w:r>
          </w:p>
          <w:p w14:paraId="3789A1BA" w14:textId="6806C197" w:rsidR="00B73BD8" w:rsidRDefault="00B73BD8" w:rsidP="00B73BD8">
            <w:r>
              <w:t xml:space="preserve">  </w:t>
            </w:r>
            <w:proofErr w:type="spellStart"/>
            <w:r>
              <w:t>server_host</w:t>
            </w:r>
            <w:proofErr w:type="spellEnd"/>
            <w:r>
              <w:t>=node</w:t>
            </w:r>
            <w:r>
              <w:rPr>
                <w:rFonts w:hint="eastAsia"/>
              </w:rPr>
              <w:t>-</w:t>
            </w:r>
            <w:r>
              <w:t>3</w:t>
            </w:r>
          </w:p>
          <w:p w14:paraId="360E3882" w14:textId="77777777" w:rsidR="00B73BD8" w:rsidRDefault="00B73BD8" w:rsidP="00B73BD8">
            <w:r>
              <w:t xml:space="preserve">  </w:t>
            </w:r>
            <w:proofErr w:type="spellStart"/>
            <w:r>
              <w:t>server_port</w:t>
            </w:r>
            <w:proofErr w:type="spellEnd"/>
            <w:r>
              <w:t>=21050</w:t>
            </w:r>
          </w:p>
          <w:p w14:paraId="4E70881E" w14:textId="5A9AA832" w:rsidR="00B73BD8" w:rsidRDefault="00B73BD8" w:rsidP="00B73BD8">
            <w:r>
              <w:t xml:space="preserve">  </w:t>
            </w:r>
            <w:proofErr w:type="spellStart"/>
            <w:r>
              <w:t>impala_conf_dir</w:t>
            </w:r>
            <w:proofErr w:type="spellEnd"/>
            <w:r>
              <w:t>=/</w:t>
            </w:r>
            <w:proofErr w:type="spellStart"/>
            <w:r>
              <w:t>etc</w:t>
            </w:r>
            <w:proofErr w:type="spellEnd"/>
            <w:r>
              <w:t>/impala/</w:t>
            </w:r>
            <w:proofErr w:type="spellStart"/>
            <w:r>
              <w:t>conf</w:t>
            </w:r>
            <w:proofErr w:type="spellEnd"/>
          </w:p>
        </w:tc>
      </w:tr>
    </w:tbl>
    <w:p w14:paraId="2C54A90C" w14:textId="2C64EBA5" w:rsidR="00B73BD8" w:rsidRDefault="00E72892" w:rsidP="00E72892">
      <w:pPr>
        <w:pStyle w:val="3"/>
      </w:pPr>
      <w:bookmarkStart w:id="50" w:name="_Toc11055180"/>
      <w:r>
        <w:rPr>
          <w:rFonts w:hint="eastAsia"/>
        </w:rPr>
        <w:t>重启</w:t>
      </w:r>
      <w:r>
        <w:rPr>
          <w:rFonts w:hint="eastAsia"/>
        </w:rPr>
        <w:t>Hue</w:t>
      </w:r>
      <w:bookmarkEnd w:id="50"/>
    </w:p>
    <w:p w14:paraId="57CF788E" w14:textId="77777777" w:rsidR="00896B08" w:rsidRPr="004B2D79" w:rsidRDefault="00896B08" w:rsidP="00896B0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/export/servers/hue-3.9.0-cdh5.14.0/</w:t>
      </w:r>
    </w:p>
    <w:p w14:paraId="242919CC" w14:textId="2F72DEEA" w:rsidR="00896B08" w:rsidRDefault="00896B08" w:rsidP="00896B0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4B2D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64DE81A2" w14:textId="6FEE877D" w:rsidR="00896B08" w:rsidRDefault="00EA331F" w:rsidP="00896B08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2CD0CCD5" wp14:editId="3D8E13E8">
            <wp:extent cx="5274310" cy="2788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B4A3" w14:textId="131CF422" w:rsidR="00F06587" w:rsidRPr="00896B08" w:rsidRDefault="00F06587" w:rsidP="00896B08">
      <w:pPr>
        <w:spacing w:line="360" w:lineRule="auto"/>
        <w:ind w:firstLineChars="200" w:firstLine="420"/>
        <w:rPr>
          <w:rFonts w:ascii="Source Code Pro" w:hAnsi="Source Code Pro" w:cs="宋体"/>
          <w:color w:val="C7254E"/>
          <w:sz w:val="22"/>
          <w:shd w:val="clear" w:color="auto" w:fill="F9F2F4"/>
        </w:rPr>
      </w:pPr>
      <w:r>
        <w:rPr>
          <w:noProof/>
        </w:rPr>
        <w:drawing>
          <wp:inline distT="0" distB="0" distL="0" distR="0" wp14:anchorId="58CE8841" wp14:editId="064DFF88">
            <wp:extent cx="4381880" cy="191278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587" w:rsidRPr="00896B08">
      <w:headerReference w:type="default" r:id="rId57"/>
      <w:footerReference w:type="default" r:id="rId5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C54EC2" w14:textId="77777777" w:rsidR="00517049" w:rsidRDefault="00517049">
      <w:r>
        <w:separator/>
      </w:r>
    </w:p>
  </w:endnote>
  <w:endnote w:type="continuationSeparator" w:id="0">
    <w:p w14:paraId="10128CA5" w14:textId="77777777" w:rsidR="00517049" w:rsidRDefault="00517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E8ECA" w14:textId="77777777" w:rsidR="00B87D70" w:rsidRDefault="00B87D70">
    <w:pPr>
      <w:pStyle w:val="a3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proofErr w:type="spellEnd"/>
    <w:r>
      <w:rPr>
        <w:rFonts w:ascii="微软雅黑" w:eastAsia="微软雅黑" w:hAnsi="微软雅黑" w:cs="微软雅黑" w:hint="eastAsia"/>
        <w:sz w:val="20"/>
        <w:szCs w:val="20"/>
      </w:rPr>
      <w:t xml:space="preserve">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102349" w14:textId="77777777" w:rsidR="00517049" w:rsidRDefault="00517049">
      <w:r>
        <w:separator/>
      </w:r>
    </w:p>
  </w:footnote>
  <w:footnote w:type="continuationSeparator" w:id="0">
    <w:p w14:paraId="3726222F" w14:textId="77777777" w:rsidR="00517049" w:rsidRDefault="005170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F719A" w14:textId="77777777" w:rsidR="00B87D70" w:rsidRDefault="00B87D70">
    <w:pPr>
      <w:pStyle w:val="a5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39"/>
    <w:rsid w:val="00001056"/>
    <w:rsid w:val="0000165F"/>
    <w:rsid w:val="00001D70"/>
    <w:rsid w:val="00002912"/>
    <w:rsid w:val="00004872"/>
    <w:rsid w:val="00005523"/>
    <w:rsid w:val="0000554F"/>
    <w:rsid w:val="00006BAB"/>
    <w:rsid w:val="00007076"/>
    <w:rsid w:val="00007232"/>
    <w:rsid w:val="000077EE"/>
    <w:rsid w:val="000122D7"/>
    <w:rsid w:val="00012364"/>
    <w:rsid w:val="00012AA7"/>
    <w:rsid w:val="00012D19"/>
    <w:rsid w:val="0001335B"/>
    <w:rsid w:val="00013A38"/>
    <w:rsid w:val="00014286"/>
    <w:rsid w:val="0001469D"/>
    <w:rsid w:val="00014D0A"/>
    <w:rsid w:val="00015439"/>
    <w:rsid w:val="00015C2B"/>
    <w:rsid w:val="00016995"/>
    <w:rsid w:val="00017B6E"/>
    <w:rsid w:val="0002031C"/>
    <w:rsid w:val="000216AE"/>
    <w:rsid w:val="00022AB5"/>
    <w:rsid w:val="00023393"/>
    <w:rsid w:val="000234D4"/>
    <w:rsid w:val="00024D08"/>
    <w:rsid w:val="00026762"/>
    <w:rsid w:val="00026F4A"/>
    <w:rsid w:val="00027013"/>
    <w:rsid w:val="000306B7"/>
    <w:rsid w:val="00030A30"/>
    <w:rsid w:val="0003274E"/>
    <w:rsid w:val="000327E6"/>
    <w:rsid w:val="00032801"/>
    <w:rsid w:val="000337AE"/>
    <w:rsid w:val="000345C9"/>
    <w:rsid w:val="00035C47"/>
    <w:rsid w:val="00036306"/>
    <w:rsid w:val="00036BDD"/>
    <w:rsid w:val="00037A85"/>
    <w:rsid w:val="000406C9"/>
    <w:rsid w:val="0004090D"/>
    <w:rsid w:val="0004182B"/>
    <w:rsid w:val="0004200D"/>
    <w:rsid w:val="00042E6C"/>
    <w:rsid w:val="00043538"/>
    <w:rsid w:val="00043C89"/>
    <w:rsid w:val="00044B57"/>
    <w:rsid w:val="00046024"/>
    <w:rsid w:val="00046A9B"/>
    <w:rsid w:val="00047289"/>
    <w:rsid w:val="00047A7A"/>
    <w:rsid w:val="00050A4F"/>
    <w:rsid w:val="000511F8"/>
    <w:rsid w:val="00051E9A"/>
    <w:rsid w:val="00052799"/>
    <w:rsid w:val="00052AB8"/>
    <w:rsid w:val="00052C81"/>
    <w:rsid w:val="00052F1E"/>
    <w:rsid w:val="0005467B"/>
    <w:rsid w:val="000557A8"/>
    <w:rsid w:val="00060CDC"/>
    <w:rsid w:val="00061B31"/>
    <w:rsid w:val="00062F21"/>
    <w:rsid w:val="00063BBD"/>
    <w:rsid w:val="00063E25"/>
    <w:rsid w:val="0006404E"/>
    <w:rsid w:val="00064158"/>
    <w:rsid w:val="000660B3"/>
    <w:rsid w:val="00067099"/>
    <w:rsid w:val="00067D6D"/>
    <w:rsid w:val="00070277"/>
    <w:rsid w:val="00070856"/>
    <w:rsid w:val="00072B03"/>
    <w:rsid w:val="000757FD"/>
    <w:rsid w:val="00076693"/>
    <w:rsid w:val="00077522"/>
    <w:rsid w:val="00077C5C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75EA"/>
    <w:rsid w:val="000879E8"/>
    <w:rsid w:val="00087E1C"/>
    <w:rsid w:val="000924A9"/>
    <w:rsid w:val="00092871"/>
    <w:rsid w:val="000931B4"/>
    <w:rsid w:val="000957C0"/>
    <w:rsid w:val="00095E74"/>
    <w:rsid w:val="00096C46"/>
    <w:rsid w:val="00096F14"/>
    <w:rsid w:val="000979E1"/>
    <w:rsid w:val="000A027A"/>
    <w:rsid w:val="000A08E2"/>
    <w:rsid w:val="000A0EB9"/>
    <w:rsid w:val="000A14C6"/>
    <w:rsid w:val="000A2B45"/>
    <w:rsid w:val="000A2FF9"/>
    <w:rsid w:val="000A3C44"/>
    <w:rsid w:val="000A3DD2"/>
    <w:rsid w:val="000A5272"/>
    <w:rsid w:val="000A579F"/>
    <w:rsid w:val="000A7606"/>
    <w:rsid w:val="000B1373"/>
    <w:rsid w:val="000B15AE"/>
    <w:rsid w:val="000B3001"/>
    <w:rsid w:val="000B4A58"/>
    <w:rsid w:val="000B565A"/>
    <w:rsid w:val="000B69F0"/>
    <w:rsid w:val="000B7018"/>
    <w:rsid w:val="000C07DF"/>
    <w:rsid w:val="000C0E10"/>
    <w:rsid w:val="000C1625"/>
    <w:rsid w:val="000C281E"/>
    <w:rsid w:val="000C2A8F"/>
    <w:rsid w:val="000C2D64"/>
    <w:rsid w:val="000C3BE9"/>
    <w:rsid w:val="000C53D9"/>
    <w:rsid w:val="000C54C3"/>
    <w:rsid w:val="000C6E51"/>
    <w:rsid w:val="000C6F07"/>
    <w:rsid w:val="000C720C"/>
    <w:rsid w:val="000C72F9"/>
    <w:rsid w:val="000D15F0"/>
    <w:rsid w:val="000D350F"/>
    <w:rsid w:val="000D4857"/>
    <w:rsid w:val="000D4D97"/>
    <w:rsid w:val="000D5A5E"/>
    <w:rsid w:val="000D70A6"/>
    <w:rsid w:val="000D7FCB"/>
    <w:rsid w:val="000E07A5"/>
    <w:rsid w:val="000E2705"/>
    <w:rsid w:val="000E2CDC"/>
    <w:rsid w:val="000E424A"/>
    <w:rsid w:val="000E5CC2"/>
    <w:rsid w:val="000E5F13"/>
    <w:rsid w:val="000E62DE"/>
    <w:rsid w:val="000E772D"/>
    <w:rsid w:val="000E7F56"/>
    <w:rsid w:val="000F1657"/>
    <w:rsid w:val="000F1E3E"/>
    <w:rsid w:val="000F2CAF"/>
    <w:rsid w:val="000F5F50"/>
    <w:rsid w:val="000F6363"/>
    <w:rsid w:val="000F63A2"/>
    <w:rsid w:val="001049CF"/>
    <w:rsid w:val="00107D29"/>
    <w:rsid w:val="00110412"/>
    <w:rsid w:val="001106DE"/>
    <w:rsid w:val="00110B6C"/>
    <w:rsid w:val="001116B6"/>
    <w:rsid w:val="001116C7"/>
    <w:rsid w:val="00112ECF"/>
    <w:rsid w:val="00113784"/>
    <w:rsid w:val="00113E9F"/>
    <w:rsid w:val="00116DCA"/>
    <w:rsid w:val="00117BFB"/>
    <w:rsid w:val="00120D89"/>
    <w:rsid w:val="001211F6"/>
    <w:rsid w:val="00121CD6"/>
    <w:rsid w:val="0012243D"/>
    <w:rsid w:val="00124FBA"/>
    <w:rsid w:val="001256FE"/>
    <w:rsid w:val="00125D58"/>
    <w:rsid w:val="00125F5A"/>
    <w:rsid w:val="00126D0F"/>
    <w:rsid w:val="00127FD4"/>
    <w:rsid w:val="0013128D"/>
    <w:rsid w:val="0013172E"/>
    <w:rsid w:val="001324A8"/>
    <w:rsid w:val="00132BAF"/>
    <w:rsid w:val="00132EE8"/>
    <w:rsid w:val="00133880"/>
    <w:rsid w:val="00134375"/>
    <w:rsid w:val="00134C05"/>
    <w:rsid w:val="001368AC"/>
    <w:rsid w:val="001370F8"/>
    <w:rsid w:val="001376B1"/>
    <w:rsid w:val="0014023B"/>
    <w:rsid w:val="00141878"/>
    <w:rsid w:val="001437A2"/>
    <w:rsid w:val="001448C9"/>
    <w:rsid w:val="00145A5E"/>
    <w:rsid w:val="0014624D"/>
    <w:rsid w:val="00146B44"/>
    <w:rsid w:val="00150030"/>
    <w:rsid w:val="001507C7"/>
    <w:rsid w:val="00151B34"/>
    <w:rsid w:val="001524F3"/>
    <w:rsid w:val="001526C2"/>
    <w:rsid w:val="00152E8F"/>
    <w:rsid w:val="001543C6"/>
    <w:rsid w:val="001556F9"/>
    <w:rsid w:val="001576A1"/>
    <w:rsid w:val="001579E7"/>
    <w:rsid w:val="0016275F"/>
    <w:rsid w:val="001627BC"/>
    <w:rsid w:val="00162B55"/>
    <w:rsid w:val="001630BD"/>
    <w:rsid w:val="0016350D"/>
    <w:rsid w:val="00164FF0"/>
    <w:rsid w:val="00166EC4"/>
    <w:rsid w:val="0016715F"/>
    <w:rsid w:val="00167F72"/>
    <w:rsid w:val="001706BA"/>
    <w:rsid w:val="00170B0C"/>
    <w:rsid w:val="0017129F"/>
    <w:rsid w:val="00171F7F"/>
    <w:rsid w:val="0017214A"/>
    <w:rsid w:val="001728A5"/>
    <w:rsid w:val="00172A59"/>
    <w:rsid w:val="00175A0F"/>
    <w:rsid w:val="00180D5F"/>
    <w:rsid w:val="00181374"/>
    <w:rsid w:val="00183309"/>
    <w:rsid w:val="0018358C"/>
    <w:rsid w:val="001853C0"/>
    <w:rsid w:val="00186C1E"/>
    <w:rsid w:val="00187B4D"/>
    <w:rsid w:val="0019007B"/>
    <w:rsid w:val="001900A4"/>
    <w:rsid w:val="0019020C"/>
    <w:rsid w:val="001903A8"/>
    <w:rsid w:val="00190CD9"/>
    <w:rsid w:val="00195959"/>
    <w:rsid w:val="00195A41"/>
    <w:rsid w:val="00196293"/>
    <w:rsid w:val="0019644D"/>
    <w:rsid w:val="00196B2E"/>
    <w:rsid w:val="00197712"/>
    <w:rsid w:val="001A0236"/>
    <w:rsid w:val="001A0331"/>
    <w:rsid w:val="001A04BE"/>
    <w:rsid w:val="001A12B7"/>
    <w:rsid w:val="001A1593"/>
    <w:rsid w:val="001A3BE9"/>
    <w:rsid w:val="001A4145"/>
    <w:rsid w:val="001A42C7"/>
    <w:rsid w:val="001A5780"/>
    <w:rsid w:val="001A5F30"/>
    <w:rsid w:val="001A6052"/>
    <w:rsid w:val="001A6185"/>
    <w:rsid w:val="001A793C"/>
    <w:rsid w:val="001B0A2C"/>
    <w:rsid w:val="001B122D"/>
    <w:rsid w:val="001B233F"/>
    <w:rsid w:val="001B234D"/>
    <w:rsid w:val="001B302F"/>
    <w:rsid w:val="001B3138"/>
    <w:rsid w:val="001B3B37"/>
    <w:rsid w:val="001B3EA8"/>
    <w:rsid w:val="001B5B7A"/>
    <w:rsid w:val="001B7AAC"/>
    <w:rsid w:val="001C06D6"/>
    <w:rsid w:val="001C15D9"/>
    <w:rsid w:val="001C3C44"/>
    <w:rsid w:val="001C5FD2"/>
    <w:rsid w:val="001C73FA"/>
    <w:rsid w:val="001D030F"/>
    <w:rsid w:val="001D12BA"/>
    <w:rsid w:val="001D1ECD"/>
    <w:rsid w:val="001D27F5"/>
    <w:rsid w:val="001D48C1"/>
    <w:rsid w:val="001D539E"/>
    <w:rsid w:val="001E016C"/>
    <w:rsid w:val="001E0E7C"/>
    <w:rsid w:val="001E0F27"/>
    <w:rsid w:val="001E2A42"/>
    <w:rsid w:val="001E3C4B"/>
    <w:rsid w:val="001E3D3B"/>
    <w:rsid w:val="001E60FF"/>
    <w:rsid w:val="001E7A6B"/>
    <w:rsid w:val="001F0461"/>
    <w:rsid w:val="001F0773"/>
    <w:rsid w:val="001F181D"/>
    <w:rsid w:val="001F2C66"/>
    <w:rsid w:val="001F315C"/>
    <w:rsid w:val="001F454D"/>
    <w:rsid w:val="001F4D15"/>
    <w:rsid w:val="0020011C"/>
    <w:rsid w:val="00201A22"/>
    <w:rsid w:val="0020290C"/>
    <w:rsid w:val="00202DCA"/>
    <w:rsid w:val="00203578"/>
    <w:rsid w:val="0020391C"/>
    <w:rsid w:val="00204D59"/>
    <w:rsid w:val="00205990"/>
    <w:rsid w:val="0020662F"/>
    <w:rsid w:val="002072E2"/>
    <w:rsid w:val="002074D5"/>
    <w:rsid w:val="00207DA1"/>
    <w:rsid w:val="0021021E"/>
    <w:rsid w:val="00210D83"/>
    <w:rsid w:val="00210F0C"/>
    <w:rsid w:val="0021166B"/>
    <w:rsid w:val="002139FC"/>
    <w:rsid w:val="00214629"/>
    <w:rsid w:val="0021502F"/>
    <w:rsid w:val="0021512C"/>
    <w:rsid w:val="0021550A"/>
    <w:rsid w:val="002155F1"/>
    <w:rsid w:val="00215E14"/>
    <w:rsid w:val="00217E5D"/>
    <w:rsid w:val="00220D47"/>
    <w:rsid w:val="00221320"/>
    <w:rsid w:val="00221488"/>
    <w:rsid w:val="002223A8"/>
    <w:rsid w:val="00222932"/>
    <w:rsid w:val="0022354F"/>
    <w:rsid w:val="00223A80"/>
    <w:rsid w:val="00224B26"/>
    <w:rsid w:val="00225469"/>
    <w:rsid w:val="002307C7"/>
    <w:rsid w:val="0023135D"/>
    <w:rsid w:val="0023179C"/>
    <w:rsid w:val="00232841"/>
    <w:rsid w:val="0023313A"/>
    <w:rsid w:val="0023412C"/>
    <w:rsid w:val="002348D2"/>
    <w:rsid w:val="0023629B"/>
    <w:rsid w:val="00237697"/>
    <w:rsid w:val="00240F4A"/>
    <w:rsid w:val="00241566"/>
    <w:rsid w:val="0024297B"/>
    <w:rsid w:val="002441F0"/>
    <w:rsid w:val="002441FF"/>
    <w:rsid w:val="00246B9E"/>
    <w:rsid w:val="00246F88"/>
    <w:rsid w:val="00247491"/>
    <w:rsid w:val="00247ECF"/>
    <w:rsid w:val="002504FA"/>
    <w:rsid w:val="0025081F"/>
    <w:rsid w:val="002508DD"/>
    <w:rsid w:val="00250901"/>
    <w:rsid w:val="00250BED"/>
    <w:rsid w:val="002518A2"/>
    <w:rsid w:val="0025289E"/>
    <w:rsid w:val="002529AB"/>
    <w:rsid w:val="00252EA8"/>
    <w:rsid w:val="00254D49"/>
    <w:rsid w:val="00256D9B"/>
    <w:rsid w:val="002577EE"/>
    <w:rsid w:val="00261002"/>
    <w:rsid w:val="0026111A"/>
    <w:rsid w:val="002619D9"/>
    <w:rsid w:val="00262666"/>
    <w:rsid w:val="00263223"/>
    <w:rsid w:val="002643B1"/>
    <w:rsid w:val="002645E9"/>
    <w:rsid w:val="00264884"/>
    <w:rsid w:val="00265CC9"/>
    <w:rsid w:val="002673A1"/>
    <w:rsid w:val="00267A73"/>
    <w:rsid w:val="00267D2A"/>
    <w:rsid w:val="002751D4"/>
    <w:rsid w:val="002754CC"/>
    <w:rsid w:val="00275986"/>
    <w:rsid w:val="00277251"/>
    <w:rsid w:val="00280BEB"/>
    <w:rsid w:val="002817C9"/>
    <w:rsid w:val="00281985"/>
    <w:rsid w:val="00281AC8"/>
    <w:rsid w:val="00281BEA"/>
    <w:rsid w:val="002823F0"/>
    <w:rsid w:val="00282BA9"/>
    <w:rsid w:val="00283361"/>
    <w:rsid w:val="002836A8"/>
    <w:rsid w:val="00287050"/>
    <w:rsid w:val="00291B61"/>
    <w:rsid w:val="00293118"/>
    <w:rsid w:val="002944E8"/>
    <w:rsid w:val="002959AA"/>
    <w:rsid w:val="00295F84"/>
    <w:rsid w:val="0029657A"/>
    <w:rsid w:val="0029763F"/>
    <w:rsid w:val="002976B3"/>
    <w:rsid w:val="002A0136"/>
    <w:rsid w:val="002A181E"/>
    <w:rsid w:val="002A1A02"/>
    <w:rsid w:val="002A1D9D"/>
    <w:rsid w:val="002A26D1"/>
    <w:rsid w:val="002A5D9B"/>
    <w:rsid w:val="002A7C36"/>
    <w:rsid w:val="002B10F1"/>
    <w:rsid w:val="002B144D"/>
    <w:rsid w:val="002B4B2D"/>
    <w:rsid w:val="002B72DA"/>
    <w:rsid w:val="002B74E3"/>
    <w:rsid w:val="002C00AA"/>
    <w:rsid w:val="002C110F"/>
    <w:rsid w:val="002C372C"/>
    <w:rsid w:val="002C5833"/>
    <w:rsid w:val="002C718F"/>
    <w:rsid w:val="002C7E92"/>
    <w:rsid w:val="002D0DF5"/>
    <w:rsid w:val="002D1458"/>
    <w:rsid w:val="002D285C"/>
    <w:rsid w:val="002D5AA8"/>
    <w:rsid w:val="002D6E27"/>
    <w:rsid w:val="002D76F0"/>
    <w:rsid w:val="002D76FA"/>
    <w:rsid w:val="002E0F8E"/>
    <w:rsid w:val="002E162A"/>
    <w:rsid w:val="002E217B"/>
    <w:rsid w:val="002E269F"/>
    <w:rsid w:val="002E5364"/>
    <w:rsid w:val="002E5D01"/>
    <w:rsid w:val="002E6D4A"/>
    <w:rsid w:val="002E768F"/>
    <w:rsid w:val="002F0B23"/>
    <w:rsid w:val="002F16C9"/>
    <w:rsid w:val="002F1F26"/>
    <w:rsid w:val="002F237E"/>
    <w:rsid w:val="002F4D9C"/>
    <w:rsid w:val="002F4FCE"/>
    <w:rsid w:val="002F6025"/>
    <w:rsid w:val="002F640D"/>
    <w:rsid w:val="002F724D"/>
    <w:rsid w:val="003011C7"/>
    <w:rsid w:val="0030147F"/>
    <w:rsid w:val="003016C6"/>
    <w:rsid w:val="00304112"/>
    <w:rsid w:val="00305D12"/>
    <w:rsid w:val="003067A6"/>
    <w:rsid w:val="0030695C"/>
    <w:rsid w:val="00306C9D"/>
    <w:rsid w:val="00310A46"/>
    <w:rsid w:val="00311B4F"/>
    <w:rsid w:val="0031277F"/>
    <w:rsid w:val="003134D0"/>
    <w:rsid w:val="00313B40"/>
    <w:rsid w:val="00320330"/>
    <w:rsid w:val="00322313"/>
    <w:rsid w:val="0032345E"/>
    <w:rsid w:val="003250A5"/>
    <w:rsid w:val="00326C1D"/>
    <w:rsid w:val="00327C42"/>
    <w:rsid w:val="00327F17"/>
    <w:rsid w:val="003317C5"/>
    <w:rsid w:val="00331C24"/>
    <w:rsid w:val="00331EEE"/>
    <w:rsid w:val="0033248E"/>
    <w:rsid w:val="00332D6D"/>
    <w:rsid w:val="0033396B"/>
    <w:rsid w:val="00335FB2"/>
    <w:rsid w:val="00335FC6"/>
    <w:rsid w:val="003369A9"/>
    <w:rsid w:val="00336B06"/>
    <w:rsid w:val="00337D8C"/>
    <w:rsid w:val="00340742"/>
    <w:rsid w:val="0034091C"/>
    <w:rsid w:val="00340DEC"/>
    <w:rsid w:val="00340FAB"/>
    <w:rsid w:val="003414FA"/>
    <w:rsid w:val="00344BA9"/>
    <w:rsid w:val="003454D4"/>
    <w:rsid w:val="00346948"/>
    <w:rsid w:val="00347328"/>
    <w:rsid w:val="003474FF"/>
    <w:rsid w:val="00347E92"/>
    <w:rsid w:val="00350AA5"/>
    <w:rsid w:val="00351E11"/>
    <w:rsid w:val="00352C01"/>
    <w:rsid w:val="00353C9E"/>
    <w:rsid w:val="00353CFA"/>
    <w:rsid w:val="0035529C"/>
    <w:rsid w:val="003563FC"/>
    <w:rsid w:val="00357A99"/>
    <w:rsid w:val="00360A99"/>
    <w:rsid w:val="00360C67"/>
    <w:rsid w:val="0036480E"/>
    <w:rsid w:val="00364D20"/>
    <w:rsid w:val="00365492"/>
    <w:rsid w:val="003666B8"/>
    <w:rsid w:val="00366A17"/>
    <w:rsid w:val="0037027A"/>
    <w:rsid w:val="00371B1C"/>
    <w:rsid w:val="00373807"/>
    <w:rsid w:val="003739B8"/>
    <w:rsid w:val="00374096"/>
    <w:rsid w:val="003743D4"/>
    <w:rsid w:val="00374C1D"/>
    <w:rsid w:val="0037507B"/>
    <w:rsid w:val="003756A5"/>
    <w:rsid w:val="00377FBE"/>
    <w:rsid w:val="003801AB"/>
    <w:rsid w:val="00380324"/>
    <w:rsid w:val="00380343"/>
    <w:rsid w:val="003815FE"/>
    <w:rsid w:val="00381A0D"/>
    <w:rsid w:val="00381C47"/>
    <w:rsid w:val="00382470"/>
    <w:rsid w:val="003824B9"/>
    <w:rsid w:val="003829FA"/>
    <w:rsid w:val="003858B0"/>
    <w:rsid w:val="00386290"/>
    <w:rsid w:val="003863E8"/>
    <w:rsid w:val="0038683E"/>
    <w:rsid w:val="0038778C"/>
    <w:rsid w:val="00387DA8"/>
    <w:rsid w:val="003907FF"/>
    <w:rsid w:val="003925CF"/>
    <w:rsid w:val="003931A1"/>
    <w:rsid w:val="00393DAE"/>
    <w:rsid w:val="00394049"/>
    <w:rsid w:val="00396439"/>
    <w:rsid w:val="00397937"/>
    <w:rsid w:val="003A12E0"/>
    <w:rsid w:val="003A2432"/>
    <w:rsid w:val="003A303B"/>
    <w:rsid w:val="003A306C"/>
    <w:rsid w:val="003A62D3"/>
    <w:rsid w:val="003A6399"/>
    <w:rsid w:val="003A6921"/>
    <w:rsid w:val="003A7BA5"/>
    <w:rsid w:val="003B0329"/>
    <w:rsid w:val="003B03A0"/>
    <w:rsid w:val="003B0682"/>
    <w:rsid w:val="003B3967"/>
    <w:rsid w:val="003B3C7C"/>
    <w:rsid w:val="003B62EC"/>
    <w:rsid w:val="003B787C"/>
    <w:rsid w:val="003C163A"/>
    <w:rsid w:val="003C189E"/>
    <w:rsid w:val="003C18AC"/>
    <w:rsid w:val="003C1D9D"/>
    <w:rsid w:val="003C2F8A"/>
    <w:rsid w:val="003C35DD"/>
    <w:rsid w:val="003C5DD0"/>
    <w:rsid w:val="003C5DDB"/>
    <w:rsid w:val="003C6E47"/>
    <w:rsid w:val="003C7545"/>
    <w:rsid w:val="003D006C"/>
    <w:rsid w:val="003D041D"/>
    <w:rsid w:val="003D0FC7"/>
    <w:rsid w:val="003D137D"/>
    <w:rsid w:val="003D181A"/>
    <w:rsid w:val="003D2560"/>
    <w:rsid w:val="003D3140"/>
    <w:rsid w:val="003D5DBD"/>
    <w:rsid w:val="003D689D"/>
    <w:rsid w:val="003D6EED"/>
    <w:rsid w:val="003D70A2"/>
    <w:rsid w:val="003D763C"/>
    <w:rsid w:val="003D7A92"/>
    <w:rsid w:val="003E0ED1"/>
    <w:rsid w:val="003E1B94"/>
    <w:rsid w:val="003E257F"/>
    <w:rsid w:val="003E3984"/>
    <w:rsid w:val="003E551A"/>
    <w:rsid w:val="003E5DB4"/>
    <w:rsid w:val="003E7465"/>
    <w:rsid w:val="003E79F6"/>
    <w:rsid w:val="003F11AE"/>
    <w:rsid w:val="003F1BD9"/>
    <w:rsid w:val="003F36E8"/>
    <w:rsid w:val="003F4AC2"/>
    <w:rsid w:val="003F52E7"/>
    <w:rsid w:val="003F6E34"/>
    <w:rsid w:val="00400451"/>
    <w:rsid w:val="004025F4"/>
    <w:rsid w:val="0040310A"/>
    <w:rsid w:val="00403D1B"/>
    <w:rsid w:val="00405DC4"/>
    <w:rsid w:val="004064D6"/>
    <w:rsid w:val="00410B0B"/>
    <w:rsid w:val="0041117D"/>
    <w:rsid w:val="00411255"/>
    <w:rsid w:val="00411E5E"/>
    <w:rsid w:val="004135EB"/>
    <w:rsid w:val="00413E00"/>
    <w:rsid w:val="00415464"/>
    <w:rsid w:val="00416090"/>
    <w:rsid w:val="00417FE1"/>
    <w:rsid w:val="004204DF"/>
    <w:rsid w:val="00422752"/>
    <w:rsid w:val="004237ED"/>
    <w:rsid w:val="00423BAA"/>
    <w:rsid w:val="00424DC9"/>
    <w:rsid w:val="0042531B"/>
    <w:rsid w:val="00426792"/>
    <w:rsid w:val="0042680D"/>
    <w:rsid w:val="0042741A"/>
    <w:rsid w:val="00427D49"/>
    <w:rsid w:val="00430582"/>
    <w:rsid w:val="00431A56"/>
    <w:rsid w:val="00434336"/>
    <w:rsid w:val="0043464D"/>
    <w:rsid w:val="004354B9"/>
    <w:rsid w:val="00436331"/>
    <w:rsid w:val="00436F6D"/>
    <w:rsid w:val="004378A6"/>
    <w:rsid w:val="00437ADE"/>
    <w:rsid w:val="00437F41"/>
    <w:rsid w:val="00440393"/>
    <w:rsid w:val="00440C6E"/>
    <w:rsid w:val="004413D2"/>
    <w:rsid w:val="0044141E"/>
    <w:rsid w:val="004422DC"/>
    <w:rsid w:val="00443AB6"/>
    <w:rsid w:val="00443EAF"/>
    <w:rsid w:val="00444404"/>
    <w:rsid w:val="00444819"/>
    <w:rsid w:val="00445680"/>
    <w:rsid w:val="00445B19"/>
    <w:rsid w:val="00445CBE"/>
    <w:rsid w:val="00446D5D"/>
    <w:rsid w:val="0044764A"/>
    <w:rsid w:val="0045175E"/>
    <w:rsid w:val="004518E0"/>
    <w:rsid w:val="00451CD8"/>
    <w:rsid w:val="00451FA0"/>
    <w:rsid w:val="0045246F"/>
    <w:rsid w:val="004534D2"/>
    <w:rsid w:val="0045459D"/>
    <w:rsid w:val="00454BAF"/>
    <w:rsid w:val="004550E0"/>
    <w:rsid w:val="00457BFA"/>
    <w:rsid w:val="004600C4"/>
    <w:rsid w:val="00460725"/>
    <w:rsid w:val="00460949"/>
    <w:rsid w:val="004612D7"/>
    <w:rsid w:val="00461E4C"/>
    <w:rsid w:val="00462040"/>
    <w:rsid w:val="004623EA"/>
    <w:rsid w:val="00462411"/>
    <w:rsid w:val="0046242C"/>
    <w:rsid w:val="00462CA2"/>
    <w:rsid w:val="004640B7"/>
    <w:rsid w:val="004653F9"/>
    <w:rsid w:val="00465CFC"/>
    <w:rsid w:val="004663FA"/>
    <w:rsid w:val="0047092E"/>
    <w:rsid w:val="00471825"/>
    <w:rsid w:val="004726CC"/>
    <w:rsid w:val="0047372D"/>
    <w:rsid w:val="00473B39"/>
    <w:rsid w:val="00473FF7"/>
    <w:rsid w:val="004749EC"/>
    <w:rsid w:val="00475904"/>
    <w:rsid w:val="00475968"/>
    <w:rsid w:val="00476BAF"/>
    <w:rsid w:val="004801EE"/>
    <w:rsid w:val="004812ED"/>
    <w:rsid w:val="00481C41"/>
    <w:rsid w:val="00482372"/>
    <w:rsid w:val="004831A1"/>
    <w:rsid w:val="004859C8"/>
    <w:rsid w:val="00486A2A"/>
    <w:rsid w:val="00486BD5"/>
    <w:rsid w:val="00487B7A"/>
    <w:rsid w:val="00491450"/>
    <w:rsid w:val="004928C3"/>
    <w:rsid w:val="0049482E"/>
    <w:rsid w:val="00495F35"/>
    <w:rsid w:val="00496337"/>
    <w:rsid w:val="004968FC"/>
    <w:rsid w:val="004A034C"/>
    <w:rsid w:val="004A2A75"/>
    <w:rsid w:val="004A3354"/>
    <w:rsid w:val="004A5124"/>
    <w:rsid w:val="004B0FAF"/>
    <w:rsid w:val="004B2D79"/>
    <w:rsid w:val="004B4007"/>
    <w:rsid w:val="004B4C11"/>
    <w:rsid w:val="004B6477"/>
    <w:rsid w:val="004B656E"/>
    <w:rsid w:val="004B70B1"/>
    <w:rsid w:val="004B789C"/>
    <w:rsid w:val="004B7F46"/>
    <w:rsid w:val="004C26AD"/>
    <w:rsid w:val="004C45AD"/>
    <w:rsid w:val="004C55CE"/>
    <w:rsid w:val="004C622A"/>
    <w:rsid w:val="004C6372"/>
    <w:rsid w:val="004C685B"/>
    <w:rsid w:val="004C78BA"/>
    <w:rsid w:val="004D1439"/>
    <w:rsid w:val="004D1FAB"/>
    <w:rsid w:val="004D209C"/>
    <w:rsid w:val="004D445F"/>
    <w:rsid w:val="004D498B"/>
    <w:rsid w:val="004D66BF"/>
    <w:rsid w:val="004D6987"/>
    <w:rsid w:val="004E0C6A"/>
    <w:rsid w:val="004E1DA8"/>
    <w:rsid w:val="004E1E04"/>
    <w:rsid w:val="004E1FE7"/>
    <w:rsid w:val="004E4F4E"/>
    <w:rsid w:val="004E5E56"/>
    <w:rsid w:val="004E5E7E"/>
    <w:rsid w:val="004E66FC"/>
    <w:rsid w:val="004E72AE"/>
    <w:rsid w:val="004E7717"/>
    <w:rsid w:val="004F0805"/>
    <w:rsid w:val="004F0AAF"/>
    <w:rsid w:val="004F10D4"/>
    <w:rsid w:val="004F1839"/>
    <w:rsid w:val="004F3582"/>
    <w:rsid w:val="004F4A79"/>
    <w:rsid w:val="004F5693"/>
    <w:rsid w:val="004F6030"/>
    <w:rsid w:val="004F6265"/>
    <w:rsid w:val="004F6A9E"/>
    <w:rsid w:val="004F6CFF"/>
    <w:rsid w:val="004F734A"/>
    <w:rsid w:val="004F787B"/>
    <w:rsid w:val="004F7C51"/>
    <w:rsid w:val="004F7EC3"/>
    <w:rsid w:val="005009E7"/>
    <w:rsid w:val="00500B8E"/>
    <w:rsid w:val="00504348"/>
    <w:rsid w:val="005047D8"/>
    <w:rsid w:val="005052AA"/>
    <w:rsid w:val="00507627"/>
    <w:rsid w:val="00510FBE"/>
    <w:rsid w:val="00511D79"/>
    <w:rsid w:val="005131FD"/>
    <w:rsid w:val="005135AB"/>
    <w:rsid w:val="005140FE"/>
    <w:rsid w:val="00517049"/>
    <w:rsid w:val="0051798B"/>
    <w:rsid w:val="005200C4"/>
    <w:rsid w:val="00522E10"/>
    <w:rsid w:val="00522EE7"/>
    <w:rsid w:val="00523D25"/>
    <w:rsid w:val="00524120"/>
    <w:rsid w:val="00525E4C"/>
    <w:rsid w:val="00525F3F"/>
    <w:rsid w:val="00527E1D"/>
    <w:rsid w:val="00530699"/>
    <w:rsid w:val="00530C77"/>
    <w:rsid w:val="005314B4"/>
    <w:rsid w:val="005318C4"/>
    <w:rsid w:val="0053559C"/>
    <w:rsid w:val="00536ADF"/>
    <w:rsid w:val="00536E83"/>
    <w:rsid w:val="005375B9"/>
    <w:rsid w:val="005423F6"/>
    <w:rsid w:val="00543D8D"/>
    <w:rsid w:val="005441ED"/>
    <w:rsid w:val="00544F3C"/>
    <w:rsid w:val="005459F9"/>
    <w:rsid w:val="005520F4"/>
    <w:rsid w:val="005522FB"/>
    <w:rsid w:val="005523B7"/>
    <w:rsid w:val="0055446D"/>
    <w:rsid w:val="00554DFD"/>
    <w:rsid w:val="00554F55"/>
    <w:rsid w:val="0055544E"/>
    <w:rsid w:val="00555D2C"/>
    <w:rsid w:val="00556A8E"/>
    <w:rsid w:val="0055763F"/>
    <w:rsid w:val="0056132E"/>
    <w:rsid w:val="00563D2D"/>
    <w:rsid w:val="00563F41"/>
    <w:rsid w:val="0056763D"/>
    <w:rsid w:val="00567657"/>
    <w:rsid w:val="005677EB"/>
    <w:rsid w:val="0056784D"/>
    <w:rsid w:val="00567C4F"/>
    <w:rsid w:val="0057053B"/>
    <w:rsid w:val="00571230"/>
    <w:rsid w:val="0057183A"/>
    <w:rsid w:val="0057190D"/>
    <w:rsid w:val="0057321B"/>
    <w:rsid w:val="005733CA"/>
    <w:rsid w:val="00574506"/>
    <w:rsid w:val="00575502"/>
    <w:rsid w:val="005772F3"/>
    <w:rsid w:val="00577562"/>
    <w:rsid w:val="00580136"/>
    <w:rsid w:val="00583850"/>
    <w:rsid w:val="00584661"/>
    <w:rsid w:val="005848B6"/>
    <w:rsid w:val="00585FE6"/>
    <w:rsid w:val="00586859"/>
    <w:rsid w:val="00586901"/>
    <w:rsid w:val="00590E35"/>
    <w:rsid w:val="00591503"/>
    <w:rsid w:val="00592C36"/>
    <w:rsid w:val="00593EB8"/>
    <w:rsid w:val="0059474C"/>
    <w:rsid w:val="00594CDD"/>
    <w:rsid w:val="005963C5"/>
    <w:rsid w:val="00596CFE"/>
    <w:rsid w:val="0059722E"/>
    <w:rsid w:val="00597B7A"/>
    <w:rsid w:val="00597C7C"/>
    <w:rsid w:val="005A01DF"/>
    <w:rsid w:val="005A14DB"/>
    <w:rsid w:val="005A20FE"/>
    <w:rsid w:val="005A2CED"/>
    <w:rsid w:val="005A2E92"/>
    <w:rsid w:val="005A4E98"/>
    <w:rsid w:val="005A5511"/>
    <w:rsid w:val="005A624C"/>
    <w:rsid w:val="005A6E43"/>
    <w:rsid w:val="005A772E"/>
    <w:rsid w:val="005B176E"/>
    <w:rsid w:val="005B3710"/>
    <w:rsid w:val="005B3E3F"/>
    <w:rsid w:val="005B4AFA"/>
    <w:rsid w:val="005B4B3B"/>
    <w:rsid w:val="005B4C8A"/>
    <w:rsid w:val="005B5968"/>
    <w:rsid w:val="005B5A51"/>
    <w:rsid w:val="005C0C1D"/>
    <w:rsid w:val="005C1214"/>
    <w:rsid w:val="005C1359"/>
    <w:rsid w:val="005C201A"/>
    <w:rsid w:val="005C3E3B"/>
    <w:rsid w:val="005C477A"/>
    <w:rsid w:val="005D01EE"/>
    <w:rsid w:val="005D0239"/>
    <w:rsid w:val="005D0BAB"/>
    <w:rsid w:val="005D1016"/>
    <w:rsid w:val="005D1049"/>
    <w:rsid w:val="005D2144"/>
    <w:rsid w:val="005D34B4"/>
    <w:rsid w:val="005D3DD9"/>
    <w:rsid w:val="005D4287"/>
    <w:rsid w:val="005D4319"/>
    <w:rsid w:val="005D5242"/>
    <w:rsid w:val="005D52CA"/>
    <w:rsid w:val="005D55E3"/>
    <w:rsid w:val="005D6267"/>
    <w:rsid w:val="005D7163"/>
    <w:rsid w:val="005D72D2"/>
    <w:rsid w:val="005D7BEE"/>
    <w:rsid w:val="005E16C7"/>
    <w:rsid w:val="005E198D"/>
    <w:rsid w:val="005E1CEC"/>
    <w:rsid w:val="005E24B5"/>
    <w:rsid w:val="005E30ED"/>
    <w:rsid w:val="005E3361"/>
    <w:rsid w:val="005E3F8F"/>
    <w:rsid w:val="005E4964"/>
    <w:rsid w:val="005E4EC0"/>
    <w:rsid w:val="005E4F28"/>
    <w:rsid w:val="005E6418"/>
    <w:rsid w:val="005E7B9F"/>
    <w:rsid w:val="005F0B61"/>
    <w:rsid w:val="005F0C20"/>
    <w:rsid w:val="005F101A"/>
    <w:rsid w:val="005F13B1"/>
    <w:rsid w:val="005F1CCE"/>
    <w:rsid w:val="005F1E17"/>
    <w:rsid w:val="005F27A9"/>
    <w:rsid w:val="005F5903"/>
    <w:rsid w:val="005F5FFB"/>
    <w:rsid w:val="005F7115"/>
    <w:rsid w:val="005F77C2"/>
    <w:rsid w:val="006039D7"/>
    <w:rsid w:val="00604E33"/>
    <w:rsid w:val="00604F6F"/>
    <w:rsid w:val="006056A2"/>
    <w:rsid w:val="006067AB"/>
    <w:rsid w:val="006108A0"/>
    <w:rsid w:val="00610AF6"/>
    <w:rsid w:val="00611876"/>
    <w:rsid w:val="00612428"/>
    <w:rsid w:val="00613C02"/>
    <w:rsid w:val="006141B7"/>
    <w:rsid w:val="00614C9A"/>
    <w:rsid w:val="006153EF"/>
    <w:rsid w:val="00615AF8"/>
    <w:rsid w:val="00615D2F"/>
    <w:rsid w:val="006179FA"/>
    <w:rsid w:val="00620AF0"/>
    <w:rsid w:val="00621501"/>
    <w:rsid w:val="00621B8D"/>
    <w:rsid w:val="00622D7E"/>
    <w:rsid w:val="00623CFC"/>
    <w:rsid w:val="006251BE"/>
    <w:rsid w:val="006271E3"/>
    <w:rsid w:val="00630997"/>
    <w:rsid w:val="006312D2"/>
    <w:rsid w:val="00631437"/>
    <w:rsid w:val="00632387"/>
    <w:rsid w:val="00633040"/>
    <w:rsid w:val="00633B40"/>
    <w:rsid w:val="00637435"/>
    <w:rsid w:val="00640422"/>
    <w:rsid w:val="0064083A"/>
    <w:rsid w:val="00641563"/>
    <w:rsid w:val="006418A0"/>
    <w:rsid w:val="00641E31"/>
    <w:rsid w:val="0064236D"/>
    <w:rsid w:val="006423D5"/>
    <w:rsid w:val="006429C0"/>
    <w:rsid w:val="00642BAD"/>
    <w:rsid w:val="00642D6C"/>
    <w:rsid w:val="006430F1"/>
    <w:rsid w:val="0064382B"/>
    <w:rsid w:val="00644000"/>
    <w:rsid w:val="00645846"/>
    <w:rsid w:val="006475F4"/>
    <w:rsid w:val="00647829"/>
    <w:rsid w:val="0065031B"/>
    <w:rsid w:val="0065067F"/>
    <w:rsid w:val="00652FAE"/>
    <w:rsid w:val="00652FF0"/>
    <w:rsid w:val="00657476"/>
    <w:rsid w:val="00660188"/>
    <w:rsid w:val="006629E8"/>
    <w:rsid w:val="00663635"/>
    <w:rsid w:val="006641DE"/>
    <w:rsid w:val="006701A9"/>
    <w:rsid w:val="00671A33"/>
    <w:rsid w:val="00673989"/>
    <w:rsid w:val="00673CF9"/>
    <w:rsid w:val="00673DE0"/>
    <w:rsid w:val="00675468"/>
    <w:rsid w:val="00677E05"/>
    <w:rsid w:val="00680361"/>
    <w:rsid w:val="00681DC4"/>
    <w:rsid w:val="006826EB"/>
    <w:rsid w:val="00683807"/>
    <w:rsid w:val="0068598F"/>
    <w:rsid w:val="006869C8"/>
    <w:rsid w:val="006871EA"/>
    <w:rsid w:val="00687C16"/>
    <w:rsid w:val="006907CA"/>
    <w:rsid w:val="006921F1"/>
    <w:rsid w:val="006923CE"/>
    <w:rsid w:val="006941E5"/>
    <w:rsid w:val="00694794"/>
    <w:rsid w:val="00696D89"/>
    <w:rsid w:val="006A1174"/>
    <w:rsid w:val="006A4C5E"/>
    <w:rsid w:val="006A4CFC"/>
    <w:rsid w:val="006A5B79"/>
    <w:rsid w:val="006A5F9E"/>
    <w:rsid w:val="006A6296"/>
    <w:rsid w:val="006A6432"/>
    <w:rsid w:val="006A79E1"/>
    <w:rsid w:val="006B2D48"/>
    <w:rsid w:val="006B3E82"/>
    <w:rsid w:val="006B46CC"/>
    <w:rsid w:val="006B61D8"/>
    <w:rsid w:val="006B6507"/>
    <w:rsid w:val="006B6CBF"/>
    <w:rsid w:val="006B7E4E"/>
    <w:rsid w:val="006C0A50"/>
    <w:rsid w:val="006C0CAB"/>
    <w:rsid w:val="006C22D8"/>
    <w:rsid w:val="006C3928"/>
    <w:rsid w:val="006C3D16"/>
    <w:rsid w:val="006C6868"/>
    <w:rsid w:val="006C7D51"/>
    <w:rsid w:val="006C7F3E"/>
    <w:rsid w:val="006D2005"/>
    <w:rsid w:val="006D2A44"/>
    <w:rsid w:val="006D2BEB"/>
    <w:rsid w:val="006D31D7"/>
    <w:rsid w:val="006D41A2"/>
    <w:rsid w:val="006D5E8D"/>
    <w:rsid w:val="006D6566"/>
    <w:rsid w:val="006D6D53"/>
    <w:rsid w:val="006D7441"/>
    <w:rsid w:val="006D7C22"/>
    <w:rsid w:val="006E1B8A"/>
    <w:rsid w:val="006E7701"/>
    <w:rsid w:val="006E771E"/>
    <w:rsid w:val="006E7888"/>
    <w:rsid w:val="006F027D"/>
    <w:rsid w:val="006F0312"/>
    <w:rsid w:val="006F0A6C"/>
    <w:rsid w:val="006F39FB"/>
    <w:rsid w:val="006F58DC"/>
    <w:rsid w:val="006F6CFE"/>
    <w:rsid w:val="006F7162"/>
    <w:rsid w:val="006F7612"/>
    <w:rsid w:val="00700294"/>
    <w:rsid w:val="00700905"/>
    <w:rsid w:val="00701A81"/>
    <w:rsid w:val="00703195"/>
    <w:rsid w:val="0070322E"/>
    <w:rsid w:val="007055BC"/>
    <w:rsid w:val="00706C9E"/>
    <w:rsid w:val="007074EE"/>
    <w:rsid w:val="00710367"/>
    <w:rsid w:val="00711354"/>
    <w:rsid w:val="00712A95"/>
    <w:rsid w:val="00713AC4"/>
    <w:rsid w:val="007146DA"/>
    <w:rsid w:val="00714CB9"/>
    <w:rsid w:val="00714E26"/>
    <w:rsid w:val="00714E9D"/>
    <w:rsid w:val="007161DF"/>
    <w:rsid w:val="00717704"/>
    <w:rsid w:val="00717BF9"/>
    <w:rsid w:val="00717CC3"/>
    <w:rsid w:val="007201E0"/>
    <w:rsid w:val="007212E8"/>
    <w:rsid w:val="007219D6"/>
    <w:rsid w:val="00721C43"/>
    <w:rsid w:val="00722DF2"/>
    <w:rsid w:val="007232C4"/>
    <w:rsid w:val="00723A83"/>
    <w:rsid w:val="00723FD7"/>
    <w:rsid w:val="007240C6"/>
    <w:rsid w:val="00724BDF"/>
    <w:rsid w:val="0073012B"/>
    <w:rsid w:val="0073135B"/>
    <w:rsid w:val="007314CE"/>
    <w:rsid w:val="00731A4B"/>
    <w:rsid w:val="007329BC"/>
    <w:rsid w:val="007355C2"/>
    <w:rsid w:val="00736171"/>
    <w:rsid w:val="007376DD"/>
    <w:rsid w:val="00740157"/>
    <w:rsid w:val="00740A84"/>
    <w:rsid w:val="00740E56"/>
    <w:rsid w:val="00741409"/>
    <w:rsid w:val="00742E49"/>
    <w:rsid w:val="00743581"/>
    <w:rsid w:val="00744BFD"/>
    <w:rsid w:val="00746034"/>
    <w:rsid w:val="00746943"/>
    <w:rsid w:val="00747502"/>
    <w:rsid w:val="00747F35"/>
    <w:rsid w:val="0075154D"/>
    <w:rsid w:val="00751BB6"/>
    <w:rsid w:val="0075303E"/>
    <w:rsid w:val="0075384E"/>
    <w:rsid w:val="00753C04"/>
    <w:rsid w:val="00754436"/>
    <w:rsid w:val="007556DA"/>
    <w:rsid w:val="00756AD1"/>
    <w:rsid w:val="00757111"/>
    <w:rsid w:val="00761943"/>
    <w:rsid w:val="00762272"/>
    <w:rsid w:val="007632E7"/>
    <w:rsid w:val="00770594"/>
    <w:rsid w:val="00772358"/>
    <w:rsid w:val="00772422"/>
    <w:rsid w:val="0077334F"/>
    <w:rsid w:val="00773D89"/>
    <w:rsid w:val="00773EF0"/>
    <w:rsid w:val="00774A98"/>
    <w:rsid w:val="00774E23"/>
    <w:rsid w:val="00775540"/>
    <w:rsid w:val="00776542"/>
    <w:rsid w:val="007770A2"/>
    <w:rsid w:val="0077769A"/>
    <w:rsid w:val="00777951"/>
    <w:rsid w:val="00781EEF"/>
    <w:rsid w:val="00786CB7"/>
    <w:rsid w:val="00790752"/>
    <w:rsid w:val="00790C75"/>
    <w:rsid w:val="00794C7F"/>
    <w:rsid w:val="0079533B"/>
    <w:rsid w:val="00795C53"/>
    <w:rsid w:val="0079722B"/>
    <w:rsid w:val="007A0610"/>
    <w:rsid w:val="007A15D0"/>
    <w:rsid w:val="007A160A"/>
    <w:rsid w:val="007A1BEE"/>
    <w:rsid w:val="007A2193"/>
    <w:rsid w:val="007A4B40"/>
    <w:rsid w:val="007A4B93"/>
    <w:rsid w:val="007A6163"/>
    <w:rsid w:val="007A6B42"/>
    <w:rsid w:val="007B1274"/>
    <w:rsid w:val="007B150A"/>
    <w:rsid w:val="007B51B6"/>
    <w:rsid w:val="007B538B"/>
    <w:rsid w:val="007B632F"/>
    <w:rsid w:val="007B64FF"/>
    <w:rsid w:val="007C21A4"/>
    <w:rsid w:val="007C434E"/>
    <w:rsid w:val="007C43CF"/>
    <w:rsid w:val="007C5822"/>
    <w:rsid w:val="007C5B27"/>
    <w:rsid w:val="007C64FF"/>
    <w:rsid w:val="007C664E"/>
    <w:rsid w:val="007C669C"/>
    <w:rsid w:val="007C6BAC"/>
    <w:rsid w:val="007D0693"/>
    <w:rsid w:val="007D2806"/>
    <w:rsid w:val="007D2F20"/>
    <w:rsid w:val="007D61F1"/>
    <w:rsid w:val="007D63EB"/>
    <w:rsid w:val="007D66FF"/>
    <w:rsid w:val="007D6920"/>
    <w:rsid w:val="007D6DF0"/>
    <w:rsid w:val="007D7AAC"/>
    <w:rsid w:val="007E011B"/>
    <w:rsid w:val="007E143C"/>
    <w:rsid w:val="007E14BC"/>
    <w:rsid w:val="007E15B9"/>
    <w:rsid w:val="007E1971"/>
    <w:rsid w:val="007E1E60"/>
    <w:rsid w:val="007E21D1"/>
    <w:rsid w:val="007E2EBF"/>
    <w:rsid w:val="007E30C3"/>
    <w:rsid w:val="007E3C33"/>
    <w:rsid w:val="007E4203"/>
    <w:rsid w:val="007E4A63"/>
    <w:rsid w:val="007E549F"/>
    <w:rsid w:val="007E5D2A"/>
    <w:rsid w:val="007E7936"/>
    <w:rsid w:val="007E7D94"/>
    <w:rsid w:val="007F05E0"/>
    <w:rsid w:val="007F2910"/>
    <w:rsid w:val="007F34A9"/>
    <w:rsid w:val="007F3920"/>
    <w:rsid w:val="007F3B76"/>
    <w:rsid w:val="007F45DA"/>
    <w:rsid w:val="007F47E1"/>
    <w:rsid w:val="007F55A6"/>
    <w:rsid w:val="007F634F"/>
    <w:rsid w:val="007F70C6"/>
    <w:rsid w:val="007F7CEB"/>
    <w:rsid w:val="007F7E98"/>
    <w:rsid w:val="00802600"/>
    <w:rsid w:val="00803095"/>
    <w:rsid w:val="0080332C"/>
    <w:rsid w:val="008043EA"/>
    <w:rsid w:val="00804B58"/>
    <w:rsid w:val="00804EF4"/>
    <w:rsid w:val="00806168"/>
    <w:rsid w:val="00806A7B"/>
    <w:rsid w:val="00807EA5"/>
    <w:rsid w:val="00810F80"/>
    <w:rsid w:val="008130A9"/>
    <w:rsid w:val="00813E2C"/>
    <w:rsid w:val="008140A8"/>
    <w:rsid w:val="00814E68"/>
    <w:rsid w:val="0081607D"/>
    <w:rsid w:val="00816724"/>
    <w:rsid w:val="00817364"/>
    <w:rsid w:val="00820346"/>
    <w:rsid w:val="0082045A"/>
    <w:rsid w:val="008209E2"/>
    <w:rsid w:val="00820F0E"/>
    <w:rsid w:val="00821331"/>
    <w:rsid w:val="00821F1D"/>
    <w:rsid w:val="00823DC3"/>
    <w:rsid w:val="00824653"/>
    <w:rsid w:val="008246DF"/>
    <w:rsid w:val="00824F22"/>
    <w:rsid w:val="008258ED"/>
    <w:rsid w:val="008303BB"/>
    <w:rsid w:val="008307AC"/>
    <w:rsid w:val="00830AE5"/>
    <w:rsid w:val="0083190E"/>
    <w:rsid w:val="00831DC7"/>
    <w:rsid w:val="00832091"/>
    <w:rsid w:val="0083351F"/>
    <w:rsid w:val="00833EC5"/>
    <w:rsid w:val="00834196"/>
    <w:rsid w:val="00834923"/>
    <w:rsid w:val="008359B9"/>
    <w:rsid w:val="00835D79"/>
    <w:rsid w:val="0083659E"/>
    <w:rsid w:val="00836A09"/>
    <w:rsid w:val="00836C46"/>
    <w:rsid w:val="00837377"/>
    <w:rsid w:val="00837397"/>
    <w:rsid w:val="00837C64"/>
    <w:rsid w:val="008410C9"/>
    <w:rsid w:val="008414BA"/>
    <w:rsid w:val="00841F9C"/>
    <w:rsid w:val="00842364"/>
    <w:rsid w:val="00842385"/>
    <w:rsid w:val="00843B75"/>
    <w:rsid w:val="00844F8E"/>
    <w:rsid w:val="00845931"/>
    <w:rsid w:val="00845DF7"/>
    <w:rsid w:val="00845E50"/>
    <w:rsid w:val="00847384"/>
    <w:rsid w:val="00850C8E"/>
    <w:rsid w:val="008511E9"/>
    <w:rsid w:val="008517AA"/>
    <w:rsid w:val="00855538"/>
    <w:rsid w:val="00855A2C"/>
    <w:rsid w:val="00856992"/>
    <w:rsid w:val="00856F78"/>
    <w:rsid w:val="00861E50"/>
    <w:rsid w:val="00863E16"/>
    <w:rsid w:val="00865239"/>
    <w:rsid w:val="00865299"/>
    <w:rsid w:val="00866BA3"/>
    <w:rsid w:val="00870870"/>
    <w:rsid w:val="00870D8F"/>
    <w:rsid w:val="008747B1"/>
    <w:rsid w:val="0087713D"/>
    <w:rsid w:val="00881E5B"/>
    <w:rsid w:val="00881F48"/>
    <w:rsid w:val="00881FB3"/>
    <w:rsid w:val="008823A2"/>
    <w:rsid w:val="00882420"/>
    <w:rsid w:val="0088250C"/>
    <w:rsid w:val="00882AFC"/>
    <w:rsid w:val="00882B49"/>
    <w:rsid w:val="00883664"/>
    <w:rsid w:val="00884663"/>
    <w:rsid w:val="00884AA0"/>
    <w:rsid w:val="00884D2D"/>
    <w:rsid w:val="008856AB"/>
    <w:rsid w:val="00886084"/>
    <w:rsid w:val="0088795E"/>
    <w:rsid w:val="00887E1B"/>
    <w:rsid w:val="008912C4"/>
    <w:rsid w:val="008917AC"/>
    <w:rsid w:val="008921CF"/>
    <w:rsid w:val="00893069"/>
    <w:rsid w:val="00893782"/>
    <w:rsid w:val="008956EB"/>
    <w:rsid w:val="00895A78"/>
    <w:rsid w:val="00896B08"/>
    <w:rsid w:val="00897914"/>
    <w:rsid w:val="008A080E"/>
    <w:rsid w:val="008A0DFC"/>
    <w:rsid w:val="008A1128"/>
    <w:rsid w:val="008A1C30"/>
    <w:rsid w:val="008A2826"/>
    <w:rsid w:val="008A46D0"/>
    <w:rsid w:val="008A5ECB"/>
    <w:rsid w:val="008A7BC5"/>
    <w:rsid w:val="008B0FF7"/>
    <w:rsid w:val="008B1488"/>
    <w:rsid w:val="008B250B"/>
    <w:rsid w:val="008B427F"/>
    <w:rsid w:val="008B5547"/>
    <w:rsid w:val="008B65BC"/>
    <w:rsid w:val="008B7990"/>
    <w:rsid w:val="008B7B39"/>
    <w:rsid w:val="008B7BBC"/>
    <w:rsid w:val="008C25F7"/>
    <w:rsid w:val="008C2F1C"/>
    <w:rsid w:val="008C5DBD"/>
    <w:rsid w:val="008C6025"/>
    <w:rsid w:val="008C698B"/>
    <w:rsid w:val="008C6E5D"/>
    <w:rsid w:val="008C6F0A"/>
    <w:rsid w:val="008C70A7"/>
    <w:rsid w:val="008C728C"/>
    <w:rsid w:val="008D0347"/>
    <w:rsid w:val="008D1FB0"/>
    <w:rsid w:val="008D2ECB"/>
    <w:rsid w:val="008D413F"/>
    <w:rsid w:val="008D57B6"/>
    <w:rsid w:val="008D58A9"/>
    <w:rsid w:val="008D6DB7"/>
    <w:rsid w:val="008D7431"/>
    <w:rsid w:val="008D79CD"/>
    <w:rsid w:val="008E374F"/>
    <w:rsid w:val="008E38F0"/>
    <w:rsid w:val="008E3A38"/>
    <w:rsid w:val="008E48CE"/>
    <w:rsid w:val="008E791E"/>
    <w:rsid w:val="008E7C11"/>
    <w:rsid w:val="008F1C8D"/>
    <w:rsid w:val="008F2025"/>
    <w:rsid w:val="008F25E9"/>
    <w:rsid w:val="008F39EC"/>
    <w:rsid w:val="008F5593"/>
    <w:rsid w:val="008F5775"/>
    <w:rsid w:val="008F6428"/>
    <w:rsid w:val="008F6744"/>
    <w:rsid w:val="008F6E84"/>
    <w:rsid w:val="008F74FB"/>
    <w:rsid w:val="009011FC"/>
    <w:rsid w:val="009023FE"/>
    <w:rsid w:val="009028CA"/>
    <w:rsid w:val="00902B1B"/>
    <w:rsid w:val="00902B1C"/>
    <w:rsid w:val="009031EB"/>
    <w:rsid w:val="00903835"/>
    <w:rsid w:val="00903F13"/>
    <w:rsid w:val="009050AA"/>
    <w:rsid w:val="00905727"/>
    <w:rsid w:val="0090673D"/>
    <w:rsid w:val="00906E00"/>
    <w:rsid w:val="00907A3D"/>
    <w:rsid w:val="00912311"/>
    <w:rsid w:val="00913C3E"/>
    <w:rsid w:val="009155FB"/>
    <w:rsid w:val="00916676"/>
    <w:rsid w:val="009170D9"/>
    <w:rsid w:val="009175A0"/>
    <w:rsid w:val="00917B88"/>
    <w:rsid w:val="009205DC"/>
    <w:rsid w:val="00921A56"/>
    <w:rsid w:val="00922C0B"/>
    <w:rsid w:val="00922EEE"/>
    <w:rsid w:val="0092381C"/>
    <w:rsid w:val="00924927"/>
    <w:rsid w:val="00924BA2"/>
    <w:rsid w:val="00926B70"/>
    <w:rsid w:val="00926E7C"/>
    <w:rsid w:val="0092708A"/>
    <w:rsid w:val="009303E0"/>
    <w:rsid w:val="00930B4D"/>
    <w:rsid w:val="00932DAB"/>
    <w:rsid w:val="00933930"/>
    <w:rsid w:val="009357E7"/>
    <w:rsid w:val="0093635E"/>
    <w:rsid w:val="009404F7"/>
    <w:rsid w:val="009410BB"/>
    <w:rsid w:val="00941678"/>
    <w:rsid w:val="0094507B"/>
    <w:rsid w:val="009458DC"/>
    <w:rsid w:val="00945CBD"/>
    <w:rsid w:val="00947262"/>
    <w:rsid w:val="009504F1"/>
    <w:rsid w:val="009508C9"/>
    <w:rsid w:val="00950C43"/>
    <w:rsid w:val="00951414"/>
    <w:rsid w:val="00953BBD"/>
    <w:rsid w:val="0095598F"/>
    <w:rsid w:val="00955E6A"/>
    <w:rsid w:val="00957835"/>
    <w:rsid w:val="0096019F"/>
    <w:rsid w:val="00960235"/>
    <w:rsid w:val="00960E94"/>
    <w:rsid w:val="0096126B"/>
    <w:rsid w:val="009612D2"/>
    <w:rsid w:val="009629ED"/>
    <w:rsid w:val="00970C60"/>
    <w:rsid w:val="009718E2"/>
    <w:rsid w:val="0097209D"/>
    <w:rsid w:val="009744B1"/>
    <w:rsid w:val="00974859"/>
    <w:rsid w:val="009752A3"/>
    <w:rsid w:val="0097605D"/>
    <w:rsid w:val="009772FB"/>
    <w:rsid w:val="0098036B"/>
    <w:rsid w:val="00980D05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7D4"/>
    <w:rsid w:val="00986733"/>
    <w:rsid w:val="00986880"/>
    <w:rsid w:val="009879A9"/>
    <w:rsid w:val="00987C2A"/>
    <w:rsid w:val="00990E3A"/>
    <w:rsid w:val="00990E70"/>
    <w:rsid w:val="00990F71"/>
    <w:rsid w:val="00993380"/>
    <w:rsid w:val="0099364A"/>
    <w:rsid w:val="0099475E"/>
    <w:rsid w:val="00995846"/>
    <w:rsid w:val="00997039"/>
    <w:rsid w:val="009977C0"/>
    <w:rsid w:val="009A02F3"/>
    <w:rsid w:val="009A04BA"/>
    <w:rsid w:val="009A1F6D"/>
    <w:rsid w:val="009A1FCB"/>
    <w:rsid w:val="009A2116"/>
    <w:rsid w:val="009A2ADE"/>
    <w:rsid w:val="009A2D9C"/>
    <w:rsid w:val="009A3B3D"/>
    <w:rsid w:val="009A4899"/>
    <w:rsid w:val="009A588C"/>
    <w:rsid w:val="009A6230"/>
    <w:rsid w:val="009A64C1"/>
    <w:rsid w:val="009A6770"/>
    <w:rsid w:val="009A7E73"/>
    <w:rsid w:val="009B0168"/>
    <w:rsid w:val="009B0BAD"/>
    <w:rsid w:val="009B0EAD"/>
    <w:rsid w:val="009B37C0"/>
    <w:rsid w:val="009B39A6"/>
    <w:rsid w:val="009B4C04"/>
    <w:rsid w:val="009B5212"/>
    <w:rsid w:val="009B5B13"/>
    <w:rsid w:val="009B5B50"/>
    <w:rsid w:val="009B6E97"/>
    <w:rsid w:val="009B79B7"/>
    <w:rsid w:val="009B7BE7"/>
    <w:rsid w:val="009C0703"/>
    <w:rsid w:val="009C2405"/>
    <w:rsid w:val="009C2EFD"/>
    <w:rsid w:val="009C2F81"/>
    <w:rsid w:val="009C62BC"/>
    <w:rsid w:val="009C74F0"/>
    <w:rsid w:val="009C75DF"/>
    <w:rsid w:val="009C7C85"/>
    <w:rsid w:val="009D1A83"/>
    <w:rsid w:val="009D1C52"/>
    <w:rsid w:val="009D2AA3"/>
    <w:rsid w:val="009D3686"/>
    <w:rsid w:val="009D3CA3"/>
    <w:rsid w:val="009D4B5C"/>
    <w:rsid w:val="009D6D5E"/>
    <w:rsid w:val="009D6EF9"/>
    <w:rsid w:val="009D714E"/>
    <w:rsid w:val="009D7344"/>
    <w:rsid w:val="009E0783"/>
    <w:rsid w:val="009E2BC4"/>
    <w:rsid w:val="009E3A8E"/>
    <w:rsid w:val="009E3D11"/>
    <w:rsid w:val="009E418E"/>
    <w:rsid w:val="009E7656"/>
    <w:rsid w:val="009E79F0"/>
    <w:rsid w:val="009E7CC1"/>
    <w:rsid w:val="009E7D2C"/>
    <w:rsid w:val="009E7EAA"/>
    <w:rsid w:val="009F0088"/>
    <w:rsid w:val="009F15CC"/>
    <w:rsid w:val="009F19E1"/>
    <w:rsid w:val="009F2B87"/>
    <w:rsid w:val="009F3896"/>
    <w:rsid w:val="009F3D1F"/>
    <w:rsid w:val="009F4875"/>
    <w:rsid w:val="009F4B95"/>
    <w:rsid w:val="009F5512"/>
    <w:rsid w:val="009F5BB7"/>
    <w:rsid w:val="009F5FF0"/>
    <w:rsid w:val="009F6273"/>
    <w:rsid w:val="00A0041B"/>
    <w:rsid w:val="00A03175"/>
    <w:rsid w:val="00A03457"/>
    <w:rsid w:val="00A0355E"/>
    <w:rsid w:val="00A04DF6"/>
    <w:rsid w:val="00A07865"/>
    <w:rsid w:val="00A07C72"/>
    <w:rsid w:val="00A07D24"/>
    <w:rsid w:val="00A1370B"/>
    <w:rsid w:val="00A1384D"/>
    <w:rsid w:val="00A13A61"/>
    <w:rsid w:val="00A15575"/>
    <w:rsid w:val="00A15633"/>
    <w:rsid w:val="00A15AD2"/>
    <w:rsid w:val="00A16573"/>
    <w:rsid w:val="00A17A24"/>
    <w:rsid w:val="00A2066D"/>
    <w:rsid w:val="00A20A2F"/>
    <w:rsid w:val="00A212DC"/>
    <w:rsid w:val="00A22A88"/>
    <w:rsid w:val="00A2466A"/>
    <w:rsid w:val="00A2474A"/>
    <w:rsid w:val="00A25BC5"/>
    <w:rsid w:val="00A25E71"/>
    <w:rsid w:val="00A301B1"/>
    <w:rsid w:val="00A30E8E"/>
    <w:rsid w:val="00A3137C"/>
    <w:rsid w:val="00A32F79"/>
    <w:rsid w:val="00A34A78"/>
    <w:rsid w:val="00A35776"/>
    <w:rsid w:val="00A37B10"/>
    <w:rsid w:val="00A405D8"/>
    <w:rsid w:val="00A4093D"/>
    <w:rsid w:val="00A4173D"/>
    <w:rsid w:val="00A43E89"/>
    <w:rsid w:val="00A44A0D"/>
    <w:rsid w:val="00A44BF8"/>
    <w:rsid w:val="00A44C1E"/>
    <w:rsid w:val="00A4538E"/>
    <w:rsid w:val="00A4617F"/>
    <w:rsid w:val="00A462A5"/>
    <w:rsid w:val="00A46677"/>
    <w:rsid w:val="00A46944"/>
    <w:rsid w:val="00A46DAC"/>
    <w:rsid w:val="00A51811"/>
    <w:rsid w:val="00A51DD7"/>
    <w:rsid w:val="00A52BEA"/>
    <w:rsid w:val="00A531F6"/>
    <w:rsid w:val="00A53279"/>
    <w:rsid w:val="00A53CD2"/>
    <w:rsid w:val="00A53F7B"/>
    <w:rsid w:val="00A56BED"/>
    <w:rsid w:val="00A57E31"/>
    <w:rsid w:val="00A600CC"/>
    <w:rsid w:val="00A6098A"/>
    <w:rsid w:val="00A609B2"/>
    <w:rsid w:val="00A60BEC"/>
    <w:rsid w:val="00A60E23"/>
    <w:rsid w:val="00A618E7"/>
    <w:rsid w:val="00A622D0"/>
    <w:rsid w:val="00A62497"/>
    <w:rsid w:val="00A62858"/>
    <w:rsid w:val="00A62B1D"/>
    <w:rsid w:val="00A632A8"/>
    <w:rsid w:val="00A6384F"/>
    <w:rsid w:val="00A6528E"/>
    <w:rsid w:val="00A65EBE"/>
    <w:rsid w:val="00A6714C"/>
    <w:rsid w:val="00A67B5E"/>
    <w:rsid w:val="00A70868"/>
    <w:rsid w:val="00A70D12"/>
    <w:rsid w:val="00A714B4"/>
    <w:rsid w:val="00A730B0"/>
    <w:rsid w:val="00A74313"/>
    <w:rsid w:val="00A7435E"/>
    <w:rsid w:val="00A75543"/>
    <w:rsid w:val="00A75E34"/>
    <w:rsid w:val="00A77391"/>
    <w:rsid w:val="00A77402"/>
    <w:rsid w:val="00A80238"/>
    <w:rsid w:val="00A8143D"/>
    <w:rsid w:val="00A83429"/>
    <w:rsid w:val="00A84D3D"/>
    <w:rsid w:val="00A84DE3"/>
    <w:rsid w:val="00A857E6"/>
    <w:rsid w:val="00A86C06"/>
    <w:rsid w:val="00A87322"/>
    <w:rsid w:val="00A87C2E"/>
    <w:rsid w:val="00A90C9D"/>
    <w:rsid w:val="00A90EEF"/>
    <w:rsid w:val="00A92CDE"/>
    <w:rsid w:val="00A941E5"/>
    <w:rsid w:val="00A946BB"/>
    <w:rsid w:val="00A95637"/>
    <w:rsid w:val="00A968EF"/>
    <w:rsid w:val="00A97210"/>
    <w:rsid w:val="00A97A08"/>
    <w:rsid w:val="00AA0178"/>
    <w:rsid w:val="00AA1BEC"/>
    <w:rsid w:val="00AA39EA"/>
    <w:rsid w:val="00AA39EF"/>
    <w:rsid w:val="00AA40BD"/>
    <w:rsid w:val="00AA4364"/>
    <w:rsid w:val="00AA480D"/>
    <w:rsid w:val="00AA4B24"/>
    <w:rsid w:val="00AA4C54"/>
    <w:rsid w:val="00AA523D"/>
    <w:rsid w:val="00AA5B76"/>
    <w:rsid w:val="00AA79D7"/>
    <w:rsid w:val="00AA7A77"/>
    <w:rsid w:val="00AB0942"/>
    <w:rsid w:val="00AB210A"/>
    <w:rsid w:val="00AB26F3"/>
    <w:rsid w:val="00AB2A29"/>
    <w:rsid w:val="00AB3473"/>
    <w:rsid w:val="00AB3634"/>
    <w:rsid w:val="00AB3916"/>
    <w:rsid w:val="00AB3C33"/>
    <w:rsid w:val="00AB4D6C"/>
    <w:rsid w:val="00AB5238"/>
    <w:rsid w:val="00AB551A"/>
    <w:rsid w:val="00AB746C"/>
    <w:rsid w:val="00AB7950"/>
    <w:rsid w:val="00AB7AD7"/>
    <w:rsid w:val="00AB7BA9"/>
    <w:rsid w:val="00AB7C12"/>
    <w:rsid w:val="00AC20AD"/>
    <w:rsid w:val="00AC2CB0"/>
    <w:rsid w:val="00AC358E"/>
    <w:rsid w:val="00AC39D2"/>
    <w:rsid w:val="00AC5039"/>
    <w:rsid w:val="00AC6B18"/>
    <w:rsid w:val="00AC7D15"/>
    <w:rsid w:val="00AD06D8"/>
    <w:rsid w:val="00AD0E4F"/>
    <w:rsid w:val="00AD1FDE"/>
    <w:rsid w:val="00AD36BD"/>
    <w:rsid w:val="00AD36F2"/>
    <w:rsid w:val="00AD4562"/>
    <w:rsid w:val="00AE06BC"/>
    <w:rsid w:val="00AE149A"/>
    <w:rsid w:val="00AE1D27"/>
    <w:rsid w:val="00AE3185"/>
    <w:rsid w:val="00AE42E7"/>
    <w:rsid w:val="00AE4C17"/>
    <w:rsid w:val="00AE521C"/>
    <w:rsid w:val="00AE5912"/>
    <w:rsid w:val="00AE5AC8"/>
    <w:rsid w:val="00AE7817"/>
    <w:rsid w:val="00AF0A2A"/>
    <w:rsid w:val="00AF0F82"/>
    <w:rsid w:val="00AF1FE2"/>
    <w:rsid w:val="00AF23F9"/>
    <w:rsid w:val="00AF33B9"/>
    <w:rsid w:val="00AF3FB8"/>
    <w:rsid w:val="00AF4CDD"/>
    <w:rsid w:val="00AF5D44"/>
    <w:rsid w:val="00AF6062"/>
    <w:rsid w:val="00AF67FA"/>
    <w:rsid w:val="00AF7DE6"/>
    <w:rsid w:val="00B01281"/>
    <w:rsid w:val="00B0140D"/>
    <w:rsid w:val="00B03A20"/>
    <w:rsid w:val="00B03DFB"/>
    <w:rsid w:val="00B04677"/>
    <w:rsid w:val="00B053C7"/>
    <w:rsid w:val="00B069D3"/>
    <w:rsid w:val="00B06C6F"/>
    <w:rsid w:val="00B06C7E"/>
    <w:rsid w:val="00B07B56"/>
    <w:rsid w:val="00B101D2"/>
    <w:rsid w:val="00B10FE7"/>
    <w:rsid w:val="00B1202D"/>
    <w:rsid w:val="00B13E42"/>
    <w:rsid w:val="00B141F1"/>
    <w:rsid w:val="00B14A2F"/>
    <w:rsid w:val="00B14B68"/>
    <w:rsid w:val="00B1535A"/>
    <w:rsid w:val="00B15C24"/>
    <w:rsid w:val="00B1672E"/>
    <w:rsid w:val="00B16F1D"/>
    <w:rsid w:val="00B17670"/>
    <w:rsid w:val="00B1775F"/>
    <w:rsid w:val="00B2007B"/>
    <w:rsid w:val="00B20AC7"/>
    <w:rsid w:val="00B20F27"/>
    <w:rsid w:val="00B21F23"/>
    <w:rsid w:val="00B22222"/>
    <w:rsid w:val="00B22465"/>
    <w:rsid w:val="00B2273E"/>
    <w:rsid w:val="00B24141"/>
    <w:rsid w:val="00B24198"/>
    <w:rsid w:val="00B25018"/>
    <w:rsid w:val="00B271C3"/>
    <w:rsid w:val="00B30370"/>
    <w:rsid w:val="00B30F7F"/>
    <w:rsid w:val="00B314A3"/>
    <w:rsid w:val="00B33CC3"/>
    <w:rsid w:val="00B34515"/>
    <w:rsid w:val="00B34A01"/>
    <w:rsid w:val="00B35157"/>
    <w:rsid w:val="00B375FB"/>
    <w:rsid w:val="00B37614"/>
    <w:rsid w:val="00B40BA5"/>
    <w:rsid w:val="00B40CF3"/>
    <w:rsid w:val="00B40F80"/>
    <w:rsid w:val="00B41BDE"/>
    <w:rsid w:val="00B4245B"/>
    <w:rsid w:val="00B43000"/>
    <w:rsid w:val="00B44314"/>
    <w:rsid w:val="00B44E4E"/>
    <w:rsid w:val="00B45982"/>
    <w:rsid w:val="00B461E1"/>
    <w:rsid w:val="00B46812"/>
    <w:rsid w:val="00B46C45"/>
    <w:rsid w:val="00B4748E"/>
    <w:rsid w:val="00B47C76"/>
    <w:rsid w:val="00B50175"/>
    <w:rsid w:val="00B50812"/>
    <w:rsid w:val="00B50874"/>
    <w:rsid w:val="00B5216F"/>
    <w:rsid w:val="00B526C5"/>
    <w:rsid w:val="00B5306E"/>
    <w:rsid w:val="00B5383C"/>
    <w:rsid w:val="00B5403A"/>
    <w:rsid w:val="00B55F45"/>
    <w:rsid w:val="00B56497"/>
    <w:rsid w:val="00B6299D"/>
    <w:rsid w:val="00B62F55"/>
    <w:rsid w:val="00B63602"/>
    <w:rsid w:val="00B641A6"/>
    <w:rsid w:val="00B64B1C"/>
    <w:rsid w:val="00B659BB"/>
    <w:rsid w:val="00B67205"/>
    <w:rsid w:val="00B6725D"/>
    <w:rsid w:val="00B676D5"/>
    <w:rsid w:val="00B67760"/>
    <w:rsid w:val="00B678A3"/>
    <w:rsid w:val="00B67B1B"/>
    <w:rsid w:val="00B70B0B"/>
    <w:rsid w:val="00B7171A"/>
    <w:rsid w:val="00B71D3A"/>
    <w:rsid w:val="00B72EA8"/>
    <w:rsid w:val="00B731E4"/>
    <w:rsid w:val="00B73BD8"/>
    <w:rsid w:val="00B7495B"/>
    <w:rsid w:val="00B74A59"/>
    <w:rsid w:val="00B74D3D"/>
    <w:rsid w:val="00B74E37"/>
    <w:rsid w:val="00B7518B"/>
    <w:rsid w:val="00B75BC5"/>
    <w:rsid w:val="00B7730E"/>
    <w:rsid w:val="00B77466"/>
    <w:rsid w:val="00B80877"/>
    <w:rsid w:val="00B8092B"/>
    <w:rsid w:val="00B81965"/>
    <w:rsid w:val="00B826B3"/>
    <w:rsid w:val="00B827E6"/>
    <w:rsid w:val="00B835E5"/>
    <w:rsid w:val="00B8362F"/>
    <w:rsid w:val="00B8390D"/>
    <w:rsid w:val="00B84387"/>
    <w:rsid w:val="00B846F2"/>
    <w:rsid w:val="00B85160"/>
    <w:rsid w:val="00B85607"/>
    <w:rsid w:val="00B866C2"/>
    <w:rsid w:val="00B873D8"/>
    <w:rsid w:val="00B87D70"/>
    <w:rsid w:val="00B87DB3"/>
    <w:rsid w:val="00B87DBB"/>
    <w:rsid w:val="00B905BD"/>
    <w:rsid w:val="00B90649"/>
    <w:rsid w:val="00B9103B"/>
    <w:rsid w:val="00B91106"/>
    <w:rsid w:val="00B911B0"/>
    <w:rsid w:val="00B93F18"/>
    <w:rsid w:val="00B94714"/>
    <w:rsid w:val="00B96ED1"/>
    <w:rsid w:val="00B973B3"/>
    <w:rsid w:val="00B97A3A"/>
    <w:rsid w:val="00B97DE7"/>
    <w:rsid w:val="00BA0664"/>
    <w:rsid w:val="00BA136F"/>
    <w:rsid w:val="00BA418C"/>
    <w:rsid w:val="00BA5BD0"/>
    <w:rsid w:val="00BA5C10"/>
    <w:rsid w:val="00BA5E8F"/>
    <w:rsid w:val="00BA69BB"/>
    <w:rsid w:val="00BA6C15"/>
    <w:rsid w:val="00BA75CA"/>
    <w:rsid w:val="00BB0346"/>
    <w:rsid w:val="00BB287F"/>
    <w:rsid w:val="00BB2F9D"/>
    <w:rsid w:val="00BB3F61"/>
    <w:rsid w:val="00BB4310"/>
    <w:rsid w:val="00BB5A2D"/>
    <w:rsid w:val="00BB7949"/>
    <w:rsid w:val="00BC067C"/>
    <w:rsid w:val="00BC09C1"/>
    <w:rsid w:val="00BC1DD0"/>
    <w:rsid w:val="00BC3242"/>
    <w:rsid w:val="00BC527E"/>
    <w:rsid w:val="00BC6370"/>
    <w:rsid w:val="00BC6E03"/>
    <w:rsid w:val="00BC7D78"/>
    <w:rsid w:val="00BD0DA0"/>
    <w:rsid w:val="00BD1D94"/>
    <w:rsid w:val="00BD2571"/>
    <w:rsid w:val="00BD3A48"/>
    <w:rsid w:val="00BD3B9B"/>
    <w:rsid w:val="00BD41F9"/>
    <w:rsid w:val="00BD5EC5"/>
    <w:rsid w:val="00BE473B"/>
    <w:rsid w:val="00BE54DA"/>
    <w:rsid w:val="00BE5953"/>
    <w:rsid w:val="00BE5A43"/>
    <w:rsid w:val="00BE71BD"/>
    <w:rsid w:val="00BF00E4"/>
    <w:rsid w:val="00BF0BA3"/>
    <w:rsid w:val="00BF1327"/>
    <w:rsid w:val="00BF190D"/>
    <w:rsid w:val="00BF228F"/>
    <w:rsid w:val="00BF28BC"/>
    <w:rsid w:val="00BF3392"/>
    <w:rsid w:val="00BF55E8"/>
    <w:rsid w:val="00BF5CD2"/>
    <w:rsid w:val="00BF5EEB"/>
    <w:rsid w:val="00BF619B"/>
    <w:rsid w:val="00BF71F7"/>
    <w:rsid w:val="00BF799A"/>
    <w:rsid w:val="00BF7DDB"/>
    <w:rsid w:val="00BF7E02"/>
    <w:rsid w:val="00C015B1"/>
    <w:rsid w:val="00C01D2F"/>
    <w:rsid w:val="00C0370B"/>
    <w:rsid w:val="00C058E2"/>
    <w:rsid w:val="00C061BD"/>
    <w:rsid w:val="00C06297"/>
    <w:rsid w:val="00C06461"/>
    <w:rsid w:val="00C068A9"/>
    <w:rsid w:val="00C07FBF"/>
    <w:rsid w:val="00C1070F"/>
    <w:rsid w:val="00C109EC"/>
    <w:rsid w:val="00C10F2D"/>
    <w:rsid w:val="00C13BCC"/>
    <w:rsid w:val="00C13E4B"/>
    <w:rsid w:val="00C1428C"/>
    <w:rsid w:val="00C14741"/>
    <w:rsid w:val="00C156A8"/>
    <w:rsid w:val="00C16B6B"/>
    <w:rsid w:val="00C172FD"/>
    <w:rsid w:val="00C17675"/>
    <w:rsid w:val="00C22DB5"/>
    <w:rsid w:val="00C23C92"/>
    <w:rsid w:val="00C23F5B"/>
    <w:rsid w:val="00C24FCF"/>
    <w:rsid w:val="00C25971"/>
    <w:rsid w:val="00C270DC"/>
    <w:rsid w:val="00C27B45"/>
    <w:rsid w:val="00C3030B"/>
    <w:rsid w:val="00C3255F"/>
    <w:rsid w:val="00C33D53"/>
    <w:rsid w:val="00C351AC"/>
    <w:rsid w:val="00C35D79"/>
    <w:rsid w:val="00C36DC5"/>
    <w:rsid w:val="00C40F95"/>
    <w:rsid w:val="00C41ABB"/>
    <w:rsid w:val="00C42B71"/>
    <w:rsid w:val="00C43ABB"/>
    <w:rsid w:val="00C43FB6"/>
    <w:rsid w:val="00C450A1"/>
    <w:rsid w:val="00C4679C"/>
    <w:rsid w:val="00C46C66"/>
    <w:rsid w:val="00C475C6"/>
    <w:rsid w:val="00C47ECD"/>
    <w:rsid w:val="00C5349D"/>
    <w:rsid w:val="00C54794"/>
    <w:rsid w:val="00C56F99"/>
    <w:rsid w:val="00C61E91"/>
    <w:rsid w:val="00C62611"/>
    <w:rsid w:val="00C63D31"/>
    <w:rsid w:val="00C669F8"/>
    <w:rsid w:val="00C66EF1"/>
    <w:rsid w:val="00C7142D"/>
    <w:rsid w:val="00C72F1D"/>
    <w:rsid w:val="00C744F1"/>
    <w:rsid w:val="00C7487C"/>
    <w:rsid w:val="00C7520F"/>
    <w:rsid w:val="00C77F78"/>
    <w:rsid w:val="00C81E2D"/>
    <w:rsid w:val="00C83325"/>
    <w:rsid w:val="00C840E6"/>
    <w:rsid w:val="00C84165"/>
    <w:rsid w:val="00C849A7"/>
    <w:rsid w:val="00C84D62"/>
    <w:rsid w:val="00C90A42"/>
    <w:rsid w:val="00C90E81"/>
    <w:rsid w:val="00C91458"/>
    <w:rsid w:val="00C91FF2"/>
    <w:rsid w:val="00C923E1"/>
    <w:rsid w:val="00C93721"/>
    <w:rsid w:val="00C9384E"/>
    <w:rsid w:val="00C9397A"/>
    <w:rsid w:val="00C93F75"/>
    <w:rsid w:val="00C94033"/>
    <w:rsid w:val="00C95C4C"/>
    <w:rsid w:val="00C962E8"/>
    <w:rsid w:val="00CA0258"/>
    <w:rsid w:val="00CA027F"/>
    <w:rsid w:val="00CA0742"/>
    <w:rsid w:val="00CA086E"/>
    <w:rsid w:val="00CA171B"/>
    <w:rsid w:val="00CA2183"/>
    <w:rsid w:val="00CA27AB"/>
    <w:rsid w:val="00CA2981"/>
    <w:rsid w:val="00CA2D80"/>
    <w:rsid w:val="00CA72DC"/>
    <w:rsid w:val="00CB016B"/>
    <w:rsid w:val="00CB04F7"/>
    <w:rsid w:val="00CB15D8"/>
    <w:rsid w:val="00CB18E6"/>
    <w:rsid w:val="00CB1E20"/>
    <w:rsid w:val="00CB34BF"/>
    <w:rsid w:val="00CB550B"/>
    <w:rsid w:val="00CB5BCE"/>
    <w:rsid w:val="00CB5D7C"/>
    <w:rsid w:val="00CC0A9C"/>
    <w:rsid w:val="00CC22BD"/>
    <w:rsid w:val="00CC2E4E"/>
    <w:rsid w:val="00CC3572"/>
    <w:rsid w:val="00CC39C0"/>
    <w:rsid w:val="00CC3D94"/>
    <w:rsid w:val="00CC3DDC"/>
    <w:rsid w:val="00CC7CA5"/>
    <w:rsid w:val="00CC7F3C"/>
    <w:rsid w:val="00CD0068"/>
    <w:rsid w:val="00CD0D99"/>
    <w:rsid w:val="00CD1AD4"/>
    <w:rsid w:val="00CD259D"/>
    <w:rsid w:val="00CD29E9"/>
    <w:rsid w:val="00CD2A59"/>
    <w:rsid w:val="00CD2EFE"/>
    <w:rsid w:val="00CD3314"/>
    <w:rsid w:val="00CD33D8"/>
    <w:rsid w:val="00CD4835"/>
    <w:rsid w:val="00CD5583"/>
    <w:rsid w:val="00CD58CC"/>
    <w:rsid w:val="00CD5EC0"/>
    <w:rsid w:val="00CD6A79"/>
    <w:rsid w:val="00CE00BC"/>
    <w:rsid w:val="00CE0165"/>
    <w:rsid w:val="00CE0EF4"/>
    <w:rsid w:val="00CE0FBB"/>
    <w:rsid w:val="00CE1E9E"/>
    <w:rsid w:val="00CE24A3"/>
    <w:rsid w:val="00CE37FE"/>
    <w:rsid w:val="00CE3CD3"/>
    <w:rsid w:val="00CE45E7"/>
    <w:rsid w:val="00CE6D88"/>
    <w:rsid w:val="00CE715E"/>
    <w:rsid w:val="00CE7D2E"/>
    <w:rsid w:val="00CF057F"/>
    <w:rsid w:val="00CF0A8E"/>
    <w:rsid w:val="00CF0F1B"/>
    <w:rsid w:val="00CF1601"/>
    <w:rsid w:val="00CF1C26"/>
    <w:rsid w:val="00CF340B"/>
    <w:rsid w:val="00CF3E6D"/>
    <w:rsid w:val="00CF4A14"/>
    <w:rsid w:val="00CF4D6D"/>
    <w:rsid w:val="00CF5133"/>
    <w:rsid w:val="00CF64D6"/>
    <w:rsid w:val="00CF64EF"/>
    <w:rsid w:val="00CF74E1"/>
    <w:rsid w:val="00CF7810"/>
    <w:rsid w:val="00CF7C8D"/>
    <w:rsid w:val="00D00E82"/>
    <w:rsid w:val="00D01758"/>
    <w:rsid w:val="00D02112"/>
    <w:rsid w:val="00D02190"/>
    <w:rsid w:val="00D03B85"/>
    <w:rsid w:val="00D0532F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4ADB"/>
    <w:rsid w:val="00D15121"/>
    <w:rsid w:val="00D155B7"/>
    <w:rsid w:val="00D15E73"/>
    <w:rsid w:val="00D1707E"/>
    <w:rsid w:val="00D178B2"/>
    <w:rsid w:val="00D20279"/>
    <w:rsid w:val="00D2074E"/>
    <w:rsid w:val="00D20848"/>
    <w:rsid w:val="00D20B70"/>
    <w:rsid w:val="00D20D94"/>
    <w:rsid w:val="00D23701"/>
    <w:rsid w:val="00D265EA"/>
    <w:rsid w:val="00D26B70"/>
    <w:rsid w:val="00D30170"/>
    <w:rsid w:val="00D304F5"/>
    <w:rsid w:val="00D3379B"/>
    <w:rsid w:val="00D33AE9"/>
    <w:rsid w:val="00D33F66"/>
    <w:rsid w:val="00D34E3C"/>
    <w:rsid w:val="00D35B8B"/>
    <w:rsid w:val="00D360CA"/>
    <w:rsid w:val="00D36E49"/>
    <w:rsid w:val="00D4066A"/>
    <w:rsid w:val="00D41193"/>
    <w:rsid w:val="00D4149E"/>
    <w:rsid w:val="00D4181F"/>
    <w:rsid w:val="00D4201C"/>
    <w:rsid w:val="00D426DF"/>
    <w:rsid w:val="00D42E12"/>
    <w:rsid w:val="00D44C15"/>
    <w:rsid w:val="00D44EC3"/>
    <w:rsid w:val="00D462D3"/>
    <w:rsid w:val="00D472ED"/>
    <w:rsid w:val="00D47A70"/>
    <w:rsid w:val="00D50E01"/>
    <w:rsid w:val="00D50E0A"/>
    <w:rsid w:val="00D50E77"/>
    <w:rsid w:val="00D51CDA"/>
    <w:rsid w:val="00D52228"/>
    <w:rsid w:val="00D5222E"/>
    <w:rsid w:val="00D5365D"/>
    <w:rsid w:val="00D54498"/>
    <w:rsid w:val="00D547F8"/>
    <w:rsid w:val="00D54BCC"/>
    <w:rsid w:val="00D54D32"/>
    <w:rsid w:val="00D55116"/>
    <w:rsid w:val="00D563B4"/>
    <w:rsid w:val="00D56B31"/>
    <w:rsid w:val="00D575DD"/>
    <w:rsid w:val="00D57F06"/>
    <w:rsid w:val="00D602D8"/>
    <w:rsid w:val="00D62BF0"/>
    <w:rsid w:val="00D62C9A"/>
    <w:rsid w:val="00D62F73"/>
    <w:rsid w:val="00D63CFD"/>
    <w:rsid w:val="00D63D06"/>
    <w:rsid w:val="00D64120"/>
    <w:rsid w:val="00D655F9"/>
    <w:rsid w:val="00D6653B"/>
    <w:rsid w:val="00D66A30"/>
    <w:rsid w:val="00D67E27"/>
    <w:rsid w:val="00D7127D"/>
    <w:rsid w:val="00D72102"/>
    <w:rsid w:val="00D72E57"/>
    <w:rsid w:val="00D73375"/>
    <w:rsid w:val="00D734C3"/>
    <w:rsid w:val="00D73A05"/>
    <w:rsid w:val="00D73FF1"/>
    <w:rsid w:val="00D752CA"/>
    <w:rsid w:val="00D7568B"/>
    <w:rsid w:val="00D76E6D"/>
    <w:rsid w:val="00D76E8E"/>
    <w:rsid w:val="00D7757C"/>
    <w:rsid w:val="00D776F2"/>
    <w:rsid w:val="00D841F5"/>
    <w:rsid w:val="00D855D7"/>
    <w:rsid w:val="00D90CAD"/>
    <w:rsid w:val="00D913C5"/>
    <w:rsid w:val="00D93F7C"/>
    <w:rsid w:val="00D95FA5"/>
    <w:rsid w:val="00D97222"/>
    <w:rsid w:val="00D976AF"/>
    <w:rsid w:val="00DA0985"/>
    <w:rsid w:val="00DA1713"/>
    <w:rsid w:val="00DA1A39"/>
    <w:rsid w:val="00DA26EC"/>
    <w:rsid w:val="00DA2763"/>
    <w:rsid w:val="00DA4122"/>
    <w:rsid w:val="00DA455E"/>
    <w:rsid w:val="00DA4D0D"/>
    <w:rsid w:val="00DA6B0A"/>
    <w:rsid w:val="00DB042F"/>
    <w:rsid w:val="00DB19CD"/>
    <w:rsid w:val="00DB2382"/>
    <w:rsid w:val="00DB2B6C"/>
    <w:rsid w:val="00DB3DA7"/>
    <w:rsid w:val="00DB5108"/>
    <w:rsid w:val="00DB557C"/>
    <w:rsid w:val="00DB59BC"/>
    <w:rsid w:val="00DB73EF"/>
    <w:rsid w:val="00DB7B89"/>
    <w:rsid w:val="00DC1734"/>
    <w:rsid w:val="00DC2B19"/>
    <w:rsid w:val="00DC3AE3"/>
    <w:rsid w:val="00DC4AF6"/>
    <w:rsid w:val="00DC6387"/>
    <w:rsid w:val="00DC6F71"/>
    <w:rsid w:val="00DC79AF"/>
    <w:rsid w:val="00DD087E"/>
    <w:rsid w:val="00DD1503"/>
    <w:rsid w:val="00DD2F72"/>
    <w:rsid w:val="00DD41B6"/>
    <w:rsid w:val="00DD427D"/>
    <w:rsid w:val="00DD60BC"/>
    <w:rsid w:val="00DD6431"/>
    <w:rsid w:val="00DD655D"/>
    <w:rsid w:val="00DD6715"/>
    <w:rsid w:val="00DD6C59"/>
    <w:rsid w:val="00DD71EA"/>
    <w:rsid w:val="00DD734F"/>
    <w:rsid w:val="00DD745A"/>
    <w:rsid w:val="00DE08C2"/>
    <w:rsid w:val="00DE14F4"/>
    <w:rsid w:val="00DE301A"/>
    <w:rsid w:val="00DE30E0"/>
    <w:rsid w:val="00DE42DE"/>
    <w:rsid w:val="00DE5202"/>
    <w:rsid w:val="00DE5352"/>
    <w:rsid w:val="00DE5B73"/>
    <w:rsid w:val="00DE68E4"/>
    <w:rsid w:val="00DE6CB4"/>
    <w:rsid w:val="00DE751F"/>
    <w:rsid w:val="00DF0108"/>
    <w:rsid w:val="00DF0F4D"/>
    <w:rsid w:val="00DF1347"/>
    <w:rsid w:val="00DF317A"/>
    <w:rsid w:val="00DF343A"/>
    <w:rsid w:val="00DF3C70"/>
    <w:rsid w:val="00DF3EBC"/>
    <w:rsid w:val="00DF40E2"/>
    <w:rsid w:val="00DF4D09"/>
    <w:rsid w:val="00DF5506"/>
    <w:rsid w:val="00DF5C2F"/>
    <w:rsid w:val="00DF75BF"/>
    <w:rsid w:val="00E00DC2"/>
    <w:rsid w:val="00E02657"/>
    <w:rsid w:val="00E030D2"/>
    <w:rsid w:val="00E033B2"/>
    <w:rsid w:val="00E039AE"/>
    <w:rsid w:val="00E03BBF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2D8D"/>
    <w:rsid w:val="00E130EF"/>
    <w:rsid w:val="00E13FA5"/>
    <w:rsid w:val="00E143D5"/>
    <w:rsid w:val="00E14B92"/>
    <w:rsid w:val="00E1664E"/>
    <w:rsid w:val="00E2661E"/>
    <w:rsid w:val="00E26B7C"/>
    <w:rsid w:val="00E26E30"/>
    <w:rsid w:val="00E275CC"/>
    <w:rsid w:val="00E30A88"/>
    <w:rsid w:val="00E33436"/>
    <w:rsid w:val="00E3384B"/>
    <w:rsid w:val="00E3479A"/>
    <w:rsid w:val="00E34812"/>
    <w:rsid w:val="00E3544D"/>
    <w:rsid w:val="00E37693"/>
    <w:rsid w:val="00E37768"/>
    <w:rsid w:val="00E41DC8"/>
    <w:rsid w:val="00E42223"/>
    <w:rsid w:val="00E42DF5"/>
    <w:rsid w:val="00E444B0"/>
    <w:rsid w:val="00E44880"/>
    <w:rsid w:val="00E454AA"/>
    <w:rsid w:val="00E454F6"/>
    <w:rsid w:val="00E45A4E"/>
    <w:rsid w:val="00E4615D"/>
    <w:rsid w:val="00E468D5"/>
    <w:rsid w:val="00E47331"/>
    <w:rsid w:val="00E47A23"/>
    <w:rsid w:val="00E47C76"/>
    <w:rsid w:val="00E50DD2"/>
    <w:rsid w:val="00E51027"/>
    <w:rsid w:val="00E52D05"/>
    <w:rsid w:val="00E56578"/>
    <w:rsid w:val="00E56880"/>
    <w:rsid w:val="00E5761A"/>
    <w:rsid w:val="00E57669"/>
    <w:rsid w:val="00E57B24"/>
    <w:rsid w:val="00E60079"/>
    <w:rsid w:val="00E60E59"/>
    <w:rsid w:val="00E61CF8"/>
    <w:rsid w:val="00E6281E"/>
    <w:rsid w:val="00E639DE"/>
    <w:rsid w:val="00E651FF"/>
    <w:rsid w:val="00E65D66"/>
    <w:rsid w:val="00E65D8F"/>
    <w:rsid w:val="00E669E0"/>
    <w:rsid w:val="00E678F1"/>
    <w:rsid w:val="00E67EE8"/>
    <w:rsid w:val="00E70156"/>
    <w:rsid w:val="00E704A0"/>
    <w:rsid w:val="00E7053B"/>
    <w:rsid w:val="00E72299"/>
    <w:rsid w:val="00E7231C"/>
    <w:rsid w:val="00E72696"/>
    <w:rsid w:val="00E72892"/>
    <w:rsid w:val="00E7329D"/>
    <w:rsid w:val="00E74ED4"/>
    <w:rsid w:val="00E7523C"/>
    <w:rsid w:val="00E75B33"/>
    <w:rsid w:val="00E75C04"/>
    <w:rsid w:val="00E76692"/>
    <w:rsid w:val="00E77755"/>
    <w:rsid w:val="00E77D6C"/>
    <w:rsid w:val="00E77FC0"/>
    <w:rsid w:val="00E81CFB"/>
    <w:rsid w:val="00E82A5B"/>
    <w:rsid w:val="00E83082"/>
    <w:rsid w:val="00E834E8"/>
    <w:rsid w:val="00E84E36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5084"/>
    <w:rsid w:val="00E95255"/>
    <w:rsid w:val="00E9560A"/>
    <w:rsid w:val="00EA0CC1"/>
    <w:rsid w:val="00EA1C0E"/>
    <w:rsid w:val="00EA2641"/>
    <w:rsid w:val="00EA31B6"/>
    <w:rsid w:val="00EA331F"/>
    <w:rsid w:val="00EA35A3"/>
    <w:rsid w:val="00EA6E88"/>
    <w:rsid w:val="00EA72F7"/>
    <w:rsid w:val="00EB0033"/>
    <w:rsid w:val="00EB0CDE"/>
    <w:rsid w:val="00EB270B"/>
    <w:rsid w:val="00EB2E39"/>
    <w:rsid w:val="00EB39DE"/>
    <w:rsid w:val="00EB3C84"/>
    <w:rsid w:val="00EB4F9A"/>
    <w:rsid w:val="00EB5895"/>
    <w:rsid w:val="00EB59D9"/>
    <w:rsid w:val="00EB654C"/>
    <w:rsid w:val="00EB7279"/>
    <w:rsid w:val="00EC065D"/>
    <w:rsid w:val="00EC1080"/>
    <w:rsid w:val="00EC1162"/>
    <w:rsid w:val="00EC34B6"/>
    <w:rsid w:val="00EC40BB"/>
    <w:rsid w:val="00EC4265"/>
    <w:rsid w:val="00EC6D2E"/>
    <w:rsid w:val="00EC7785"/>
    <w:rsid w:val="00ED0877"/>
    <w:rsid w:val="00ED0D76"/>
    <w:rsid w:val="00ED1261"/>
    <w:rsid w:val="00ED1652"/>
    <w:rsid w:val="00ED1E34"/>
    <w:rsid w:val="00ED31FB"/>
    <w:rsid w:val="00ED3582"/>
    <w:rsid w:val="00ED48D3"/>
    <w:rsid w:val="00ED5073"/>
    <w:rsid w:val="00ED63A5"/>
    <w:rsid w:val="00ED6AF0"/>
    <w:rsid w:val="00ED7106"/>
    <w:rsid w:val="00ED7108"/>
    <w:rsid w:val="00ED7CE1"/>
    <w:rsid w:val="00EE0A13"/>
    <w:rsid w:val="00EE2FB0"/>
    <w:rsid w:val="00EE3974"/>
    <w:rsid w:val="00EE3F81"/>
    <w:rsid w:val="00EE4245"/>
    <w:rsid w:val="00EE7A71"/>
    <w:rsid w:val="00EF0440"/>
    <w:rsid w:val="00EF0638"/>
    <w:rsid w:val="00EF3E98"/>
    <w:rsid w:val="00EF57D9"/>
    <w:rsid w:val="00EF61E3"/>
    <w:rsid w:val="00EF690D"/>
    <w:rsid w:val="00EF6C77"/>
    <w:rsid w:val="00EF734F"/>
    <w:rsid w:val="00EF7393"/>
    <w:rsid w:val="00F00976"/>
    <w:rsid w:val="00F01D8F"/>
    <w:rsid w:val="00F035F6"/>
    <w:rsid w:val="00F046C1"/>
    <w:rsid w:val="00F04B3D"/>
    <w:rsid w:val="00F04F93"/>
    <w:rsid w:val="00F04FD0"/>
    <w:rsid w:val="00F050F2"/>
    <w:rsid w:val="00F05B4C"/>
    <w:rsid w:val="00F0648B"/>
    <w:rsid w:val="00F06587"/>
    <w:rsid w:val="00F10310"/>
    <w:rsid w:val="00F11C87"/>
    <w:rsid w:val="00F12684"/>
    <w:rsid w:val="00F12815"/>
    <w:rsid w:val="00F12E2D"/>
    <w:rsid w:val="00F12F65"/>
    <w:rsid w:val="00F14174"/>
    <w:rsid w:val="00F14CFD"/>
    <w:rsid w:val="00F14F48"/>
    <w:rsid w:val="00F16099"/>
    <w:rsid w:val="00F160E9"/>
    <w:rsid w:val="00F16228"/>
    <w:rsid w:val="00F17DB1"/>
    <w:rsid w:val="00F17FFE"/>
    <w:rsid w:val="00F2024A"/>
    <w:rsid w:val="00F20278"/>
    <w:rsid w:val="00F23492"/>
    <w:rsid w:val="00F242B3"/>
    <w:rsid w:val="00F246FE"/>
    <w:rsid w:val="00F250A0"/>
    <w:rsid w:val="00F25B5B"/>
    <w:rsid w:val="00F26678"/>
    <w:rsid w:val="00F26FCF"/>
    <w:rsid w:val="00F27358"/>
    <w:rsid w:val="00F27F2C"/>
    <w:rsid w:val="00F3066E"/>
    <w:rsid w:val="00F32419"/>
    <w:rsid w:val="00F34020"/>
    <w:rsid w:val="00F34EB6"/>
    <w:rsid w:val="00F35237"/>
    <w:rsid w:val="00F3549E"/>
    <w:rsid w:val="00F359CD"/>
    <w:rsid w:val="00F3609D"/>
    <w:rsid w:val="00F3617C"/>
    <w:rsid w:val="00F36861"/>
    <w:rsid w:val="00F36D56"/>
    <w:rsid w:val="00F37083"/>
    <w:rsid w:val="00F3767B"/>
    <w:rsid w:val="00F378C4"/>
    <w:rsid w:val="00F37EDB"/>
    <w:rsid w:val="00F40217"/>
    <w:rsid w:val="00F407F9"/>
    <w:rsid w:val="00F41893"/>
    <w:rsid w:val="00F41927"/>
    <w:rsid w:val="00F44C0C"/>
    <w:rsid w:val="00F4604F"/>
    <w:rsid w:val="00F4789F"/>
    <w:rsid w:val="00F47B84"/>
    <w:rsid w:val="00F47F5A"/>
    <w:rsid w:val="00F50BBC"/>
    <w:rsid w:val="00F52F59"/>
    <w:rsid w:val="00F53225"/>
    <w:rsid w:val="00F55F45"/>
    <w:rsid w:val="00F57B79"/>
    <w:rsid w:val="00F57FB9"/>
    <w:rsid w:val="00F605C1"/>
    <w:rsid w:val="00F61DE5"/>
    <w:rsid w:val="00F62BFF"/>
    <w:rsid w:val="00F63429"/>
    <w:rsid w:val="00F642AB"/>
    <w:rsid w:val="00F6493E"/>
    <w:rsid w:val="00F6546B"/>
    <w:rsid w:val="00F65BEE"/>
    <w:rsid w:val="00F66725"/>
    <w:rsid w:val="00F66A2E"/>
    <w:rsid w:val="00F67135"/>
    <w:rsid w:val="00F67144"/>
    <w:rsid w:val="00F67A60"/>
    <w:rsid w:val="00F71A59"/>
    <w:rsid w:val="00F71A5C"/>
    <w:rsid w:val="00F71B85"/>
    <w:rsid w:val="00F72813"/>
    <w:rsid w:val="00F72A54"/>
    <w:rsid w:val="00F74335"/>
    <w:rsid w:val="00F74C43"/>
    <w:rsid w:val="00F75134"/>
    <w:rsid w:val="00F75C25"/>
    <w:rsid w:val="00F76C57"/>
    <w:rsid w:val="00F76D1B"/>
    <w:rsid w:val="00F77ED8"/>
    <w:rsid w:val="00F80000"/>
    <w:rsid w:val="00F805FB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68D"/>
    <w:rsid w:val="00F90257"/>
    <w:rsid w:val="00F9052C"/>
    <w:rsid w:val="00F9092E"/>
    <w:rsid w:val="00F91553"/>
    <w:rsid w:val="00F92D1A"/>
    <w:rsid w:val="00F94026"/>
    <w:rsid w:val="00F945C7"/>
    <w:rsid w:val="00F95202"/>
    <w:rsid w:val="00F96890"/>
    <w:rsid w:val="00F9743C"/>
    <w:rsid w:val="00F97483"/>
    <w:rsid w:val="00FA0100"/>
    <w:rsid w:val="00FA0571"/>
    <w:rsid w:val="00FA0C60"/>
    <w:rsid w:val="00FA0F06"/>
    <w:rsid w:val="00FA1F12"/>
    <w:rsid w:val="00FA29CB"/>
    <w:rsid w:val="00FA664F"/>
    <w:rsid w:val="00FA6D58"/>
    <w:rsid w:val="00FB0256"/>
    <w:rsid w:val="00FB02CE"/>
    <w:rsid w:val="00FB0351"/>
    <w:rsid w:val="00FB0992"/>
    <w:rsid w:val="00FB45FF"/>
    <w:rsid w:val="00FB4EEE"/>
    <w:rsid w:val="00FB616D"/>
    <w:rsid w:val="00FB62DC"/>
    <w:rsid w:val="00FB6515"/>
    <w:rsid w:val="00FB69AE"/>
    <w:rsid w:val="00FB6E12"/>
    <w:rsid w:val="00FC0217"/>
    <w:rsid w:val="00FC2A7F"/>
    <w:rsid w:val="00FC2AF3"/>
    <w:rsid w:val="00FC4DA7"/>
    <w:rsid w:val="00FD085E"/>
    <w:rsid w:val="00FD12E5"/>
    <w:rsid w:val="00FD303F"/>
    <w:rsid w:val="00FD39B4"/>
    <w:rsid w:val="00FD4B3D"/>
    <w:rsid w:val="00FD555F"/>
    <w:rsid w:val="00FD6714"/>
    <w:rsid w:val="00FD6C29"/>
    <w:rsid w:val="00FD6D6C"/>
    <w:rsid w:val="00FD79AF"/>
    <w:rsid w:val="00FE001B"/>
    <w:rsid w:val="00FE1EA9"/>
    <w:rsid w:val="00FE1F54"/>
    <w:rsid w:val="00FE27F5"/>
    <w:rsid w:val="00FE3484"/>
    <w:rsid w:val="00FE3F06"/>
    <w:rsid w:val="00FE4248"/>
    <w:rsid w:val="00FE46CC"/>
    <w:rsid w:val="00FE6013"/>
    <w:rsid w:val="00FE6168"/>
    <w:rsid w:val="00FE6833"/>
    <w:rsid w:val="00FF06C3"/>
    <w:rsid w:val="00FF08EF"/>
    <w:rsid w:val="00FF1894"/>
    <w:rsid w:val="00FF35F0"/>
    <w:rsid w:val="00FF47CD"/>
    <w:rsid w:val="00FF485F"/>
    <w:rsid w:val="00FF4FCF"/>
    <w:rsid w:val="00FF5128"/>
    <w:rsid w:val="00FF5D86"/>
    <w:rsid w:val="00FF5F88"/>
    <w:rsid w:val="00FF6AD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3E551A"/>
    <w:rPr>
      <w:sz w:val="18"/>
      <w:szCs w:val="18"/>
      <w:lang w:val="x-none" w:eastAsia="x-none"/>
    </w:rPr>
  </w:style>
  <w:style w:type="character" w:customStyle="1" w:styleId="Char0">
    <w:name w:val="批注框文本 Char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Char1">
    <w:name w:val="页眉 Char"/>
    <w:link w:val="a5"/>
    <w:uiPriority w:val="99"/>
    <w:rsid w:val="003E551A"/>
    <w:rPr>
      <w:sz w:val="18"/>
      <w:szCs w:val="18"/>
      <w:lang w:val="x-none" w:eastAsia="x-none"/>
    </w:rPr>
  </w:style>
  <w:style w:type="paragraph" w:styleId="a3">
    <w:name w:val="footer"/>
    <w:basedOn w:val="a"/>
    <w:link w:val="Char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5">
    <w:name w:val="header"/>
    <w:basedOn w:val="a"/>
    <w:link w:val="Char1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4">
    <w:name w:val="Balloon Text"/>
    <w:basedOn w:val="a"/>
    <w:link w:val="Char0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6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11">
    <w:name w:val="toc 1"/>
    <w:basedOn w:val="a"/>
    <w:next w:val="a"/>
    <w:uiPriority w:val="39"/>
    <w:unhideWhenUsed/>
    <w:qFormat/>
    <w:rsid w:val="003E551A"/>
  </w:style>
  <w:style w:type="paragraph" w:styleId="20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40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7">
    <w:name w:val="Title"/>
    <w:basedOn w:val="a"/>
    <w:next w:val="a"/>
    <w:link w:val="Char2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Char2">
    <w:name w:val="标题 Char"/>
    <w:link w:val="a7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714B4"/>
    <w:pPr>
      <w:ind w:firstLineChars="200" w:firstLine="420"/>
    </w:pPr>
  </w:style>
  <w:style w:type="table" w:styleId="aa">
    <w:name w:val="Table Grid"/>
    <w:basedOn w:val="a1"/>
    <w:qFormat/>
    <w:rsid w:val="003D7A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c">
    <w:name w:val="annotation text"/>
    <w:basedOn w:val="a"/>
    <w:link w:val="Char3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Char3">
    <w:name w:val="批注文字 Char"/>
    <w:basedOn w:val="a0"/>
    <w:link w:val="ac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d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CB5BCE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styleId="ae">
    <w:name w:val="FollowedHyperlink"/>
    <w:basedOn w:val="a0"/>
    <w:uiPriority w:val="99"/>
    <w:semiHidden/>
    <w:unhideWhenUsed/>
    <w:rsid w:val="00B459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rchive.cloudera.com/cdh5/cdh/5/hue-3.9.0-cdh5.14.0.tar.gz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node-1:8888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://archive.cloudera.com/cdh5/cdh/5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node-1:8888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8BEF1-A481-496C-9F76-FDE6533B8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8976</TotalTime>
  <Pages>1</Pages>
  <Words>1828</Words>
  <Characters>10420</Characters>
  <Application>Microsoft Office Word</Application>
  <DocSecurity>0</DocSecurity>
  <PresentationFormat/>
  <Lines>86</Lines>
  <Paragraphs>24</Paragraphs>
  <Slides>0</Slides>
  <Notes>0</Notes>
  <HiddenSlides>0</HiddenSlides>
  <MMClips>0</MMClips>
  <ScaleCrop>false</ScaleCrop>
  <Company/>
  <LinksUpToDate>false</LinksUpToDate>
  <CharactersWithSpaces>12224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AllenWoon</cp:lastModifiedBy>
  <cp:revision>9590</cp:revision>
  <cp:lastPrinted>2019-06-10T02:32:00Z</cp:lastPrinted>
  <dcterms:created xsi:type="dcterms:W3CDTF">2017-06-06T06:17:00Z</dcterms:created>
  <dcterms:modified xsi:type="dcterms:W3CDTF">2019-06-10T02:32:00Z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