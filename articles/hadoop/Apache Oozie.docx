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A6B5A0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5926709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2C8788AE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66934ED4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3C441021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A2B9829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5790C07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095799B3" w14:textId="4204DCCB" w:rsidR="00FD39B4" w:rsidRPr="005A624C" w:rsidRDefault="005A624C" w:rsidP="005A624C">
      <w:pPr>
        <w:widowControl/>
        <w:spacing w:line="240" w:lineRule="auto"/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Apache</w:t>
      </w:r>
      <w:r w:rsidR="008C0F98">
        <w:rPr>
          <w:rFonts w:ascii="黑体" w:eastAsia="黑体" w:hAnsi="黑体"/>
          <w:b/>
          <w:sz w:val="44"/>
          <w:szCs w:val="44"/>
        </w:rPr>
        <w:t xml:space="preserve"> </w:t>
      </w:r>
      <w:proofErr w:type="spellStart"/>
      <w:r w:rsidR="008C0F98">
        <w:rPr>
          <w:rFonts w:ascii="黑体" w:eastAsia="黑体" w:hAnsi="黑体"/>
          <w:b/>
          <w:sz w:val="44"/>
          <w:szCs w:val="44"/>
        </w:rPr>
        <w:t>Oozie</w:t>
      </w:r>
      <w:proofErr w:type="spellEnd"/>
    </w:p>
    <w:p w14:paraId="00B019DC" w14:textId="77777777" w:rsidR="00FD39B4" w:rsidRDefault="00FD39B4" w:rsidP="00FD39B4">
      <w:pPr>
        <w:widowControl/>
        <w:spacing w:line="240" w:lineRule="auto"/>
        <w:jc w:val="left"/>
        <w:rPr>
          <w:rFonts w:ascii="Cambria" w:eastAsia="黑体" w:hAnsi="Cambria"/>
          <w:b/>
          <w:bCs/>
          <w:sz w:val="44"/>
          <w:szCs w:val="32"/>
        </w:rPr>
      </w:pPr>
      <w:r>
        <w:br w:type="page"/>
      </w:r>
    </w:p>
    <w:p w14:paraId="6EA20E0D" w14:textId="19F3B178" w:rsidR="005B176E" w:rsidRDefault="00047A7A" w:rsidP="005B176E">
      <w:pPr>
        <w:pStyle w:val="1"/>
        <w:spacing w:line="288" w:lineRule="auto"/>
      </w:pPr>
      <w:bookmarkStart w:id="0" w:name="_Toc10993489"/>
      <w:r>
        <w:lastRenderedPageBreak/>
        <w:t>课程计划</w:t>
      </w:r>
      <w:bookmarkEnd w:id="0"/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13303377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E57F4" w14:textId="473E7AE9" w:rsidR="00FD4B3D" w:rsidRDefault="00FD4B3D">
          <w:pPr>
            <w:pStyle w:val="TOC"/>
          </w:pPr>
          <w:r>
            <w:rPr>
              <w:lang w:val="zh-CN"/>
            </w:rPr>
            <w:t>目</w:t>
          </w:r>
          <w:bookmarkStart w:id="1" w:name="_GoBack"/>
          <w:bookmarkEnd w:id="1"/>
          <w:r>
            <w:rPr>
              <w:lang w:val="zh-CN"/>
            </w:rPr>
            <w:t>录</w:t>
          </w:r>
        </w:p>
        <w:p w14:paraId="4875E1CF" w14:textId="77777777" w:rsidR="00AF68F5" w:rsidRDefault="00FD4B3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93489" w:history="1">
            <w:r w:rsidR="00AF68F5" w:rsidRPr="00DE0272">
              <w:rPr>
                <w:rStyle w:val="a6"/>
                <w:rFonts w:hint="eastAsia"/>
                <w:noProof/>
              </w:rPr>
              <w:t>一、</w:t>
            </w:r>
            <w:r w:rsidR="00AF68F5" w:rsidRPr="00DE0272">
              <w:rPr>
                <w:rStyle w:val="a6"/>
                <w:rFonts w:hint="eastAsia"/>
                <w:noProof/>
              </w:rPr>
              <w:t xml:space="preserve"> </w:t>
            </w:r>
            <w:r w:rsidR="00AF68F5" w:rsidRPr="00DE0272">
              <w:rPr>
                <w:rStyle w:val="a6"/>
                <w:rFonts w:hint="eastAsia"/>
                <w:noProof/>
              </w:rPr>
              <w:t>课程计划</w:t>
            </w:r>
            <w:r w:rsidR="00AF68F5">
              <w:rPr>
                <w:noProof/>
                <w:webHidden/>
              </w:rPr>
              <w:tab/>
            </w:r>
            <w:r w:rsidR="00AF68F5">
              <w:rPr>
                <w:noProof/>
                <w:webHidden/>
              </w:rPr>
              <w:fldChar w:fldCharType="begin"/>
            </w:r>
            <w:r w:rsidR="00AF68F5">
              <w:rPr>
                <w:noProof/>
                <w:webHidden/>
              </w:rPr>
              <w:instrText xml:space="preserve"> PAGEREF _Toc10993489 \h </w:instrText>
            </w:r>
            <w:r w:rsidR="00AF68F5">
              <w:rPr>
                <w:noProof/>
                <w:webHidden/>
              </w:rPr>
            </w:r>
            <w:r w:rsidR="00AF68F5"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2</w:t>
            </w:r>
            <w:r w:rsidR="00AF68F5">
              <w:rPr>
                <w:noProof/>
                <w:webHidden/>
              </w:rPr>
              <w:fldChar w:fldCharType="end"/>
            </w:r>
          </w:hyperlink>
        </w:p>
        <w:p w14:paraId="6D6499B7" w14:textId="77777777" w:rsidR="00AF68F5" w:rsidRDefault="00AF68F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490" w:history="1">
            <w:r w:rsidRPr="00DE0272">
              <w:rPr>
                <w:rStyle w:val="a6"/>
                <w:rFonts w:hint="eastAsia"/>
                <w:noProof/>
              </w:rPr>
              <w:t>二、</w:t>
            </w:r>
            <w:r w:rsidRPr="00DE0272">
              <w:rPr>
                <w:rStyle w:val="a6"/>
                <w:noProof/>
              </w:rPr>
              <w:t xml:space="preserve"> Apache Oozie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9E150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491" w:history="1">
            <w:r w:rsidRPr="00DE0272">
              <w:rPr>
                <w:rStyle w:val="a6"/>
                <w:rFonts w:hint="eastAsia"/>
                <w:noProof/>
              </w:rPr>
              <w:t>1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noProof/>
              </w:rPr>
              <w:t xml:space="preserve"> Oozie</w:t>
            </w:r>
            <w:r w:rsidRPr="00DE0272">
              <w:rPr>
                <w:rStyle w:val="a6"/>
                <w:rFonts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5A031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492" w:history="1">
            <w:r w:rsidRPr="00DE0272">
              <w:rPr>
                <w:rStyle w:val="a6"/>
                <w:rFonts w:hint="eastAsia"/>
                <w:noProof/>
              </w:rPr>
              <w:t>2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noProof/>
              </w:rPr>
              <w:t xml:space="preserve"> Oozie</w:t>
            </w:r>
            <w:r w:rsidRPr="00DE0272">
              <w:rPr>
                <w:rStyle w:val="a6"/>
                <w:rFonts w:hint="eastAsia"/>
                <w:noProof/>
              </w:rPr>
              <w:t>的架构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F4161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493" w:history="1">
            <w:r w:rsidRPr="00DE0272">
              <w:rPr>
                <w:rStyle w:val="a6"/>
                <w:rFonts w:hint="eastAsia"/>
                <w:noProof/>
              </w:rPr>
              <w:t>3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noProof/>
              </w:rPr>
              <w:t xml:space="preserve"> Oozie</w:t>
            </w:r>
            <w:r w:rsidRPr="00DE0272">
              <w:rPr>
                <w:rStyle w:val="a6"/>
                <w:rFonts w:hint="eastAsia"/>
                <w:noProof/>
              </w:rPr>
              <w:t>基本原理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C0E51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494" w:history="1">
            <w:r w:rsidRPr="00DE0272">
              <w:rPr>
                <w:rStyle w:val="a6"/>
                <w:rFonts w:hint="eastAsia"/>
                <w:noProof/>
              </w:rPr>
              <w:t>3.1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流程节点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DF85D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495" w:history="1">
            <w:r w:rsidRPr="00DE0272">
              <w:rPr>
                <w:rStyle w:val="a6"/>
                <w:rFonts w:hint="eastAsia"/>
                <w:noProof/>
              </w:rPr>
              <w:t>4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noProof/>
              </w:rPr>
              <w:t xml:space="preserve"> Oozie</w:t>
            </w:r>
            <w:r w:rsidRPr="00DE0272">
              <w:rPr>
                <w:rStyle w:val="a6"/>
                <w:rFonts w:hint="eastAsia"/>
                <w:noProof/>
              </w:rPr>
              <w:t>工作流类型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DF7CE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496" w:history="1">
            <w:r w:rsidRPr="00DE0272">
              <w:rPr>
                <w:rStyle w:val="a6"/>
                <w:rFonts w:hint="eastAsia"/>
                <w:noProof/>
              </w:rPr>
              <w:t>4.1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noProof/>
              </w:rPr>
              <w:t xml:space="preserve">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86DFB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497" w:history="1">
            <w:r w:rsidRPr="00DE0272">
              <w:rPr>
                <w:rStyle w:val="a6"/>
                <w:rFonts w:hint="eastAsia"/>
                <w:noProof/>
              </w:rPr>
              <w:t>4.2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noProof/>
              </w:rPr>
              <w:t xml:space="preserve"> Coordinator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00F5A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498" w:history="1">
            <w:r w:rsidRPr="00DE0272">
              <w:rPr>
                <w:rStyle w:val="a6"/>
                <w:rFonts w:hint="eastAsia"/>
                <w:noProof/>
              </w:rPr>
              <w:t>4.3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noProof/>
              </w:rPr>
              <w:t xml:space="preserve"> Bundle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9A904" w14:textId="77777777" w:rsidR="00AF68F5" w:rsidRDefault="00AF68F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499" w:history="1">
            <w:r w:rsidRPr="00DE0272">
              <w:rPr>
                <w:rStyle w:val="a6"/>
                <w:rFonts w:hint="eastAsia"/>
                <w:noProof/>
              </w:rPr>
              <w:t>三、</w:t>
            </w:r>
            <w:r w:rsidRPr="00DE0272">
              <w:rPr>
                <w:rStyle w:val="a6"/>
                <w:noProof/>
              </w:rPr>
              <w:t xml:space="preserve"> Apache Oozie</w:t>
            </w:r>
            <w:r w:rsidRPr="00DE0272">
              <w:rPr>
                <w:rStyle w:val="a6"/>
                <w:rFonts w:hint="eastAsia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5D691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00" w:history="1">
            <w:r w:rsidRPr="00DE0272">
              <w:rPr>
                <w:rStyle w:val="a6"/>
                <w:rFonts w:hint="eastAsia"/>
                <w:noProof/>
              </w:rPr>
              <w:t>1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修改</w:t>
            </w:r>
            <w:r w:rsidRPr="00DE0272">
              <w:rPr>
                <w:rStyle w:val="a6"/>
                <w:noProof/>
              </w:rPr>
              <w:t>hadoop</w:t>
            </w:r>
            <w:r w:rsidRPr="00DE0272">
              <w:rPr>
                <w:rStyle w:val="a6"/>
                <w:rFonts w:hint="eastAsia"/>
                <w:noProof/>
              </w:rPr>
              <w:t>相关配置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569E4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01" w:history="1">
            <w:r w:rsidRPr="00DE0272">
              <w:rPr>
                <w:rStyle w:val="a6"/>
                <w:rFonts w:hint="eastAsia"/>
                <w:noProof/>
              </w:rPr>
              <w:t>1.1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配置</w:t>
            </w:r>
            <w:r w:rsidRPr="00DE0272">
              <w:rPr>
                <w:rStyle w:val="a6"/>
                <w:noProof/>
              </w:rPr>
              <w:t>httpfs</w:t>
            </w:r>
            <w:r w:rsidRPr="00DE0272">
              <w:rPr>
                <w:rStyle w:val="a6"/>
                <w:rFonts w:hint="eastAsia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C3B47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02" w:history="1">
            <w:r w:rsidRPr="00DE0272">
              <w:rPr>
                <w:rStyle w:val="a6"/>
                <w:rFonts w:hint="eastAsia"/>
                <w:noProof/>
              </w:rPr>
              <w:t>1.2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配置</w:t>
            </w:r>
            <w:r w:rsidRPr="00DE0272">
              <w:rPr>
                <w:rStyle w:val="a6"/>
                <w:noProof/>
              </w:rPr>
              <w:t>jobhistory</w:t>
            </w:r>
            <w:r w:rsidRPr="00DE0272">
              <w:rPr>
                <w:rStyle w:val="a6"/>
                <w:rFonts w:hint="eastAsia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AD867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03" w:history="1">
            <w:r w:rsidRPr="00DE0272">
              <w:rPr>
                <w:rStyle w:val="a6"/>
                <w:rFonts w:hint="eastAsia"/>
                <w:noProof/>
              </w:rPr>
              <w:t>1.3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重启</w:t>
            </w:r>
            <w:r w:rsidRPr="00DE0272">
              <w:rPr>
                <w:rStyle w:val="a6"/>
                <w:noProof/>
              </w:rPr>
              <w:t>Hadoop</w:t>
            </w:r>
            <w:r w:rsidRPr="00DE0272">
              <w:rPr>
                <w:rStyle w:val="a6"/>
                <w:rFonts w:hint="eastAsia"/>
                <w:noProof/>
              </w:rPr>
              <w:t>集群相关服务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CB771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04" w:history="1">
            <w:r w:rsidRPr="00DE0272">
              <w:rPr>
                <w:rStyle w:val="a6"/>
                <w:rFonts w:hint="eastAsia"/>
                <w:noProof/>
              </w:rPr>
              <w:t>2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上传</w:t>
            </w:r>
            <w:r w:rsidRPr="00DE0272">
              <w:rPr>
                <w:rStyle w:val="a6"/>
                <w:noProof/>
              </w:rPr>
              <w:t>oozie</w:t>
            </w:r>
            <w:r w:rsidRPr="00DE0272">
              <w:rPr>
                <w:rStyle w:val="a6"/>
                <w:rFonts w:hint="eastAsia"/>
                <w:noProof/>
              </w:rPr>
              <w:t>的安装包并解压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64398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05" w:history="1">
            <w:r w:rsidRPr="00DE0272">
              <w:rPr>
                <w:rStyle w:val="a6"/>
                <w:rFonts w:hint="eastAsia"/>
                <w:noProof/>
              </w:rPr>
              <w:t>3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添加相关依赖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BD405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06" w:history="1">
            <w:r w:rsidRPr="00DE0272">
              <w:rPr>
                <w:rStyle w:val="a6"/>
                <w:rFonts w:hint="eastAsia"/>
                <w:noProof/>
              </w:rPr>
              <w:t>4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修改</w:t>
            </w:r>
            <w:r w:rsidRPr="00DE0272">
              <w:rPr>
                <w:rStyle w:val="a6"/>
                <w:noProof/>
              </w:rPr>
              <w:t>oozie-site.xml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18754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07" w:history="1">
            <w:r w:rsidRPr="00DE0272">
              <w:rPr>
                <w:rStyle w:val="a6"/>
                <w:rFonts w:hint="eastAsia"/>
                <w:noProof/>
              </w:rPr>
              <w:t>5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初始化</w:t>
            </w:r>
            <w:r w:rsidRPr="00DE0272">
              <w:rPr>
                <w:rStyle w:val="a6"/>
                <w:noProof/>
              </w:rPr>
              <w:t>mysql</w:t>
            </w:r>
            <w:r w:rsidRPr="00DE0272">
              <w:rPr>
                <w:rStyle w:val="a6"/>
                <w:rFonts w:hint="eastAsia"/>
                <w:noProof/>
              </w:rPr>
              <w:t>相关信息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16E3E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08" w:history="1">
            <w:r w:rsidRPr="00DE0272">
              <w:rPr>
                <w:rStyle w:val="a6"/>
                <w:rFonts w:hint="eastAsia"/>
                <w:noProof/>
              </w:rPr>
              <w:t>6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打包项目，生成</w:t>
            </w:r>
            <w:r w:rsidRPr="00DE0272">
              <w:rPr>
                <w:rStyle w:val="a6"/>
                <w:noProof/>
              </w:rPr>
              <w:t>war</w:t>
            </w:r>
            <w:r w:rsidRPr="00DE0272">
              <w:rPr>
                <w:rStyle w:val="a6"/>
                <w:rFonts w:hint="eastAsia"/>
                <w:noProof/>
              </w:rPr>
              <w:t>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F1A5C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09" w:history="1">
            <w:r w:rsidRPr="00DE0272">
              <w:rPr>
                <w:rStyle w:val="a6"/>
                <w:rFonts w:hint="eastAsia"/>
                <w:noProof/>
              </w:rPr>
              <w:t>7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配置</w:t>
            </w:r>
            <w:r w:rsidRPr="00DE0272">
              <w:rPr>
                <w:rStyle w:val="a6"/>
                <w:noProof/>
              </w:rPr>
              <w:t>oozie</w:t>
            </w:r>
            <w:r w:rsidRPr="00DE0272">
              <w:rPr>
                <w:rStyle w:val="a6"/>
                <w:rFonts w:hint="eastAsia"/>
                <w:noProof/>
              </w:rPr>
              <w:t>环境变量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33375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10" w:history="1">
            <w:r w:rsidRPr="00DE0272">
              <w:rPr>
                <w:rStyle w:val="a6"/>
                <w:rFonts w:hint="eastAsia"/>
                <w:noProof/>
              </w:rPr>
              <w:t>8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启动关闭</w:t>
            </w:r>
            <w:r w:rsidRPr="00DE0272">
              <w:rPr>
                <w:rStyle w:val="a6"/>
                <w:noProof/>
              </w:rPr>
              <w:t>oozie</w:t>
            </w:r>
            <w:r w:rsidRPr="00DE0272">
              <w:rPr>
                <w:rStyle w:val="a6"/>
                <w:rFonts w:hint="eastAsia"/>
                <w:noProof/>
              </w:rPr>
              <w:t>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9E90B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11" w:history="1">
            <w:r w:rsidRPr="00DE0272">
              <w:rPr>
                <w:rStyle w:val="a6"/>
                <w:rFonts w:hint="eastAsia"/>
                <w:noProof/>
              </w:rPr>
              <w:t>9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浏览器</w:t>
            </w:r>
            <w:r w:rsidRPr="00DE0272">
              <w:rPr>
                <w:rStyle w:val="a6"/>
                <w:noProof/>
              </w:rPr>
              <w:t>web UI</w:t>
            </w:r>
            <w:r w:rsidRPr="00DE0272">
              <w:rPr>
                <w:rStyle w:val="a6"/>
                <w:rFonts w:hint="eastAsia"/>
                <w:noProof/>
              </w:rPr>
              <w:t>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E2729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12" w:history="1">
            <w:r w:rsidRPr="00DE0272">
              <w:rPr>
                <w:rStyle w:val="a6"/>
                <w:rFonts w:hint="eastAsia"/>
                <w:noProof/>
              </w:rPr>
              <w:t>10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解决</w:t>
            </w:r>
            <w:r w:rsidRPr="00DE0272">
              <w:rPr>
                <w:rStyle w:val="a6"/>
                <w:noProof/>
              </w:rPr>
              <w:t>oozie</w:t>
            </w:r>
            <w:r w:rsidRPr="00DE0272">
              <w:rPr>
                <w:rStyle w:val="a6"/>
                <w:rFonts w:hint="eastAsia"/>
                <w:noProof/>
              </w:rPr>
              <w:t>页面时区显示异常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11367" w14:textId="77777777" w:rsidR="00AF68F5" w:rsidRDefault="00AF68F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13" w:history="1">
            <w:r w:rsidRPr="00DE0272">
              <w:rPr>
                <w:rStyle w:val="a6"/>
                <w:rFonts w:hint="eastAsia"/>
                <w:noProof/>
              </w:rPr>
              <w:t>四、</w:t>
            </w:r>
            <w:r w:rsidRPr="00DE0272">
              <w:rPr>
                <w:rStyle w:val="a6"/>
                <w:noProof/>
              </w:rPr>
              <w:t xml:space="preserve"> Apache Oozie</w:t>
            </w:r>
            <w:r w:rsidRPr="00DE0272">
              <w:rPr>
                <w:rStyle w:val="a6"/>
                <w:rFonts w:hint="eastAsia"/>
                <w:noProof/>
              </w:rPr>
              <w:t>实战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24982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14" w:history="1">
            <w:r w:rsidRPr="00DE0272">
              <w:rPr>
                <w:rStyle w:val="a6"/>
                <w:rFonts w:hint="eastAsia"/>
                <w:noProof/>
              </w:rPr>
              <w:t>1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优化更新</w:t>
            </w:r>
            <w:r w:rsidRPr="00DE0272">
              <w:rPr>
                <w:rStyle w:val="a6"/>
                <w:noProof/>
              </w:rPr>
              <w:t>hadoop</w:t>
            </w:r>
            <w:r w:rsidRPr="00DE0272">
              <w:rPr>
                <w:rStyle w:val="a6"/>
                <w:rFonts w:hint="eastAsia"/>
                <w:noProof/>
              </w:rPr>
              <w:t>相关配置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AF112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15" w:history="1">
            <w:r w:rsidRPr="00DE0272">
              <w:rPr>
                <w:rStyle w:val="a6"/>
                <w:rFonts w:hint="eastAsia"/>
                <w:noProof/>
              </w:rPr>
              <w:t>1.1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noProof/>
              </w:rPr>
              <w:t xml:space="preserve"> yarn</w:t>
            </w:r>
            <w:r w:rsidRPr="00DE0272">
              <w:rPr>
                <w:rStyle w:val="a6"/>
                <w:rFonts w:hint="eastAsia"/>
                <w:noProof/>
              </w:rPr>
              <w:t>容器资源分配属性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F0825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16" w:history="1">
            <w:r w:rsidRPr="00DE0272">
              <w:rPr>
                <w:rStyle w:val="a6"/>
                <w:rFonts w:hint="eastAsia"/>
                <w:noProof/>
              </w:rPr>
              <w:t>1.2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noProof/>
              </w:rPr>
              <w:t xml:space="preserve"> mapreduce</w:t>
            </w:r>
            <w:r w:rsidRPr="00DE0272">
              <w:rPr>
                <w:rStyle w:val="a6"/>
                <w:rFonts w:hint="eastAsia"/>
                <w:noProof/>
              </w:rPr>
              <w:t>资源申请配置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84DA7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17" w:history="1">
            <w:r w:rsidRPr="00DE0272">
              <w:rPr>
                <w:rStyle w:val="a6"/>
                <w:rFonts w:hint="eastAsia"/>
                <w:noProof/>
              </w:rPr>
              <w:t>1.3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更新</w:t>
            </w:r>
            <w:r w:rsidRPr="00DE0272">
              <w:rPr>
                <w:rStyle w:val="a6"/>
                <w:noProof/>
              </w:rPr>
              <w:t>hadoop</w:t>
            </w:r>
            <w:r w:rsidRPr="00DE0272">
              <w:rPr>
                <w:rStyle w:val="a6"/>
                <w:rFonts w:hint="eastAsia"/>
                <w:noProof/>
              </w:rPr>
              <w:t>配置重启集群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7F42E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18" w:history="1">
            <w:r w:rsidRPr="00DE0272">
              <w:rPr>
                <w:rStyle w:val="a6"/>
                <w:rFonts w:hint="eastAsia"/>
                <w:noProof/>
              </w:rPr>
              <w:t>2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noProof/>
              </w:rPr>
              <w:t xml:space="preserve"> Oozie</w:t>
            </w:r>
            <w:r w:rsidRPr="00DE0272">
              <w:rPr>
                <w:rStyle w:val="a6"/>
                <w:rFonts w:hint="eastAsia"/>
                <w:noProof/>
              </w:rPr>
              <w:t>调度</w:t>
            </w:r>
            <w:r w:rsidRPr="00DE0272">
              <w:rPr>
                <w:rStyle w:val="a6"/>
                <w:noProof/>
              </w:rPr>
              <w:t>shell</w:t>
            </w:r>
            <w:r w:rsidRPr="00DE0272">
              <w:rPr>
                <w:rStyle w:val="a6"/>
                <w:rFonts w:hint="eastAsia"/>
                <w:noProof/>
              </w:rPr>
              <w:t>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F73EE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19" w:history="1">
            <w:r w:rsidRPr="00DE0272">
              <w:rPr>
                <w:rStyle w:val="a6"/>
                <w:rFonts w:hint="eastAsia"/>
                <w:noProof/>
              </w:rPr>
              <w:t>2.1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准备配置模板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F6EF8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20" w:history="1">
            <w:r w:rsidRPr="00DE0272">
              <w:rPr>
                <w:rStyle w:val="a6"/>
                <w:rFonts w:hint="eastAsia"/>
                <w:noProof/>
              </w:rPr>
              <w:t>2.2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修改配置模板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0DD2A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21" w:history="1">
            <w:r w:rsidRPr="00DE0272">
              <w:rPr>
                <w:rStyle w:val="a6"/>
                <w:rFonts w:hint="eastAsia"/>
                <w:noProof/>
              </w:rPr>
              <w:t>2.3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上传调度任务到</w:t>
            </w:r>
            <w:r w:rsidRPr="00DE0272">
              <w:rPr>
                <w:rStyle w:val="a6"/>
                <w:noProof/>
              </w:rPr>
              <w:t>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14929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22" w:history="1">
            <w:r w:rsidRPr="00DE0272">
              <w:rPr>
                <w:rStyle w:val="a6"/>
                <w:rFonts w:hint="eastAsia"/>
                <w:noProof/>
              </w:rPr>
              <w:t>2.4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执行调度任务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06682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23" w:history="1">
            <w:r w:rsidRPr="00DE0272">
              <w:rPr>
                <w:rStyle w:val="a6"/>
                <w:rFonts w:hint="eastAsia"/>
                <w:noProof/>
              </w:rPr>
              <w:t>3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noProof/>
              </w:rPr>
              <w:t xml:space="preserve"> Oozie</w:t>
            </w:r>
            <w:r w:rsidRPr="00DE0272">
              <w:rPr>
                <w:rStyle w:val="a6"/>
                <w:rFonts w:hint="eastAsia"/>
                <w:noProof/>
              </w:rPr>
              <w:t>调度</w:t>
            </w:r>
            <w:r w:rsidRPr="00DE0272">
              <w:rPr>
                <w:rStyle w:val="a6"/>
                <w:noProof/>
              </w:rPr>
              <w:t>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98769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24" w:history="1">
            <w:r w:rsidRPr="00DE0272">
              <w:rPr>
                <w:rStyle w:val="a6"/>
                <w:rFonts w:hint="eastAsia"/>
                <w:noProof/>
              </w:rPr>
              <w:t>3.1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准备配置模板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C7620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25" w:history="1">
            <w:r w:rsidRPr="00DE0272">
              <w:rPr>
                <w:rStyle w:val="a6"/>
                <w:rFonts w:hint="eastAsia"/>
                <w:noProof/>
              </w:rPr>
              <w:t>3.2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修改配置模板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C7F31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26" w:history="1">
            <w:r w:rsidRPr="00DE0272">
              <w:rPr>
                <w:rStyle w:val="a6"/>
                <w:rFonts w:hint="eastAsia"/>
                <w:noProof/>
              </w:rPr>
              <w:t>3.3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上传调度任务到</w:t>
            </w:r>
            <w:r w:rsidRPr="00DE0272">
              <w:rPr>
                <w:rStyle w:val="a6"/>
                <w:noProof/>
              </w:rPr>
              <w:t>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86546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27" w:history="1">
            <w:r w:rsidRPr="00DE0272">
              <w:rPr>
                <w:rStyle w:val="a6"/>
                <w:rFonts w:hint="eastAsia"/>
                <w:noProof/>
              </w:rPr>
              <w:t>3.4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执行调度任务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20C8B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28" w:history="1">
            <w:r w:rsidRPr="00DE0272">
              <w:rPr>
                <w:rStyle w:val="a6"/>
                <w:rFonts w:hint="eastAsia"/>
                <w:noProof/>
              </w:rPr>
              <w:t>4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noProof/>
              </w:rPr>
              <w:t xml:space="preserve"> Oozie</w:t>
            </w:r>
            <w:r w:rsidRPr="00DE0272">
              <w:rPr>
                <w:rStyle w:val="a6"/>
                <w:rFonts w:hint="eastAsia"/>
                <w:noProof/>
              </w:rPr>
              <w:t>调度</w:t>
            </w:r>
            <w:r w:rsidRPr="00DE0272">
              <w:rPr>
                <w:rStyle w:val="a6"/>
                <w:noProof/>
              </w:rPr>
              <w:t>MapReduce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7E95E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29" w:history="1">
            <w:r w:rsidRPr="00DE0272">
              <w:rPr>
                <w:rStyle w:val="a6"/>
                <w:rFonts w:hint="eastAsia"/>
                <w:noProof/>
              </w:rPr>
              <w:t>4.1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准备配置模板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08FD2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30" w:history="1">
            <w:r w:rsidRPr="00DE0272">
              <w:rPr>
                <w:rStyle w:val="a6"/>
                <w:rFonts w:hint="eastAsia"/>
                <w:noProof/>
              </w:rPr>
              <w:t>4.2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修改配置模板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2881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31" w:history="1">
            <w:r w:rsidRPr="00DE0272">
              <w:rPr>
                <w:rStyle w:val="a6"/>
                <w:rFonts w:hint="eastAsia"/>
                <w:noProof/>
              </w:rPr>
              <w:t>4.3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上传调度任务到</w:t>
            </w:r>
            <w:r w:rsidRPr="00DE0272">
              <w:rPr>
                <w:rStyle w:val="a6"/>
                <w:noProof/>
              </w:rPr>
              <w:t>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0C610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32" w:history="1">
            <w:r w:rsidRPr="00DE0272">
              <w:rPr>
                <w:rStyle w:val="a6"/>
                <w:rFonts w:hint="eastAsia"/>
                <w:noProof/>
              </w:rPr>
              <w:t>4.4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执行调度任务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B2E8C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33" w:history="1">
            <w:r w:rsidRPr="00DE0272">
              <w:rPr>
                <w:rStyle w:val="a6"/>
                <w:rFonts w:hint="eastAsia"/>
                <w:noProof/>
              </w:rPr>
              <w:t>5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noProof/>
              </w:rPr>
              <w:t xml:space="preserve"> Oozie</w:t>
            </w:r>
            <w:r w:rsidRPr="00DE0272">
              <w:rPr>
                <w:rStyle w:val="a6"/>
                <w:rFonts w:hint="eastAsia"/>
                <w:noProof/>
              </w:rPr>
              <w:t>任务串联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5AFC9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34" w:history="1">
            <w:r w:rsidRPr="00DE0272">
              <w:rPr>
                <w:rStyle w:val="a6"/>
                <w:rFonts w:hint="eastAsia"/>
                <w:noProof/>
              </w:rPr>
              <w:t>5.1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准备工作目录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5A6D6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35" w:history="1">
            <w:r w:rsidRPr="00DE0272">
              <w:rPr>
                <w:rStyle w:val="a6"/>
                <w:rFonts w:hint="eastAsia"/>
                <w:noProof/>
              </w:rPr>
              <w:t>5.2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准备调度文件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E1A0A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36" w:history="1">
            <w:r w:rsidRPr="00DE0272">
              <w:rPr>
                <w:rStyle w:val="a6"/>
                <w:rFonts w:hint="eastAsia"/>
                <w:noProof/>
              </w:rPr>
              <w:t>5.3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修改配置模板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9B140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37" w:history="1">
            <w:r w:rsidRPr="00DE0272">
              <w:rPr>
                <w:rStyle w:val="a6"/>
                <w:rFonts w:hint="eastAsia"/>
                <w:noProof/>
              </w:rPr>
              <w:t>5.4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上传调度任务到</w:t>
            </w:r>
            <w:r w:rsidRPr="00DE0272">
              <w:rPr>
                <w:rStyle w:val="a6"/>
                <w:noProof/>
              </w:rPr>
              <w:t>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19FE5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38" w:history="1">
            <w:r w:rsidRPr="00DE0272">
              <w:rPr>
                <w:rStyle w:val="a6"/>
                <w:rFonts w:hint="eastAsia"/>
                <w:noProof/>
              </w:rPr>
              <w:t>5.5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执行调度任务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FDE26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39" w:history="1">
            <w:r w:rsidRPr="00DE0272">
              <w:rPr>
                <w:rStyle w:val="a6"/>
                <w:rFonts w:hint="eastAsia"/>
                <w:noProof/>
              </w:rPr>
              <w:t>6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noProof/>
              </w:rPr>
              <w:t xml:space="preserve"> Oozie</w:t>
            </w:r>
            <w:r w:rsidRPr="00DE0272">
              <w:rPr>
                <w:rStyle w:val="a6"/>
                <w:rFonts w:hint="eastAsia"/>
                <w:noProof/>
              </w:rPr>
              <w:t>定时调度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A15FF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40" w:history="1">
            <w:r w:rsidRPr="00DE0272">
              <w:rPr>
                <w:rStyle w:val="a6"/>
                <w:rFonts w:hint="eastAsia"/>
                <w:noProof/>
              </w:rPr>
              <w:t>6.1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准备配置模板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AA856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41" w:history="1">
            <w:r w:rsidRPr="00DE0272">
              <w:rPr>
                <w:rStyle w:val="a6"/>
                <w:rFonts w:hint="eastAsia"/>
                <w:noProof/>
              </w:rPr>
              <w:t>6.2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修改配置模板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8B6C4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42" w:history="1">
            <w:r w:rsidRPr="00DE0272">
              <w:rPr>
                <w:rStyle w:val="a6"/>
                <w:rFonts w:hint="eastAsia"/>
                <w:noProof/>
              </w:rPr>
              <w:t>6.3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上传调度任务到</w:t>
            </w:r>
            <w:r w:rsidRPr="00DE0272">
              <w:rPr>
                <w:rStyle w:val="a6"/>
                <w:noProof/>
              </w:rPr>
              <w:t>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88100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43" w:history="1">
            <w:r w:rsidRPr="00DE0272">
              <w:rPr>
                <w:rStyle w:val="a6"/>
                <w:rFonts w:hint="eastAsia"/>
                <w:noProof/>
              </w:rPr>
              <w:t>6.4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执行调度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9CA52" w14:textId="77777777" w:rsidR="00AF68F5" w:rsidRDefault="00AF68F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44" w:history="1">
            <w:r w:rsidRPr="00DE0272">
              <w:rPr>
                <w:rStyle w:val="a6"/>
                <w:rFonts w:hint="eastAsia"/>
                <w:noProof/>
              </w:rPr>
              <w:t>五、</w:t>
            </w:r>
            <w:r w:rsidRPr="00DE0272">
              <w:rPr>
                <w:rStyle w:val="a6"/>
                <w:noProof/>
              </w:rPr>
              <w:t xml:space="preserve"> Oozie</w:t>
            </w:r>
            <w:r w:rsidRPr="00DE0272">
              <w:rPr>
                <w:rStyle w:val="a6"/>
                <w:rFonts w:hint="eastAsia"/>
                <w:noProof/>
              </w:rPr>
              <w:t>和</w:t>
            </w:r>
            <w:r w:rsidRPr="00DE0272">
              <w:rPr>
                <w:rStyle w:val="a6"/>
                <w:noProof/>
              </w:rPr>
              <w:t>Hue</w:t>
            </w:r>
            <w:r w:rsidRPr="00DE0272">
              <w:rPr>
                <w:rStyle w:val="a6"/>
                <w:rFonts w:hint="eastAsia"/>
                <w:noProof/>
              </w:rPr>
              <w:t>整合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38626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45" w:history="1">
            <w:r w:rsidRPr="00DE0272">
              <w:rPr>
                <w:rStyle w:val="a6"/>
                <w:rFonts w:hint="eastAsia"/>
                <w:noProof/>
              </w:rPr>
              <w:t>1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修改</w:t>
            </w:r>
            <w:r w:rsidRPr="00DE0272">
              <w:rPr>
                <w:rStyle w:val="a6"/>
                <w:noProof/>
              </w:rPr>
              <w:t>hue</w:t>
            </w:r>
            <w:r w:rsidRPr="00DE0272">
              <w:rPr>
                <w:rStyle w:val="a6"/>
                <w:rFonts w:hint="eastAsia"/>
                <w:noProof/>
              </w:rPr>
              <w:t>配置文件</w:t>
            </w:r>
            <w:r w:rsidRPr="00DE0272">
              <w:rPr>
                <w:rStyle w:val="a6"/>
                <w:noProof/>
              </w:rPr>
              <w:t>hue.ini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E6240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46" w:history="1">
            <w:r w:rsidRPr="00DE0272">
              <w:rPr>
                <w:rStyle w:val="a6"/>
                <w:rFonts w:hint="eastAsia"/>
                <w:noProof/>
              </w:rPr>
              <w:t>2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启动</w:t>
            </w:r>
            <w:r w:rsidRPr="00DE0272">
              <w:rPr>
                <w:rStyle w:val="a6"/>
                <w:noProof/>
              </w:rPr>
              <w:t>hue</w:t>
            </w:r>
            <w:r w:rsidRPr="00DE0272">
              <w:rPr>
                <w:rStyle w:val="a6"/>
                <w:rFonts w:hint="eastAsia"/>
                <w:noProof/>
              </w:rPr>
              <w:t>、</w:t>
            </w:r>
            <w:r w:rsidRPr="00DE0272">
              <w:rPr>
                <w:rStyle w:val="a6"/>
                <w:noProof/>
              </w:rPr>
              <w:t>oozie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C3A98" w14:textId="77777777" w:rsidR="00AF68F5" w:rsidRDefault="00AF68F5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47" w:history="1">
            <w:r w:rsidRPr="00DE0272">
              <w:rPr>
                <w:rStyle w:val="a6"/>
                <w:rFonts w:hint="eastAsia"/>
                <w:noProof/>
              </w:rPr>
              <w:t>3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noProof/>
              </w:rPr>
              <w:t xml:space="preserve"> Hue</w:t>
            </w:r>
            <w:r w:rsidRPr="00DE0272">
              <w:rPr>
                <w:rStyle w:val="a6"/>
                <w:rFonts w:hint="eastAsia"/>
                <w:noProof/>
              </w:rPr>
              <w:t>集成</w:t>
            </w:r>
            <w:r w:rsidRPr="00DE0272">
              <w:rPr>
                <w:rStyle w:val="a6"/>
                <w:noProof/>
              </w:rPr>
              <w:t>Oozie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0B11C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48" w:history="1">
            <w:r w:rsidRPr="00DE0272">
              <w:rPr>
                <w:rStyle w:val="a6"/>
                <w:rFonts w:hint="eastAsia"/>
                <w:noProof/>
              </w:rPr>
              <w:t>3.1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使用</w:t>
            </w:r>
            <w:r w:rsidRPr="00DE0272">
              <w:rPr>
                <w:rStyle w:val="a6"/>
                <w:noProof/>
              </w:rPr>
              <w:t>hue</w:t>
            </w:r>
            <w:r w:rsidRPr="00DE0272">
              <w:rPr>
                <w:rStyle w:val="a6"/>
                <w:rFonts w:hint="eastAsia"/>
                <w:noProof/>
              </w:rPr>
              <w:t>配置</w:t>
            </w:r>
            <w:r w:rsidRPr="00DE0272">
              <w:rPr>
                <w:rStyle w:val="a6"/>
                <w:noProof/>
              </w:rPr>
              <w:t>oozie</w:t>
            </w:r>
            <w:r w:rsidRPr="00DE0272">
              <w:rPr>
                <w:rStyle w:val="a6"/>
                <w:rFonts w:hint="eastAsia"/>
                <w:noProof/>
              </w:rPr>
              <w:t>调度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5B7D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49" w:history="1">
            <w:r w:rsidRPr="00DE0272">
              <w:rPr>
                <w:rStyle w:val="a6"/>
                <w:rFonts w:hint="eastAsia"/>
                <w:noProof/>
              </w:rPr>
              <w:t>3.2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利用</w:t>
            </w:r>
            <w:r w:rsidRPr="00DE0272">
              <w:rPr>
                <w:rStyle w:val="a6"/>
                <w:noProof/>
              </w:rPr>
              <w:t>hue</w:t>
            </w:r>
            <w:r w:rsidRPr="00DE0272">
              <w:rPr>
                <w:rStyle w:val="a6"/>
                <w:rFonts w:hint="eastAsia"/>
                <w:noProof/>
              </w:rPr>
              <w:t>调度</w:t>
            </w:r>
            <w:r w:rsidRPr="00DE0272">
              <w:rPr>
                <w:rStyle w:val="a6"/>
                <w:noProof/>
              </w:rPr>
              <w:t>shell</w:t>
            </w:r>
            <w:r w:rsidRPr="00DE0272">
              <w:rPr>
                <w:rStyle w:val="a6"/>
                <w:rFonts w:hint="eastAsia"/>
                <w:noProof/>
              </w:rPr>
              <w:t>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D757E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50" w:history="1">
            <w:r w:rsidRPr="00DE0272">
              <w:rPr>
                <w:rStyle w:val="a6"/>
                <w:rFonts w:hint="eastAsia"/>
                <w:noProof/>
              </w:rPr>
              <w:t>3.3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利用</w:t>
            </w:r>
            <w:r w:rsidRPr="00DE0272">
              <w:rPr>
                <w:rStyle w:val="a6"/>
                <w:noProof/>
              </w:rPr>
              <w:t>hue</w:t>
            </w:r>
            <w:r w:rsidRPr="00DE0272">
              <w:rPr>
                <w:rStyle w:val="a6"/>
                <w:rFonts w:hint="eastAsia"/>
                <w:noProof/>
              </w:rPr>
              <w:t>调度</w:t>
            </w:r>
            <w:r w:rsidRPr="00DE0272">
              <w:rPr>
                <w:rStyle w:val="a6"/>
                <w:noProof/>
              </w:rPr>
              <w:t>hive</w:t>
            </w:r>
            <w:r w:rsidRPr="00DE0272">
              <w:rPr>
                <w:rStyle w:val="a6"/>
                <w:rFonts w:hint="eastAsia"/>
                <w:noProof/>
              </w:rPr>
              <w:t>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14D9E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51" w:history="1">
            <w:r w:rsidRPr="00DE0272">
              <w:rPr>
                <w:rStyle w:val="a6"/>
                <w:rFonts w:hint="eastAsia"/>
                <w:noProof/>
              </w:rPr>
              <w:t>3.4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利用</w:t>
            </w:r>
            <w:r w:rsidRPr="00DE0272">
              <w:rPr>
                <w:rStyle w:val="a6"/>
                <w:noProof/>
              </w:rPr>
              <w:t>hue</w:t>
            </w:r>
            <w:r w:rsidRPr="00DE0272">
              <w:rPr>
                <w:rStyle w:val="a6"/>
                <w:rFonts w:hint="eastAsia"/>
                <w:noProof/>
              </w:rPr>
              <w:t>调度</w:t>
            </w:r>
            <w:r w:rsidRPr="00DE0272">
              <w:rPr>
                <w:rStyle w:val="a6"/>
                <w:noProof/>
              </w:rPr>
              <w:t>MapReduce</w:t>
            </w:r>
            <w:r w:rsidRPr="00DE0272">
              <w:rPr>
                <w:rStyle w:val="a6"/>
                <w:rFonts w:hint="eastAsia"/>
                <w:noProof/>
              </w:rPr>
              <w:t>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BA780" w14:textId="77777777" w:rsidR="00AF68F5" w:rsidRDefault="00AF68F5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52" w:history="1">
            <w:r w:rsidRPr="00DE0272">
              <w:rPr>
                <w:rStyle w:val="a6"/>
                <w:rFonts w:hint="eastAsia"/>
                <w:noProof/>
              </w:rPr>
              <w:t>3.5</w:t>
            </w:r>
            <w:r w:rsidRPr="00DE0272">
              <w:rPr>
                <w:rStyle w:val="a6"/>
                <w:rFonts w:hint="eastAsia"/>
                <w:noProof/>
              </w:rPr>
              <w:t>．</w:t>
            </w:r>
            <w:r w:rsidRPr="00DE0272">
              <w:rPr>
                <w:rStyle w:val="a6"/>
                <w:rFonts w:hint="eastAsia"/>
                <w:noProof/>
              </w:rPr>
              <w:t xml:space="preserve"> </w:t>
            </w:r>
            <w:r w:rsidRPr="00DE0272">
              <w:rPr>
                <w:rStyle w:val="a6"/>
                <w:rFonts w:hint="eastAsia"/>
                <w:noProof/>
              </w:rPr>
              <w:t>利用</w:t>
            </w:r>
            <w:r w:rsidRPr="00DE0272">
              <w:rPr>
                <w:rStyle w:val="a6"/>
                <w:noProof/>
              </w:rPr>
              <w:t>Hue</w:t>
            </w:r>
            <w:r w:rsidRPr="00DE0272">
              <w:rPr>
                <w:rStyle w:val="a6"/>
                <w:rFonts w:hint="eastAsia"/>
                <w:noProof/>
              </w:rPr>
              <w:t>配置定时调度任务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5B223" w14:textId="77777777" w:rsidR="00AF68F5" w:rsidRDefault="00AF68F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0993553" w:history="1">
            <w:r w:rsidRPr="00DE0272">
              <w:rPr>
                <w:rStyle w:val="a6"/>
                <w:rFonts w:hint="eastAsia"/>
                <w:noProof/>
              </w:rPr>
              <w:t>六、</w:t>
            </w:r>
            <w:r w:rsidRPr="00DE0272">
              <w:rPr>
                <w:rStyle w:val="a6"/>
                <w:noProof/>
              </w:rPr>
              <w:t xml:space="preserve"> Oozie</w:t>
            </w:r>
            <w:r w:rsidRPr="00DE0272">
              <w:rPr>
                <w:rStyle w:val="a6"/>
                <w:rFonts w:hint="eastAsia"/>
                <w:noProof/>
              </w:rPr>
              <w:t>任务查看、杀死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6105F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0EE66" w14:textId="688EBEE6" w:rsidR="00FD4B3D" w:rsidRDefault="00FD4B3D">
          <w:r>
            <w:rPr>
              <w:b/>
              <w:bCs/>
              <w:lang w:val="zh-CN"/>
            </w:rPr>
            <w:fldChar w:fldCharType="end"/>
          </w:r>
        </w:p>
      </w:sdtContent>
    </w:sdt>
    <w:p w14:paraId="7C4F5514" w14:textId="0A7FD3E2" w:rsidR="00FD4B3D" w:rsidRDefault="00FD4B3D" w:rsidP="00FD4B3D">
      <w:pPr>
        <w:widowControl/>
        <w:spacing w:line="240" w:lineRule="auto"/>
        <w:jc w:val="left"/>
      </w:pPr>
      <w:r>
        <w:br w:type="page"/>
      </w:r>
    </w:p>
    <w:p w14:paraId="362E854D" w14:textId="12555726" w:rsidR="00210D83" w:rsidRDefault="00172A59" w:rsidP="00172A59">
      <w:pPr>
        <w:pStyle w:val="1"/>
      </w:pPr>
      <w:bookmarkStart w:id="2" w:name="_Toc10993490"/>
      <w:r w:rsidRPr="00172A59">
        <w:lastRenderedPageBreak/>
        <w:t xml:space="preserve">Apache </w:t>
      </w:r>
      <w:proofErr w:type="spellStart"/>
      <w:r w:rsidR="001B58E0">
        <w:t>Oozie</w:t>
      </w:r>
      <w:bookmarkEnd w:id="2"/>
      <w:proofErr w:type="spellEnd"/>
    </w:p>
    <w:p w14:paraId="31BC9EDC" w14:textId="3D33F8D3" w:rsidR="003E257F" w:rsidRDefault="006C0393" w:rsidP="003E257F">
      <w:pPr>
        <w:pStyle w:val="2"/>
        <w:spacing w:line="288" w:lineRule="auto"/>
      </w:pPr>
      <w:bookmarkStart w:id="3" w:name="_Toc10993491"/>
      <w:proofErr w:type="spellStart"/>
      <w:r>
        <w:rPr>
          <w:rFonts w:hint="eastAsia"/>
        </w:rPr>
        <w:t>O</w:t>
      </w:r>
      <w:r w:rsidR="002B2A3D">
        <w:rPr>
          <w:rFonts w:hint="eastAsia"/>
        </w:rPr>
        <w:t>ozie</w:t>
      </w:r>
      <w:proofErr w:type="spellEnd"/>
      <w:r w:rsidR="00D304F5">
        <w:rPr>
          <w:rFonts w:hint="eastAsia"/>
        </w:rPr>
        <w:t>概述</w:t>
      </w:r>
      <w:bookmarkEnd w:id="3"/>
    </w:p>
    <w:p w14:paraId="38A18A89" w14:textId="0C43A73B" w:rsidR="00E15D7E" w:rsidRPr="00E15D7E" w:rsidRDefault="00C80375" w:rsidP="00E15D7E">
      <w:pPr>
        <w:pStyle w:val="21"/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proofErr w:type="spellStart"/>
      <w:r w:rsidRPr="00C80375">
        <w:rPr>
          <w:rFonts w:asciiTheme="minorEastAsia" w:hAnsiTheme="minorEastAsia" w:hint="eastAsia"/>
          <w:sz w:val="24"/>
          <w:szCs w:val="24"/>
          <w:shd w:val="pct15" w:color="auto" w:fill="FFFFFF"/>
        </w:rPr>
        <w:t>Oozie</w:t>
      </w:r>
      <w:proofErr w:type="spellEnd"/>
      <w:r w:rsidRPr="00C80375">
        <w:rPr>
          <w:rFonts w:asciiTheme="minorEastAsia" w:hAnsiTheme="minorEastAsia" w:hint="eastAsia"/>
          <w:sz w:val="24"/>
          <w:szCs w:val="24"/>
        </w:rPr>
        <w:t xml:space="preserve"> 是一个用来管理</w:t>
      </w:r>
      <w:r w:rsidR="005A7597">
        <w:rPr>
          <w:rFonts w:asciiTheme="minorEastAsia" w:hAnsiTheme="minorEastAsia" w:hint="eastAsia"/>
          <w:sz w:val="24"/>
          <w:szCs w:val="24"/>
        </w:rPr>
        <w:t xml:space="preserve"> Hadoop生态圈</w:t>
      </w:r>
      <w:r w:rsidR="00720A54">
        <w:rPr>
          <w:rFonts w:asciiTheme="minorEastAsia" w:hAnsiTheme="minorEastAsia" w:hint="eastAsia"/>
          <w:sz w:val="24"/>
          <w:szCs w:val="24"/>
        </w:rPr>
        <w:t>job</w:t>
      </w:r>
      <w:r w:rsidRPr="00C80375">
        <w:rPr>
          <w:rFonts w:asciiTheme="minorEastAsia" w:hAnsiTheme="minorEastAsia" w:hint="eastAsia"/>
          <w:sz w:val="24"/>
          <w:szCs w:val="24"/>
        </w:rPr>
        <w:t>的</w:t>
      </w:r>
      <w:r w:rsidRPr="00C80375">
        <w:rPr>
          <w:rFonts w:asciiTheme="minorEastAsia" w:hAnsiTheme="minorEastAsia" w:hint="eastAsia"/>
          <w:sz w:val="24"/>
          <w:szCs w:val="24"/>
          <w:shd w:val="pct15" w:color="auto" w:fill="FFFFFF"/>
        </w:rPr>
        <w:t>工作流调度</w:t>
      </w:r>
      <w:r w:rsidRPr="00C80375">
        <w:rPr>
          <w:rFonts w:asciiTheme="minorEastAsia" w:hAnsiTheme="minorEastAsia" w:hint="eastAsia"/>
          <w:sz w:val="24"/>
          <w:szCs w:val="24"/>
        </w:rPr>
        <w:t>系统。</w:t>
      </w:r>
      <w:r w:rsidR="0009341C" w:rsidRPr="0009341C">
        <w:rPr>
          <w:rFonts w:asciiTheme="minorEastAsia" w:hAnsiTheme="minorEastAsia" w:hint="eastAsia"/>
          <w:sz w:val="24"/>
          <w:szCs w:val="24"/>
        </w:rPr>
        <w:t>由</w:t>
      </w:r>
      <w:proofErr w:type="spellStart"/>
      <w:r w:rsidR="0009341C" w:rsidRPr="0009341C">
        <w:rPr>
          <w:rFonts w:asciiTheme="minorEastAsia" w:hAnsiTheme="minorEastAsia" w:hint="eastAsia"/>
          <w:sz w:val="24"/>
          <w:szCs w:val="24"/>
        </w:rPr>
        <w:t>Cloudera</w:t>
      </w:r>
      <w:proofErr w:type="spellEnd"/>
      <w:r w:rsidR="0009341C" w:rsidRPr="0009341C">
        <w:rPr>
          <w:rFonts w:asciiTheme="minorEastAsia" w:hAnsiTheme="minorEastAsia" w:hint="eastAsia"/>
          <w:sz w:val="24"/>
          <w:szCs w:val="24"/>
        </w:rPr>
        <w:t>公司贡献给Apache</w:t>
      </w:r>
      <w:r w:rsidR="007911D1">
        <w:rPr>
          <w:rFonts w:asciiTheme="minorEastAsia" w:hAnsiTheme="minorEastAsia" w:hint="eastAsia"/>
          <w:sz w:val="24"/>
          <w:szCs w:val="24"/>
        </w:rPr>
        <w:t>。</w:t>
      </w:r>
      <w:proofErr w:type="spellStart"/>
      <w:r w:rsidR="00B61904" w:rsidRPr="00B61904">
        <w:rPr>
          <w:rFonts w:asciiTheme="minorEastAsia" w:hAnsiTheme="minorEastAsia" w:hint="eastAsia"/>
          <w:sz w:val="24"/>
          <w:szCs w:val="24"/>
        </w:rPr>
        <w:t>Oozie</w:t>
      </w:r>
      <w:proofErr w:type="spellEnd"/>
      <w:r w:rsidR="00B61904" w:rsidRPr="00B61904">
        <w:rPr>
          <w:rFonts w:asciiTheme="minorEastAsia" w:hAnsiTheme="minorEastAsia" w:hint="eastAsia"/>
          <w:sz w:val="24"/>
          <w:szCs w:val="24"/>
        </w:rPr>
        <w:t>是运行于Java servlet容器上的一个java web应用。</w:t>
      </w:r>
      <w:proofErr w:type="spellStart"/>
      <w:r w:rsidR="00B61904" w:rsidRPr="00B61904">
        <w:rPr>
          <w:rFonts w:asciiTheme="minorEastAsia" w:hAnsiTheme="minorEastAsia" w:hint="eastAsia"/>
          <w:sz w:val="24"/>
          <w:szCs w:val="24"/>
        </w:rPr>
        <w:t>Oozie</w:t>
      </w:r>
      <w:proofErr w:type="spellEnd"/>
      <w:r w:rsidR="00B61904" w:rsidRPr="00B61904">
        <w:rPr>
          <w:rFonts w:asciiTheme="minorEastAsia" w:hAnsiTheme="minorEastAsia" w:hint="eastAsia"/>
          <w:sz w:val="24"/>
          <w:szCs w:val="24"/>
        </w:rPr>
        <w:t>的目的是按照</w:t>
      </w:r>
      <w:r w:rsidR="00B61904" w:rsidRPr="002808EF">
        <w:rPr>
          <w:rFonts w:asciiTheme="minorEastAsia" w:hAnsiTheme="minorEastAsia" w:hint="eastAsia"/>
          <w:color w:val="FF0000"/>
          <w:sz w:val="24"/>
          <w:szCs w:val="24"/>
          <w:shd w:val="pct15" w:color="auto" w:fill="FFFFFF"/>
        </w:rPr>
        <w:t>DAG（有向无环图）</w:t>
      </w:r>
      <w:r w:rsidR="00B61904" w:rsidRPr="00B61904">
        <w:rPr>
          <w:rFonts w:asciiTheme="minorEastAsia" w:hAnsiTheme="minorEastAsia" w:hint="eastAsia"/>
          <w:sz w:val="24"/>
          <w:szCs w:val="24"/>
        </w:rPr>
        <w:t>调度一系列的Map/Reduce或者Hive</w:t>
      </w:r>
      <w:r w:rsidR="003C511D">
        <w:rPr>
          <w:rFonts w:asciiTheme="minorEastAsia" w:hAnsiTheme="minorEastAsia"/>
          <w:sz w:val="24"/>
          <w:szCs w:val="24"/>
        </w:rPr>
        <w:t>等</w:t>
      </w:r>
      <w:r w:rsidR="00B61904" w:rsidRPr="00B61904">
        <w:rPr>
          <w:rFonts w:asciiTheme="minorEastAsia" w:hAnsiTheme="minorEastAsia" w:hint="eastAsia"/>
          <w:sz w:val="24"/>
          <w:szCs w:val="24"/>
        </w:rPr>
        <w:t>任务。</w:t>
      </w:r>
      <w:proofErr w:type="spellStart"/>
      <w:r w:rsidR="00B61904" w:rsidRPr="00B61904">
        <w:rPr>
          <w:rFonts w:asciiTheme="minorEastAsia" w:hAnsiTheme="minorEastAsia" w:hint="eastAsia"/>
          <w:sz w:val="24"/>
          <w:szCs w:val="24"/>
        </w:rPr>
        <w:t>Oozie</w:t>
      </w:r>
      <w:proofErr w:type="spellEnd"/>
      <w:r w:rsidR="00B61904" w:rsidRPr="00B61904">
        <w:rPr>
          <w:rFonts w:asciiTheme="minorEastAsia" w:hAnsiTheme="minorEastAsia" w:hint="eastAsia"/>
          <w:sz w:val="24"/>
          <w:szCs w:val="24"/>
        </w:rPr>
        <w:t xml:space="preserve"> </w:t>
      </w:r>
      <w:proofErr w:type="gramStart"/>
      <w:r w:rsidR="00B61904" w:rsidRPr="00B61904">
        <w:rPr>
          <w:rFonts w:asciiTheme="minorEastAsia" w:hAnsiTheme="minorEastAsia" w:hint="eastAsia"/>
          <w:sz w:val="24"/>
          <w:szCs w:val="24"/>
        </w:rPr>
        <w:t>工作流由</w:t>
      </w:r>
      <w:proofErr w:type="spellStart"/>
      <w:proofErr w:type="gramEnd"/>
      <w:r w:rsidR="00B61904" w:rsidRPr="00B61904">
        <w:rPr>
          <w:rFonts w:asciiTheme="minorEastAsia" w:hAnsiTheme="minorEastAsia" w:hint="eastAsia"/>
          <w:sz w:val="24"/>
          <w:szCs w:val="24"/>
        </w:rPr>
        <w:t>hPDL</w:t>
      </w:r>
      <w:proofErr w:type="spellEnd"/>
      <w:r w:rsidR="00B61904" w:rsidRPr="00B61904">
        <w:rPr>
          <w:rFonts w:asciiTheme="minorEastAsia" w:hAnsiTheme="minorEastAsia" w:hint="eastAsia"/>
          <w:sz w:val="24"/>
          <w:szCs w:val="24"/>
        </w:rPr>
        <w:t>（Hadoop Process Definition Language）定义（这是一种XML流程定义语言）</w:t>
      </w:r>
      <w:r w:rsidR="009362E0">
        <w:rPr>
          <w:rFonts w:asciiTheme="minorEastAsia" w:hAnsiTheme="minorEastAsia" w:hint="eastAsia"/>
          <w:sz w:val="24"/>
          <w:szCs w:val="24"/>
        </w:rPr>
        <w:t>。</w:t>
      </w:r>
      <w:r w:rsidR="00E15D7E" w:rsidRPr="00E15D7E">
        <w:rPr>
          <w:rFonts w:asciiTheme="minorEastAsia" w:hAnsiTheme="minorEastAsia" w:hint="eastAsia"/>
          <w:sz w:val="24"/>
          <w:szCs w:val="24"/>
        </w:rPr>
        <w:t>适用场景</w:t>
      </w:r>
      <w:r w:rsidR="009362E0">
        <w:rPr>
          <w:rFonts w:asciiTheme="minorEastAsia" w:hAnsiTheme="minorEastAsia" w:hint="eastAsia"/>
          <w:sz w:val="24"/>
          <w:szCs w:val="24"/>
        </w:rPr>
        <w:t>包括</w:t>
      </w:r>
      <w:r w:rsidR="00E15D7E">
        <w:rPr>
          <w:rFonts w:asciiTheme="minorEastAsia" w:hAnsiTheme="minorEastAsia" w:hint="eastAsia"/>
          <w:sz w:val="24"/>
          <w:szCs w:val="24"/>
        </w:rPr>
        <w:t>：</w:t>
      </w:r>
    </w:p>
    <w:p w14:paraId="284C7719" w14:textId="7B9F7CC4" w:rsidR="00E15D7E" w:rsidRPr="00E15D7E" w:rsidRDefault="00E15D7E" w:rsidP="00E15D7E">
      <w:pPr>
        <w:pStyle w:val="21"/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E15D7E">
        <w:rPr>
          <w:rFonts w:asciiTheme="minorEastAsia" w:hAnsiTheme="minorEastAsia" w:hint="eastAsia"/>
          <w:sz w:val="24"/>
          <w:szCs w:val="24"/>
        </w:rPr>
        <w:t>需要按</w:t>
      </w:r>
      <w:r w:rsidRPr="00E15D7E">
        <w:rPr>
          <w:rFonts w:asciiTheme="minorEastAsia" w:hAnsiTheme="minorEastAsia" w:hint="eastAsia"/>
          <w:sz w:val="24"/>
          <w:szCs w:val="24"/>
          <w:shd w:val="pct15" w:color="auto" w:fill="FFFFFF"/>
        </w:rPr>
        <w:t>顺序</w:t>
      </w:r>
      <w:r w:rsidRPr="00E15D7E">
        <w:rPr>
          <w:rFonts w:asciiTheme="minorEastAsia" w:hAnsiTheme="minorEastAsia" w:hint="eastAsia"/>
          <w:sz w:val="24"/>
          <w:szCs w:val="24"/>
        </w:rPr>
        <w:t>进行一系列任务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14:paraId="1881BEF2" w14:textId="12F1DF3C" w:rsidR="00E15D7E" w:rsidRPr="00E15D7E" w:rsidRDefault="00E15D7E" w:rsidP="00E15D7E">
      <w:pPr>
        <w:pStyle w:val="21"/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E15D7E">
        <w:rPr>
          <w:rFonts w:asciiTheme="minorEastAsia" w:hAnsiTheme="minorEastAsia" w:hint="eastAsia"/>
          <w:sz w:val="24"/>
          <w:szCs w:val="24"/>
        </w:rPr>
        <w:t>需要</w:t>
      </w:r>
      <w:r w:rsidRPr="00E15D7E">
        <w:rPr>
          <w:rFonts w:asciiTheme="minorEastAsia" w:hAnsiTheme="minorEastAsia" w:hint="eastAsia"/>
          <w:sz w:val="24"/>
          <w:szCs w:val="24"/>
          <w:shd w:val="pct15" w:color="auto" w:fill="FFFFFF"/>
        </w:rPr>
        <w:t>并行</w:t>
      </w:r>
      <w:r w:rsidRPr="00E15D7E">
        <w:rPr>
          <w:rFonts w:asciiTheme="minorEastAsia" w:hAnsiTheme="minorEastAsia" w:hint="eastAsia"/>
          <w:sz w:val="24"/>
          <w:szCs w:val="24"/>
        </w:rPr>
        <w:t>处理的任务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14:paraId="4486FA9E" w14:textId="7E49EE8A" w:rsidR="00E15D7E" w:rsidRPr="00E15D7E" w:rsidRDefault="00E15D7E" w:rsidP="00E15D7E">
      <w:pPr>
        <w:pStyle w:val="21"/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E15D7E">
        <w:rPr>
          <w:rFonts w:asciiTheme="minorEastAsia" w:hAnsiTheme="minorEastAsia" w:hint="eastAsia"/>
          <w:sz w:val="24"/>
          <w:szCs w:val="24"/>
        </w:rPr>
        <w:t>需要</w:t>
      </w:r>
      <w:r w:rsidRPr="00E15D7E">
        <w:rPr>
          <w:rFonts w:asciiTheme="minorEastAsia" w:hAnsiTheme="minorEastAsia" w:hint="eastAsia"/>
          <w:sz w:val="24"/>
          <w:szCs w:val="24"/>
          <w:shd w:val="pct15" w:color="auto" w:fill="FFFFFF"/>
        </w:rPr>
        <w:t>定时</w:t>
      </w:r>
      <w:r w:rsidRPr="00E15D7E">
        <w:rPr>
          <w:rFonts w:asciiTheme="minorEastAsia" w:hAnsiTheme="minorEastAsia" w:hint="eastAsia"/>
          <w:sz w:val="24"/>
          <w:szCs w:val="24"/>
        </w:rPr>
        <w:t>、</w:t>
      </w:r>
      <w:r w:rsidRPr="00E15D7E">
        <w:rPr>
          <w:rFonts w:asciiTheme="minorEastAsia" w:hAnsiTheme="minorEastAsia" w:hint="eastAsia"/>
          <w:sz w:val="24"/>
          <w:szCs w:val="24"/>
          <w:shd w:val="pct15" w:color="auto" w:fill="FFFFFF"/>
        </w:rPr>
        <w:t>周期</w:t>
      </w:r>
      <w:r w:rsidRPr="00E15D7E">
        <w:rPr>
          <w:rFonts w:asciiTheme="minorEastAsia" w:hAnsiTheme="minorEastAsia" w:hint="eastAsia"/>
          <w:sz w:val="24"/>
          <w:szCs w:val="24"/>
        </w:rPr>
        <w:t>触发的任务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14:paraId="09495BCA" w14:textId="42872C95" w:rsidR="00E15D7E" w:rsidRPr="00E15D7E" w:rsidRDefault="00E15D7E" w:rsidP="00E15D7E">
      <w:pPr>
        <w:pStyle w:val="21"/>
        <w:spacing w:line="360" w:lineRule="auto"/>
        <w:ind w:firstLine="480"/>
        <w:rPr>
          <w:rFonts w:asciiTheme="minorEastAsia" w:hAnsiTheme="minorEastAsia"/>
          <w:sz w:val="24"/>
          <w:szCs w:val="24"/>
        </w:rPr>
      </w:pPr>
      <w:r w:rsidRPr="00E15D7E">
        <w:rPr>
          <w:rFonts w:asciiTheme="minorEastAsia" w:hAnsiTheme="minorEastAsia" w:hint="eastAsia"/>
          <w:sz w:val="24"/>
          <w:szCs w:val="24"/>
          <w:shd w:val="pct15" w:color="auto" w:fill="FFFFFF"/>
        </w:rPr>
        <w:t>可视化</w:t>
      </w:r>
      <w:r w:rsidRPr="00E15D7E">
        <w:rPr>
          <w:rFonts w:asciiTheme="minorEastAsia" w:hAnsiTheme="minorEastAsia" w:hint="eastAsia"/>
          <w:sz w:val="24"/>
          <w:szCs w:val="24"/>
        </w:rPr>
        <w:t>作业流运行过程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14:paraId="202724B7" w14:textId="77777777" w:rsidR="000D1AAF" w:rsidRDefault="00E15D7E" w:rsidP="000D1AAF">
      <w:pPr>
        <w:pStyle w:val="21"/>
        <w:spacing w:line="360" w:lineRule="auto"/>
        <w:ind w:firstLine="480"/>
        <w:rPr>
          <w:rFonts w:asciiTheme="minorEastAsia" w:hAnsiTheme="minorEastAsia"/>
          <w:sz w:val="24"/>
          <w:szCs w:val="24"/>
          <w:shd w:val="pct15" w:color="auto" w:fill="FFFFFF"/>
        </w:rPr>
      </w:pPr>
      <w:r w:rsidRPr="00E15D7E">
        <w:rPr>
          <w:rFonts w:asciiTheme="minorEastAsia" w:hAnsiTheme="minorEastAsia" w:hint="eastAsia"/>
          <w:sz w:val="24"/>
          <w:szCs w:val="24"/>
        </w:rPr>
        <w:t>运行结果或异常的</w:t>
      </w:r>
      <w:r w:rsidRPr="00E15D7E">
        <w:rPr>
          <w:rFonts w:asciiTheme="minorEastAsia" w:hAnsiTheme="minorEastAsia" w:hint="eastAsia"/>
          <w:sz w:val="24"/>
          <w:szCs w:val="24"/>
          <w:shd w:val="pct15" w:color="auto" w:fill="FFFFFF"/>
        </w:rPr>
        <w:t>通报</w:t>
      </w:r>
      <w:r>
        <w:rPr>
          <w:rFonts w:asciiTheme="minorEastAsia" w:hAnsiTheme="minorEastAsia" w:hint="eastAsia"/>
          <w:sz w:val="24"/>
          <w:szCs w:val="24"/>
          <w:shd w:val="pct15" w:color="auto" w:fill="FFFFFF"/>
        </w:rPr>
        <w:t>。</w:t>
      </w:r>
    </w:p>
    <w:p w14:paraId="0AAC6914" w14:textId="1EDB77E7" w:rsidR="00C90E81" w:rsidRPr="004F787B" w:rsidRDefault="000D1AAF" w:rsidP="000D1AAF">
      <w:pPr>
        <w:pStyle w:val="21"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4AEB06C" wp14:editId="2E0F822F">
            <wp:extent cx="5006340" cy="3330575"/>
            <wp:effectExtent l="0" t="0" r="3810" b="3175"/>
            <wp:docPr id="2" name="图片 2" descr="ç¸å³å¾ç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ç¸å³å¾ç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195" cy="333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1002">
        <w:rPr>
          <w:rFonts w:asciiTheme="minorEastAsia" w:hAnsiTheme="minorEastAsia"/>
          <w:sz w:val="24"/>
          <w:szCs w:val="24"/>
        </w:rPr>
        <w:br w:type="page"/>
      </w:r>
    </w:p>
    <w:p w14:paraId="19C02D32" w14:textId="51C756D9" w:rsidR="003E257F" w:rsidRDefault="00721C2D" w:rsidP="003E257F">
      <w:pPr>
        <w:pStyle w:val="2"/>
        <w:spacing w:line="288" w:lineRule="auto"/>
      </w:pPr>
      <w:bookmarkStart w:id="4" w:name="_Toc10993492"/>
      <w:proofErr w:type="spellStart"/>
      <w:r>
        <w:rPr>
          <w:rFonts w:hint="eastAsia"/>
        </w:rPr>
        <w:lastRenderedPageBreak/>
        <w:t>O</w:t>
      </w:r>
      <w:r w:rsidR="00304E18">
        <w:rPr>
          <w:rFonts w:hint="eastAsia"/>
        </w:rPr>
        <w:t>ozie</w:t>
      </w:r>
      <w:proofErr w:type="spellEnd"/>
      <w:r w:rsidR="00304E18">
        <w:rPr>
          <w:rFonts w:hint="eastAsia"/>
        </w:rPr>
        <w:t>的架构</w:t>
      </w:r>
      <w:bookmarkEnd w:id="4"/>
    </w:p>
    <w:p w14:paraId="481F1A4E" w14:textId="1291548A" w:rsidR="00824D18" w:rsidRPr="00821331" w:rsidRDefault="00824D18" w:rsidP="007F3920">
      <w:pPr>
        <w:pStyle w:val="21"/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5A10BC0B" wp14:editId="0F049261">
            <wp:extent cx="5274310" cy="2482714"/>
            <wp:effectExtent l="0" t="0" r="2540" b="0"/>
            <wp:docPr id="5" name="图片 5" descr="âoozie æ¶æâçå¾çæç´¢ç»æ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âoozie æ¶æâçå¾çæç´¢ç»æ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4132" w14:textId="3D7053AD" w:rsidR="007F3920" w:rsidRDefault="007F3920" w:rsidP="00A87322">
      <w:pPr>
        <w:pStyle w:val="21"/>
        <w:spacing w:line="360" w:lineRule="auto"/>
        <w:ind w:firstLineChars="0" w:firstLine="0"/>
        <w:jc w:val="center"/>
        <w:rPr>
          <w:rFonts w:asciiTheme="minorEastAsia" w:hAnsiTheme="minorEastAsia"/>
          <w:sz w:val="24"/>
        </w:rPr>
      </w:pPr>
    </w:p>
    <w:p w14:paraId="716359EC" w14:textId="0E724A30" w:rsidR="0097209D" w:rsidRPr="008A5ECB" w:rsidRDefault="009E05D0" w:rsidP="00F71A59">
      <w:pPr>
        <w:pStyle w:val="21"/>
        <w:spacing w:line="360" w:lineRule="auto"/>
        <w:ind w:firstLine="482"/>
        <w:rPr>
          <w:rFonts w:asciiTheme="minorEastAsia" w:hAnsiTheme="minorEastAsia"/>
          <w:sz w:val="24"/>
        </w:rPr>
      </w:pPr>
      <w:proofErr w:type="spellStart"/>
      <w:r>
        <w:rPr>
          <w:rFonts w:asciiTheme="minorEastAsia" w:hAnsiTheme="minorEastAsia" w:hint="eastAsia"/>
          <w:b/>
          <w:color w:val="00B050"/>
          <w:sz w:val="24"/>
        </w:rPr>
        <w:t>Oozie</w:t>
      </w:r>
      <w:proofErr w:type="spellEnd"/>
      <w:r>
        <w:rPr>
          <w:rFonts w:asciiTheme="minorEastAsia" w:hAnsiTheme="minorEastAsia"/>
          <w:b/>
          <w:color w:val="00B050"/>
          <w:sz w:val="24"/>
        </w:rPr>
        <w:t xml:space="preserve"> Client</w:t>
      </w:r>
      <w:r w:rsidR="0097209D" w:rsidRPr="008A5ECB">
        <w:rPr>
          <w:rFonts w:asciiTheme="minorEastAsia" w:hAnsiTheme="minorEastAsia" w:hint="eastAsia"/>
          <w:sz w:val="24"/>
        </w:rPr>
        <w:t>：</w:t>
      </w:r>
      <w:r w:rsidR="00B54320">
        <w:rPr>
          <w:rFonts w:asciiTheme="minorEastAsia" w:hAnsiTheme="minorEastAsia" w:hint="eastAsia"/>
          <w:sz w:val="24"/>
        </w:rPr>
        <w:t>提供命令行、java</w:t>
      </w:r>
      <w:r w:rsidR="00B54320">
        <w:rPr>
          <w:rFonts w:asciiTheme="minorEastAsia" w:hAnsiTheme="minorEastAsia"/>
          <w:sz w:val="24"/>
        </w:rPr>
        <w:t xml:space="preserve"> </w:t>
      </w:r>
      <w:proofErr w:type="spellStart"/>
      <w:r w:rsidR="00B54320">
        <w:rPr>
          <w:rFonts w:asciiTheme="minorEastAsia" w:hAnsiTheme="minorEastAsia"/>
          <w:sz w:val="24"/>
        </w:rPr>
        <w:t>api</w:t>
      </w:r>
      <w:proofErr w:type="spellEnd"/>
      <w:r w:rsidR="00B54320">
        <w:rPr>
          <w:rFonts w:asciiTheme="minorEastAsia" w:hAnsiTheme="minorEastAsia" w:hint="eastAsia"/>
          <w:sz w:val="24"/>
        </w:rPr>
        <w:t>、</w:t>
      </w:r>
      <w:r w:rsidR="00B54320">
        <w:rPr>
          <w:rFonts w:asciiTheme="minorEastAsia" w:hAnsiTheme="minorEastAsia"/>
          <w:sz w:val="24"/>
        </w:rPr>
        <w:t>rest等方式</w:t>
      </w:r>
      <w:r w:rsidR="00B54320">
        <w:rPr>
          <w:rFonts w:asciiTheme="minorEastAsia" w:hAnsiTheme="minorEastAsia" w:hint="eastAsia"/>
          <w:sz w:val="24"/>
        </w:rPr>
        <w:t>，对</w:t>
      </w:r>
      <w:proofErr w:type="spellStart"/>
      <w:r w:rsidR="00B54320">
        <w:rPr>
          <w:rFonts w:asciiTheme="minorEastAsia" w:hAnsiTheme="minorEastAsia" w:hint="eastAsia"/>
          <w:sz w:val="24"/>
        </w:rPr>
        <w:t>Oozie</w:t>
      </w:r>
      <w:proofErr w:type="spellEnd"/>
      <w:r w:rsidR="00B54320">
        <w:rPr>
          <w:rFonts w:asciiTheme="minorEastAsia" w:hAnsiTheme="minorEastAsia" w:hint="eastAsia"/>
          <w:sz w:val="24"/>
        </w:rPr>
        <w:t>的工作流流程的提交、启动、运行等操作</w:t>
      </w:r>
      <w:r w:rsidR="00F71A59">
        <w:rPr>
          <w:rFonts w:asciiTheme="minorEastAsia" w:hAnsiTheme="minorEastAsia" w:hint="eastAsia"/>
          <w:sz w:val="24"/>
        </w:rPr>
        <w:t>；</w:t>
      </w:r>
    </w:p>
    <w:p w14:paraId="0B7DA561" w14:textId="7DE82639" w:rsidR="0097209D" w:rsidRPr="008A5ECB" w:rsidRDefault="00213322" w:rsidP="00F71A59">
      <w:pPr>
        <w:pStyle w:val="21"/>
        <w:spacing w:line="360" w:lineRule="auto"/>
        <w:ind w:firstLine="482"/>
        <w:rPr>
          <w:rFonts w:asciiTheme="minorEastAsia" w:hAnsiTheme="minorEastAsia"/>
          <w:sz w:val="24"/>
        </w:rPr>
      </w:pPr>
      <w:proofErr w:type="spellStart"/>
      <w:r>
        <w:rPr>
          <w:rFonts w:asciiTheme="minorEastAsia" w:hAnsiTheme="minorEastAsia" w:hint="eastAsia"/>
          <w:b/>
          <w:color w:val="00B050"/>
          <w:sz w:val="24"/>
        </w:rPr>
        <w:t>Oozie</w:t>
      </w:r>
      <w:proofErr w:type="spellEnd"/>
      <w:r>
        <w:rPr>
          <w:rFonts w:asciiTheme="minorEastAsia" w:hAnsiTheme="minorEastAsia"/>
          <w:b/>
          <w:color w:val="00B050"/>
          <w:sz w:val="24"/>
        </w:rPr>
        <w:t xml:space="preserve"> </w:t>
      </w:r>
      <w:proofErr w:type="spellStart"/>
      <w:r>
        <w:rPr>
          <w:rFonts w:asciiTheme="minorEastAsia" w:hAnsiTheme="minorEastAsia"/>
          <w:b/>
          <w:color w:val="00B050"/>
          <w:sz w:val="24"/>
        </w:rPr>
        <w:t>WebApp</w:t>
      </w:r>
      <w:proofErr w:type="spellEnd"/>
      <w:r w:rsidR="00531BB7">
        <w:rPr>
          <w:rFonts w:asciiTheme="minorEastAsia" w:hAnsiTheme="minorEastAsia" w:hint="eastAsia"/>
          <w:sz w:val="24"/>
        </w:rPr>
        <w:t xml:space="preserve">：即 </w:t>
      </w:r>
      <w:proofErr w:type="spellStart"/>
      <w:r w:rsidR="00531BB7">
        <w:rPr>
          <w:rFonts w:asciiTheme="minorEastAsia" w:hAnsiTheme="minorEastAsia" w:hint="eastAsia"/>
          <w:sz w:val="24"/>
        </w:rPr>
        <w:t>Oozie</w:t>
      </w:r>
      <w:proofErr w:type="spellEnd"/>
      <w:r w:rsidR="00531BB7">
        <w:rPr>
          <w:rFonts w:asciiTheme="minorEastAsia" w:hAnsiTheme="minorEastAsia"/>
          <w:sz w:val="24"/>
        </w:rPr>
        <w:t xml:space="preserve"> Server</w:t>
      </w:r>
      <w:r w:rsidR="007D62BB">
        <w:rPr>
          <w:rFonts w:asciiTheme="minorEastAsia" w:hAnsiTheme="minorEastAsia"/>
          <w:sz w:val="24"/>
        </w:rPr>
        <w:t>,</w:t>
      </w:r>
      <w:r w:rsidR="00FE4254">
        <w:rPr>
          <w:rFonts w:asciiTheme="minorEastAsia" w:hAnsiTheme="minorEastAsia"/>
          <w:sz w:val="24"/>
        </w:rPr>
        <w:t>本质是一个java应用</w:t>
      </w:r>
      <w:r w:rsidR="00FE4254">
        <w:rPr>
          <w:rFonts w:asciiTheme="minorEastAsia" w:hAnsiTheme="minorEastAsia" w:hint="eastAsia"/>
          <w:sz w:val="24"/>
        </w:rPr>
        <w:t>。</w:t>
      </w:r>
      <w:r w:rsidR="007D62BB">
        <w:rPr>
          <w:rFonts w:asciiTheme="minorEastAsia" w:hAnsiTheme="minorEastAsia"/>
          <w:sz w:val="24"/>
        </w:rPr>
        <w:t>可以使用内置的web容器</w:t>
      </w:r>
      <w:r w:rsidR="007D62BB">
        <w:rPr>
          <w:rFonts w:asciiTheme="minorEastAsia" w:hAnsiTheme="minorEastAsia" w:hint="eastAsia"/>
          <w:sz w:val="24"/>
        </w:rPr>
        <w:t>，</w:t>
      </w:r>
      <w:r w:rsidR="007D62BB">
        <w:rPr>
          <w:rFonts w:asciiTheme="minorEastAsia" w:hAnsiTheme="minorEastAsia"/>
          <w:sz w:val="24"/>
        </w:rPr>
        <w:t>也可以使用外置的web</w:t>
      </w:r>
      <w:r w:rsidR="00611154">
        <w:rPr>
          <w:rFonts w:asciiTheme="minorEastAsia" w:hAnsiTheme="minorEastAsia" w:hint="eastAsia"/>
          <w:sz w:val="24"/>
        </w:rPr>
        <w:t>容</w:t>
      </w:r>
      <w:r w:rsidR="007D62BB">
        <w:rPr>
          <w:rFonts w:asciiTheme="minorEastAsia" w:hAnsiTheme="minorEastAsia"/>
          <w:sz w:val="24"/>
        </w:rPr>
        <w:t>器</w:t>
      </w:r>
      <w:r w:rsidR="000538E5">
        <w:rPr>
          <w:rFonts w:asciiTheme="minorEastAsia" w:hAnsiTheme="minorEastAsia" w:hint="eastAsia"/>
          <w:sz w:val="24"/>
        </w:rPr>
        <w:t>；</w:t>
      </w:r>
    </w:p>
    <w:p w14:paraId="6E3E2A6A" w14:textId="742D83B2" w:rsidR="0097209D" w:rsidRPr="008A5ECB" w:rsidRDefault="00A40503" w:rsidP="00F71A59">
      <w:pPr>
        <w:pStyle w:val="21"/>
        <w:spacing w:line="360" w:lineRule="auto"/>
        <w:ind w:firstLine="482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b/>
          <w:color w:val="00B050"/>
          <w:sz w:val="24"/>
        </w:rPr>
        <w:t>Hadoop</w:t>
      </w:r>
      <w:r>
        <w:rPr>
          <w:rFonts w:asciiTheme="minorEastAsia" w:hAnsiTheme="minorEastAsia"/>
          <w:b/>
          <w:color w:val="00B050"/>
          <w:sz w:val="24"/>
        </w:rPr>
        <w:t xml:space="preserve"> Cluster</w:t>
      </w:r>
      <w:r w:rsidR="0097209D" w:rsidRPr="008A5ECB">
        <w:rPr>
          <w:rFonts w:asciiTheme="minorEastAsia" w:hAnsiTheme="minorEastAsia" w:hint="eastAsia"/>
          <w:sz w:val="24"/>
        </w:rPr>
        <w:t>：</w:t>
      </w:r>
      <w:r>
        <w:rPr>
          <w:rFonts w:asciiTheme="minorEastAsia" w:hAnsiTheme="minorEastAsia" w:hint="eastAsia"/>
          <w:sz w:val="24"/>
        </w:rPr>
        <w:t>底层执行</w:t>
      </w:r>
      <w:proofErr w:type="spellStart"/>
      <w:r>
        <w:rPr>
          <w:rFonts w:asciiTheme="minorEastAsia" w:hAnsiTheme="minorEastAsia" w:hint="eastAsia"/>
          <w:sz w:val="24"/>
        </w:rPr>
        <w:t>Oozie</w:t>
      </w:r>
      <w:proofErr w:type="spellEnd"/>
      <w:r>
        <w:rPr>
          <w:rFonts w:asciiTheme="minorEastAsia" w:hAnsiTheme="minorEastAsia" w:hint="eastAsia"/>
          <w:sz w:val="24"/>
        </w:rPr>
        <w:t>编排流程的各个</w:t>
      </w:r>
      <w:proofErr w:type="spellStart"/>
      <w:r>
        <w:rPr>
          <w:rFonts w:asciiTheme="minorEastAsia" w:hAnsiTheme="minorEastAsia" w:hint="eastAsia"/>
          <w:sz w:val="24"/>
        </w:rPr>
        <w:t>hadoop</w:t>
      </w:r>
      <w:proofErr w:type="spellEnd"/>
      <w:r>
        <w:rPr>
          <w:rFonts w:asciiTheme="minorEastAsia" w:hAnsiTheme="minorEastAsia"/>
          <w:sz w:val="24"/>
        </w:rPr>
        <w:t>生态圈组件</w:t>
      </w:r>
      <w:r w:rsidR="00F71A59">
        <w:rPr>
          <w:rFonts w:asciiTheme="minorEastAsia" w:hAnsiTheme="minorEastAsia" w:hint="eastAsia"/>
          <w:sz w:val="24"/>
        </w:rPr>
        <w:t>；</w:t>
      </w:r>
    </w:p>
    <w:p w14:paraId="57F0FED9" w14:textId="074845E7" w:rsidR="00580136" w:rsidRPr="003907FF" w:rsidRDefault="00F36D56" w:rsidP="00F36D56">
      <w:pPr>
        <w:widowControl/>
        <w:spacing w:line="240" w:lineRule="auto"/>
        <w:jc w:val="left"/>
        <w:rPr>
          <w:rFonts w:asciiTheme="minorEastAsia" w:eastAsiaTheme="minorEastAsia" w:hAnsiTheme="minorEastAsia" w:cstheme="minorBidi"/>
          <w:sz w:val="24"/>
        </w:rPr>
      </w:pPr>
      <w:r>
        <w:rPr>
          <w:rFonts w:asciiTheme="minorEastAsia" w:eastAsiaTheme="minorEastAsia" w:hAnsiTheme="minorEastAsia" w:cstheme="minorBidi"/>
          <w:sz w:val="24"/>
        </w:rPr>
        <w:br w:type="page"/>
      </w:r>
    </w:p>
    <w:p w14:paraId="06D55986" w14:textId="04C6C051" w:rsidR="003E257F" w:rsidRDefault="001B7DA0" w:rsidP="003E257F">
      <w:pPr>
        <w:pStyle w:val="2"/>
        <w:spacing w:line="288" w:lineRule="auto"/>
      </w:pPr>
      <w:bookmarkStart w:id="5" w:name="_Toc10993493"/>
      <w:proofErr w:type="spellStart"/>
      <w:r>
        <w:rPr>
          <w:rFonts w:hint="eastAsia"/>
        </w:rPr>
        <w:lastRenderedPageBreak/>
        <w:t>Oozie</w:t>
      </w:r>
      <w:proofErr w:type="spellEnd"/>
      <w:r w:rsidR="00DE5670">
        <w:t>基本原理</w:t>
      </w:r>
      <w:bookmarkEnd w:id="5"/>
    </w:p>
    <w:p w14:paraId="29AC2993" w14:textId="444BEE94" w:rsidR="005324F3" w:rsidRDefault="005324F3" w:rsidP="005324F3">
      <w:pPr>
        <w:spacing w:line="360" w:lineRule="auto"/>
        <w:ind w:firstLineChars="200" w:firstLine="480"/>
        <w:rPr>
          <w:sz w:val="24"/>
        </w:rPr>
      </w:pPr>
      <w:proofErr w:type="spellStart"/>
      <w:r w:rsidRPr="005324F3">
        <w:rPr>
          <w:sz w:val="24"/>
        </w:rPr>
        <w:t>Oozie</w:t>
      </w:r>
      <w:proofErr w:type="spellEnd"/>
      <w:r w:rsidRPr="005324F3">
        <w:rPr>
          <w:sz w:val="24"/>
        </w:rPr>
        <w:t>对工作流的编排</w:t>
      </w:r>
      <w:r>
        <w:rPr>
          <w:rFonts w:hint="eastAsia"/>
          <w:sz w:val="24"/>
        </w:rPr>
        <w:t>，</w:t>
      </w:r>
      <w:r>
        <w:rPr>
          <w:sz w:val="24"/>
        </w:rPr>
        <w:t>是</w:t>
      </w:r>
      <w:r w:rsidRPr="00E42071">
        <w:rPr>
          <w:sz w:val="24"/>
          <w:shd w:val="pct15" w:color="auto" w:fill="FFFFFF"/>
        </w:rPr>
        <w:t>基于</w:t>
      </w:r>
      <w:r w:rsidRPr="00E42071">
        <w:rPr>
          <w:sz w:val="24"/>
          <w:shd w:val="pct15" w:color="auto" w:fill="FFFFFF"/>
        </w:rPr>
        <w:t>workflow.xml</w:t>
      </w:r>
      <w:r w:rsidRPr="00E42071">
        <w:rPr>
          <w:sz w:val="24"/>
          <w:shd w:val="pct15" w:color="auto" w:fill="FFFFFF"/>
        </w:rPr>
        <w:t>文件</w:t>
      </w:r>
      <w:r>
        <w:rPr>
          <w:sz w:val="24"/>
        </w:rPr>
        <w:t>来完成的</w:t>
      </w:r>
      <w:r>
        <w:rPr>
          <w:rFonts w:hint="eastAsia"/>
          <w:sz w:val="24"/>
        </w:rPr>
        <w:t>。用户预先将工作流执行规则定制于</w:t>
      </w:r>
      <w:r>
        <w:rPr>
          <w:sz w:val="24"/>
        </w:rPr>
        <w:t>workflow.xml</w:t>
      </w:r>
      <w:r>
        <w:rPr>
          <w:sz w:val="24"/>
        </w:rPr>
        <w:t>文件中</w:t>
      </w:r>
      <w:r>
        <w:rPr>
          <w:rFonts w:hint="eastAsia"/>
          <w:sz w:val="24"/>
        </w:rPr>
        <w:t>，并在</w:t>
      </w:r>
      <w:proofErr w:type="spellStart"/>
      <w:r>
        <w:rPr>
          <w:rFonts w:hint="eastAsia"/>
          <w:sz w:val="24"/>
        </w:rPr>
        <w:t>job</w:t>
      </w:r>
      <w:r>
        <w:rPr>
          <w:sz w:val="24"/>
        </w:rPr>
        <w:t>.properties</w:t>
      </w:r>
      <w:proofErr w:type="spellEnd"/>
      <w:r>
        <w:rPr>
          <w:sz w:val="24"/>
        </w:rPr>
        <w:t>配置相关的参数</w:t>
      </w:r>
      <w:r>
        <w:rPr>
          <w:rFonts w:hint="eastAsia"/>
          <w:sz w:val="24"/>
        </w:rPr>
        <w:t>，</w:t>
      </w:r>
      <w:r>
        <w:rPr>
          <w:sz w:val="24"/>
        </w:rPr>
        <w:t>然后由</w:t>
      </w:r>
      <w:proofErr w:type="spellStart"/>
      <w:r>
        <w:rPr>
          <w:rFonts w:hint="eastAsia"/>
          <w:sz w:val="24"/>
        </w:rPr>
        <w:t>Oozie</w:t>
      </w:r>
      <w:proofErr w:type="spellEnd"/>
      <w:r>
        <w:rPr>
          <w:rFonts w:hint="eastAsia"/>
          <w:sz w:val="24"/>
        </w:rPr>
        <w:t xml:space="preserve"> Server</w:t>
      </w:r>
      <w:r>
        <w:rPr>
          <w:rFonts w:hint="eastAsia"/>
          <w:sz w:val="24"/>
        </w:rPr>
        <w:t>向</w:t>
      </w:r>
      <w:r>
        <w:rPr>
          <w:rFonts w:hint="eastAsia"/>
          <w:sz w:val="24"/>
        </w:rPr>
        <w:t>MR</w:t>
      </w:r>
      <w:r>
        <w:rPr>
          <w:sz w:val="24"/>
        </w:rPr>
        <w:t>提交</w:t>
      </w:r>
      <w:r>
        <w:rPr>
          <w:sz w:val="24"/>
        </w:rPr>
        <w:t>job</w:t>
      </w:r>
      <w:r>
        <w:rPr>
          <w:sz w:val="24"/>
        </w:rPr>
        <w:t>来启动工作流</w:t>
      </w:r>
      <w:r>
        <w:rPr>
          <w:rFonts w:hint="eastAsia"/>
          <w:sz w:val="24"/>
        </w:rPr>
        <w:t>。</w:t>
      </w:r>
    </w:p>
    <w:p w14:paraId="03A4D88A" w14:textId="49205719" w:rsidR="0081172D" w:rsidRDefault="0081172D" w:rsidP="0081172D">
      <w:pPr>
        <w:pStyle w:val="3"/>
      </w:pPr>
      <w:bookmarkStart w:id="6" w:name="_Toc10993494"/>
      <w:r>
        <w:rPr>
          <w:rFonts w:hint="eastAsia"/>
        </w:rPr>
        <w:t>流程节点</w:t>
      </w:r>
      <w:bookmarkEnd w:id="6"/>
    </w:p>
    <w:p w14:paraId="1B26622F" w14:textId="77777777" w:rsidR="0023679A" w:rsidRDefault="0081172D" w:rsidP="0023679A">
      <w:pPr>
        <w:spacing w:line="360" w:lineRule="auto"/>
        <w:ind w:firstLineChars="200" w:firstLine="480"/>
        <w:rPr>
          <w:sz w:val="24"/>
        </w:rPr>
      </w:pPr>
      <w:proofErr w:type="gramStart"/>
      <w:r w:rsidRPr="00D9392B">
        <w:rPr>
          <w:sz w:val="24"/>
        </w:rPr>
        <w:t>工作流由两种</w:t>
      </w:r>
      <w:proofErr w:type="gramEnd"/>
      <w:r w:rsidRPr="00D9392B">
        <w:rPr>
          <w:sz w:val="24"/>
        </w:rPr>
        <w:t>类型的节点组成</w:t>
      </w:r>
      <w:r w:rsidRPr="00D9392B">
        <w:rPr>
          <w:rFonts w:hint="eastAsia"/>
          <w:sz w:val="24"/>
        </w:rPr>
        <w:t>，</w:t>
      </w:r>
      <w:r w:rsidRPr="00D9392B">
        <w:rPr>
          <w:sz w:val="24"/>
        </w:rPr>
        <w:t>分别是</w:t>
      </w:r>
      <w:r w:rsidR="0023679A">
        <w:rPr>
          <w:rFonts w:hint="eastAsia"/>
          <w:sz w:val="24"/>
        </w:rPr>
        <w:t>：</w:t>
      </w:r>
    </w:p>
    <w:p w14:paraId="5DBF26D5" w14:textId="05F75C46" w:rsidR="0023679A" w:rsidRDefault="0023679A" w:rsidP="0023679A">
      <w:pPr>
        <w:spacing w:line="360" w:lineRule="auto"/>
        <w:ind w:firstLineChars="200" w:firstLine="482"/>
        <w:rPr>
          <w:sz w:val="24"/>
        </w:rPr>
      </w:pPr>
      <w:r w:rsidRPr="003A2421">
        <w:rPr>
          <w:rFonts w:hint="eastAsia"/>
          <w:b/>
          <w:sz w:val="24"/>
          <w:shd w:val="pct15" w:color="auto" w:fill="FFFFFF"/>
        </w:rPr>
        <w:t>Control</w:t>
      </w:r>
      <w:r w:rsidRPr="003A2421">
        <w:rPr>
          <w:b/>
          <w:sz w:val="24"/>
          <w:shd w:val="pct15" w:color="auto" w:fill="FFFFFF"/>
        </w:rPr>
        <w:t xml:space="preserve"> Flow Nodes</w:t>
      </w:r>
      <w:r w:rsidRPr="0023679A">
        <w:rPr>
          <w:rFonts w:hint="eastAsia"/>
          <w:sz w:val="24"/>
        </w:rPr>
        <w:t>：</w:t>
      </w:r>
      <w:r w:rsidR="006A43A4">
        <w:rPr>
          <w:rFonts w:hint="eastAsia"/>
          <w:sz w:val="24"/>
        </w:rPr>
        <w:t>控制工作流执行路径，包括</w:t>
      </w:r>
      <w:r w:rsidR="006A43A4">
        <w:rPr>
          <w:rFonts w:hint="eastAsia"/>
          <w:sz w:val="24"/>
        </w:rPr>
        <w:t>start</w:t>
      </w:r>
      <w:r w:rsidR="006A43A4">
        <w:rPr>
          <w:rFonts w:hint="eastAsia"/>
          <w:sz w:val="24"/>
        </w:rPr>
        <w:t>，</w:t>
      </w:r>
      <w:r w:rsidR="006A43A4">
        <w:rPr>
          <w:rFonts w:hint="eastAsia"/>
          <w:sz w:val="24"/>
        </w:rPr>
        <w:t>end</w:t>
      </w:r>
      <w:r w:rsidR="006A43A4">
        <w:rPr>
          <w:rFonts w:hint="eastAsia"/>
          <w:sz w:val="24"/>
        </w:rPr>
        <w:t>，</w:t>
      </w:r>
      <w:r w:rsidR="006A43A4">
        <w:rPr>
          <w:sz w:val="24"/>
        </w:rPr>
        <w:t>kill</w:t>
      </w:r>
      <w:r w:rsidR="006A43A4">
        <w:rPr>
          <w:rFonts w:hint="eastAsia"/>
          <w:sz w:val="24"/>
        </w:rPr>
        <w:t>，</w:t>
      </w:r>
      <w:r w:rsidR="006A43A4">
        <w:rPr>
          <w:sz w:val="24"/>
        </w:rPr>
        <w:t>decision</w:t>
      </w:r>
      <w:r w:rsidR="006A43A4">
        <w:rPr>
          <w:rFonts w:hint="eastAsia"/>
          <w:sz w:val="24"/>
        </w:rPr>
        <w:t>，</w:t>
      </w:r>
      <w:proofErr w:type="spellStart"/>
      <w:r w:rsidR="006A43A4">
        <w:rPr>
          <w:sz w:val="24"/>
        </w:rPr>
        <w:t>fork,join</w:t>
      </w:r>
      <w:proofErr w:type="spellEnd"/>
      <w:r w:rsidR="006A43A4">
        <w:rPr>
          <w:rFonts w:hint="eastAsia"/>
          <w:sz w:val="24"/>
        </w:rPr>
        <w:t>。</w:t>
      </w:r>
    </w:p>
    <w:p w14:paraId="7D9B976F" w14:textId="540C5268" w:rsidR="006A43A4" w:rsidRDefault="006A43A4" w:rsidP="0023679A">
      <w:pPr>
        <w:spacing w:line="360" w:lineRule="auto"/>
        <w:ind w:firstLineChars="200" w:firstLine="482"/>
        <w:rPr>
          <w:sz w:val="24"/>
        </w:rPr>
      </w:pPr>
      <w:r w:rsidRPr="003A2421">
        <w:rPr>
          <w:rFonts w:hint="eastAsia"/>
          <w:b/>
          <w:sz w:val="24"/>
          <w:shd w:val="pct15" w:color="auto" w:fill="FFFFFF"/>
        </w:rPr>
        <w:t>Action</w:t>
      </w:r>
      <w:r w:rsidRPr="003A2421">
        <w:rPr>
          <w:b/>
          <w:sz w:val="24"/>
          <w:shd w:val="pct15" w:color="auto" w:fill="FFFFFF"/>
        </w:rPr>
        <w:t xml:space="preserve"> Nodes</w:t>
      </w:r>
      <w:r w:rsidRPr="006A43A4">
        <w:rPr>
          <w:rFonts w:hint="eastAsia"/>
          <w:sz w:val="24"/>
        </w:rPr>
        <w:t>：</w:t>
      </w:r>
      <w:r>
        <w:rPr>
          <w:rFonts w:hint="eastAsia"/>
          <w:sz w:val="24"/>
        </w:rPr>
        <w:t>决定每个操作执行的任务类型，包括</w:t>
      </w:r>
      <w:r>
        <w:rPr>
          <w:rFonts w:hint="eastAsia"/>
          <w:sz w:val="24"/>
        </w:rPr>
        <w:t>MapReduce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java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hive</w:t>
      </w:r>
      <w:r>
        <w:rPr>
          <w:rFonts w:hint="eastAsia"/>
          <w:sz w:val="24"/>
        </w:rPr>
        <w:t>、</w:t>
      </w:r>
      <w:r>
        <w:rPr>
          <w:sz w:val="24"/>
        </w:rPr>
        <w:t>shell</w:t>
      </w:r>
      <w:r>
        <w:rPr>
          <w:sz w:val="24"/>
        </w:rPr>
        <w:t>等</w:t>
      </w:r>
      <w:r>
        <w:rPr>
          <w:rFonts w:hint="eastAsia"/>
          <w:sz w:val="24"/>
        </w:rPr>
        <w:t>。</w:t>
      </w:r>
    </w:p>
    <w:p w14:paraId="77A8BC3D" w14:textId="77777777" w:rsidR="005521B9" w:rsidRDefault="005521B9" w:rsidP="0023679A">
      <w:pPr>
        <w:spacing w:line="360" w:lineRule="auto"/>
        <w:ind w:firstLineChars="200" w:firstLine="480"/>
        <w:rPr>
          <w:sz w:val="24"/>
        </w:rPr>
      </w:pPr>
    </w:p>
    <w:p w14:paraId="7AEBF99C" w14:textId="5693B0FC" w:rsidR="002C6FB3" w:rsidRDefault="002C6FB3" w:rsidP="0023679A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AF98524" wp14:editId="3AB706EF">
            <wp:extent cx="5274310" cy="23012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3427" w14:textId="27057245" w:rsidR="00444F21" w:rsidRPr="00D9392B" w:rsidRDefault="00444F21" w:rsidP="00444F21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2B4F9406" w14:textId="0F09F61D" w:rsidR="00FC0EF6" w:rsidRDefault="00FC0EF6" w:rsidP="00FC0EF6">
      <w:pPr>
        <w:pStyle w:val="2"/>
      </w:pPr>
      <w:bookmarkStart w:id="7" w:name="_Toc10993495"/>
      <w:proofErr w:type="spellStart"/>
      <w:r>
        <w:rPr>
          <w:rFonts w:hint="eastAsia"/>
        </w:rPr>
        <w:lastRenderedPageBreak/>
        <w:t>Oozie</w:t>
      </w:r>
      <w:proofErr w:type="spellEnd"/>
      <w:r w:rsidR="00471F74">
        <w:rPr>
          <w:rFonts w:hint="eastAsia"/>
        </w:rPr>
        <w:t>工作流类型</w:t>
      </w:r>
      <w:bookmarkEnd w:id="7"/>
    </w:p>
    <w:p w14:paraId="51AB6149" w14:textId="54074E44" w:rsidR="00122190" w:rsidRDefault="00122190" w:rsidP="00122190">
      <w:pPr>
        <w:pStyle w:val="3"/>
      </w:pPr>
      <w:bookmarkStart w:id="8" w:name="_Toc10993496"/>
      <w:proofErr w:type="spellStart"/>
      <w:r>
        <w:rPr>
          <w:rFonts w:hint="eastAsia"/>
        </w:rPr>
        <w:t>Work</w:t>
      </w:r>
      <w:r>
        <w:t>Flow</w:t>
      </w:r>
      <w:bookmarkEnd w:id="8"/>
      <w:proofErr w:type="spellEnd"/>
    </w:p>
    <w:p w14:paraId="5EB19AC3" w14:textId="0377A053" w:rsidR="009C0A8C" w:rsidRDefault="004E19B5" w:rsidP="009C0A8C">
      <w:pPr>
        <w:spacing w:line="360" w:lineRule="auto"/>
        <w:ind w:firstLineChars="200" w:firstLine="480"/>
        <w:rPr>
          <w:sz w:val="24"/>
        </w:rPr>
      </w:pPr>
      <w:r w:rsidRPr="00E53598">
        <w:rPr>
          <w:rFonts w:hint="eastAsia"/>
          <w:sz w:val="24"/>
        </w:rPr>
        <w:t>规则相对简单，不涉及定时、批处理的工作流。</w:t>
      </w:r>
      <w:r w:rsidR="00E94E7D">
        <w:rPr>
          <w:rFonts w:hint="eastAsia"/>
          <w:sz w:val="24"/>
        </w:rPr>
        <w:t>顺序执行流程节点。</w:t>
      </w:r>
    </w:p>
    <w:p w14:paraId="01B1E455" w14:textId="51F0526C" w:rsidR="00AB6B2F" w:rsidRDefault="00AB6B2F" w:rsidP="009C0A8C">
      <w:pPr>
        <w:spacing w:line="360" w:lineRule="auto"/>
        <w:ind w:firstLineChars="200" w:firstLine="480"/>
        <w:rPr>
          <w:sz w:val="24"/>
        </w:rPr>
      </w:pPr>
      <w:r w:rsidRPr="002715AB">
        <w:rPr>
          <w:sz w:val="24"/>
        </w:rPr>
        <w:t>Workflow</w:t>
      </w:r>
      <w:r w:rsidRPr="002715AB">
        <w:rPr>
          <w:sz w:val="24"/>
        </w:rPr>
        <w:t>有个大缺点：没有定时和条件触发功能</w:t>
      </w:r>
      <w:r w:rsidR="004B4AEE">
        <w:rPr>
          <w:rFonts w:hint="eastAsia"/>
          <w:sz w:val="24"/>
        </w:rPr>
        <w:t>。</w:t>
      </w:r>
    </w:p>
    <w:p w14:paraId="1F4E3D6A" w14:textId="78F44DEF" w:rsidR="009C0A8C" w:rsidRPr="00E53598" w:rsidRDefault="009C0A8C" w:rsidP="009C0A8C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F5EBCFD" wp14:editId="7E5A08E8">
            <wp:extent cx="5274310" cy="19589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748D" w14:textId="58EE69D1" w:rsidR="00122190" w:rsidRDefault="00122190" w:rsidP="00122190">
      <w:pPr>
        <w:pStyle w:val="3"/>
      </w:pPr>
      <w:bookmarkStart w:id="9" w:name="_Toc10993497"/>
      <w:r>
        <w:rPr>
          <w:rFonts w:hint="eastAsia"/>
        </w:rPr>
        <w:t>Coordinator</w:t>
      </w:r>
      <w:bookmarkEnd w:id="9"/>
    </w:p>
    <w:p w14:paraId="035AFA35" w14:textId="508E5392" w:rsidR="002715AB" w:rsidRDefault="002715AB" w:rsidP="002715AB">
      <w:pPr>
        <w:spacing w:line="360" w:lineRule="auto"/>
        <w:ind w:firstLineChars="200" w:firstLine="480"/>
        <w:rPr>
          <w:sz w:val="24"/>
        </w:rPr>
      </w:pPr>
      <w:r w:rsidRPr="002715AB">
        <w:rPr>
          <w:sz w:val="24"/>
        </w:rPr>
        <w:t>Coordinator</w:t>
      </w:r>
      <w:r w:rsidRPr="002715AB">
        <w:rPr>
          <w:sz w:val="24"/>
        </w:rPr>
        <w:t>将多个工作流</w:t>
      </w:r>
      <w:r w:rsidRPr="002715AB">
        <w:rPr>
          <w:sz w:val="24"/>
        </w:rPr>
        <w:t>Job</w:t>
      </w:r>
      <w:r w:rsidRPr="002715AB">
        <w:rPr>
          <w:sz w:val="24"/>
        </w:rPr>
        <w:t>组织起来，称为</w:t>
      </w:r>
      <w:r w:rsidRPr="002715AB">
        <w:rPr>
          <w:sz w:val="24"/>
        </w:rPr>
        <w:t>Coordinator Job</w:t>
      </w:r>
      <w:r w:rsidRPr="002715AB">
        <w:rPr>
          <w:sz w:val="24"/>
        </w:rPr>
        <w:t>，并指定触发时间和频率，还可以配置数据集、并发数等，类似于在工作流外部增加了一个协调器来管理这些工作流的工作流</w:t>
      </w:r>
      <w:r w:rsidRPr="002715AB">
        <w:rPr>
          <w:sz w:val="24"/>
        </w:rPr>
        <w:t>Job</w:t>
      </w:r>
      <w:r w:rsidRPr="002715AB">
        <w:rPr>
          <w:sz w:val="24"/>
        </w:rPr>
        <w:t>的运行。</w:t>
      </w:r>
    </w:p>
    <w:p w14:paraId="24FECECE" w14:textId="5839A84A" w:rsidR="00D64A95" w:rsidRDefault="00AA25BC" w:rsidP="002715A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9B61324" wp14:editId="340BEE5F">
            <wp:extent cx="5274310" cy="20567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D8B6" w14:textId="01815FCC" w:rsidR="00AA25BC" w:rsidRPr="002715AB" w:rsidRDefault="00D64A95" w:rsidP="00D64A95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714E03A3" w14:textId="4D5E5C74" w:rsidR="00122190" w:rsidRDefault="00122190" w:rsidP="00122190">
      <w:pPr>
        <w:pStyle w:val="3"/>
      </w:pPr>
      <w:bookmarkStart w:id="10" w:name="_Toc10993498"/>
      <w:r>
        <w:rPr>
          <w:rFonts w:hint="eastAsia"/>
        </w:rPr>
        <w:lastRenderedPageBreak/>
        <w:t>Bundle</w:t>
      </w:r>
      <w:bookmarkEnd w:id="10"/>
    </w:p>
    <w:p w14:paraId="72C41FE8" w14:textId="68407792" w:rsidR="00DD34B6" w:rsidRDefault="00DD34B6" w:rsidP="004F47D7">
      <w:pPr>
        <w:spacing w:line="360" w:lineRule="auto"/>
        <w:ind w:firstLineChars="200" w:firstLine="480"/>
        <w:rPr>
          <w:sz w:val="24"/>
        </w:rPr>
      </w:pPr>
      <w:r w:rsidRPr="004F47D7">
        <w:rPr>
          <w:sz w:val="24"/>
        </w:rPr>
        <w:t>针对</w:t>
      </w:r>
      <w:r w:rsidRPr="004F47D7">
        <w:rPr>
          <w:rFonts w:hint="eastAsia"/>
          <w:sz w:val="24"/>
        </w:rPr>
        <w:t>coordinator</w:t>
      </w:r>
      <w:r w:rsidRPr="004F47D7">
        <w:rPr>
          <w:sz w:val="24"/>
        </w:rPr>
        <w:t>的批处理工作流</w:t>
      </w:r>
      <w:r w:rsidRPr="004F47D7">
        <w:rPr>
          <w:rFonts w:hint="eastAsia"/>
          <w:sz w:val="24"/>
        </w:rPr>
        <w:t>。</w:t>
      </w:r>
      <w:r w:rsidR="004F47D7" w:rsidRPr="004F47D7">
        <w:rPr>
          <w:rFonts w:hint="eastAsia"/>
          <w:sz w:val="24"/>
        </w:rPr>
        <w:t>Bundle</w:t>
      </w:r>
      <w:r w:rsidR="004F47D7" w:rsidRPr="004F47D7">
        <w:rPr>
          <w:rFonts w:hint="eastAsia"/>
          <w:sz w:val="24"/>
        </w:rPr>
        <w:t>将多个</w:t>
      </w:r>
      <w:r w:rsidR="004F47D7" w:rsidRPr="004F47D7">
        <w:rPr>
          <w:rFonts w:hint="eastAsia"/>
          <w:sz w:val="24"/>
        </w:rPr>
        <w:t>Coordinator</w:t>
      </w:r>
      <w:r w:rsidR="004F47D7" w:rsidRPr="004F47D7">
        <w:rPr>
          <w:rFonts w:hint="eastAsia"/>
          <w:sz w:val="24"/>
        </w:rPr>
        <w:t>管理起来，这样我们只需要一个</w:t>
      </w:r>
      <w:r w:rsidR="004F47D7" w:rsidRPr="004F47D7">
        <w:rPr>
          <w:rFonts w:hint="eastAsia"/>
          <w:sz w:val="24"/>
        </w:rPr>
        <w:t>Bundle</w:t>
      </w:r>
      <w:r w:rsidR="004F47D7" w:rsidRPr="004F47D7">
        <w:rPr>
          <w:rFonts w:hint="eastAsia"/>
          <w:sz w:val="24"/>
        </w:rPr>
        <w:t>提交即可。</w:t>
      </w:r>
    </w:p>
    <w:p w14:paraId="12B50321" w14:textId="77777777" w:rsidR="00B62C0C" w:rsidRDefault="00B62C0C" w:rsidP="004F47D7">
      <w:pPr>
        <w:spacing w:line="360" w:lineRule="auto"/>
        <w:ind w:firstLineChars="200" w:firstLine="480"/>
        <w:rPr>
          <w:sz w:val="24"/>
        </w:rPr>
      </w:pPr>
    </w:p>
    <w:p w14:paraId="014568A0" w14:textId="27E68C93" w:rsidR="00B05A79" w:rsidRDefault="00266D86" w:rsidP="004F47D7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7BCEEEE" wp14:editId="62B1AD1C">
            <wp:extent cx="5274310" cy="34632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E20B" w14:textId="7D9145AE" w:rsidR="00266D86" w:rsidRPr="004F47D7" w:rsidRDefault="00B05A79" w:rsidP="00B05A79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3B527F3A" w14:textId="425AEAAE" w:rsidR="00B22D0B" w:rsidRDefault="00B22D0B" w:rsidP="00B22D0B">
      <w:pPr>
        <w:pStyle w:val="1"/>
      </w:pPr>
      <w:bookmarkStart w:id="11" w:name="_Toc10993499"/>
      <w:r>
        <w:rPr>
          <w:rFonts w:hint="eastAsia"/>
        </w:rPr>
        <w:lastRenderedPageBreak/>
        <w:t>Apache</w:t>
      </w:r>
      <w:r>
        <w:t xml:space="preserve"> </w:t>
      </w:r>
      <w:proofErr w:type="spellStart"/>
      <w:r>
        <w:t>Oozie</w:t>
      </w:r>
      <w:proofErr w:type="spellEnd"/>
      <w:r>
        <w:t>安装</w:t>
      </w:r>
      <w:bookmarkEnd w:id="11"/>
    </w:p>
    <w:p w14:paraId="358D8649" w14:textId="423F723A" w:rsidR="004A781D" w:rsidRDefault="004A781D" w:rsidP="004A781D">
      <w:pPr>
        <w:pStyle w:val="2"/>
      </w:pPr>
      <w:bookmarkStart w:id="12" w:name="_Toc10993500"/>
      <w:r>
        <w:rPr>
          <w:rFonts w:hint="eastAsia"/>
        </w:rPr>
        <w:t>修改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相关配置</w:t>
      </w:r>
      <w:bookmarkEnd w:id="12"/>
    </w:p>
    <w:p w14:paraId="031868A1" w14:textId="5F394E96" w:rsidR="005E0B0C" w:rsidRDefault="00613F51" w:rsidP="00613F51">
      <w:pPr>
        <w:pStyle w:val="3"/>
      </w:pPr>
      <w:bookmarkStart w:id="13" w:name="_Toc10993501"/>
      <w:r w:rsidRPr="00613F51">
        <w:rPr>
          <w:rFonts w:hint="eastAsia"/>
        </w:rPr>
        <w:t>配置</w:t>
      </w:r>
      <w:proofErr w:type="spellStart"/>
      <w:r w:rsidRPr="00613F51">
        <w:rPr>
          <w:rFonts w:hint="eastAsia"/>
        </w:rPr>
        <w:t>httpfs</w:t>
      </w:r>
      <w:proofErr w:type="spellEnd"/>
      <w:r w:rsidRPr="00613F51">
        <w:rPr>
          <w:rFonts w:hint="eastAsia"/>
        </w:rPr>
        <w:t>服务</w:t>
      </w:r>
      <w:bookmarkEnd w:id="13"/>
    </w:p>
    <w:p w14:paraId="4E1E2336" w14:textId="7B747015" w:rsidR="00613F51" w:rsidRDefault="00E41B8B" w:rsidP="00E41B8B">
      <w:pPr>
        <w:spacing w:line="360" w:lineRule="auto"/>
        <w:ind w:firstLineChars="200" w:firstLine="480"/>
        <w:rPr>
          <w:b/>
          <w:sz w:val="24"/>
          <w:shd w:val="pct15" w:color="auto" w:fill="FFFFFF"/>
        </w:rPr>
      </w:pPr>
      <w:r w:rsidRPr="00E41B8B">
        <w:rPr>
          <w:rFonts w:hint="eastAsia"/>
          <w:sz w:val="24"/>
        </w:rPr>
        <w:t>修改</w:t>
      </w:r>
      <w:proofErr w:type="spellStart"/>
      <w:r w:rsidR="00BB2AC7">
        <w:rPr>
          <w:rFonts w:hint="eastAsia"/>
          <w:sz w:val="24"/>
        </w:rPr>
        <w:t>hadoop</w:t>
      </w:r>
      <w:proofErr w:type="spellEnd"/>
      <w:r w:rsidR="004F53E7" w:rsidRPr="00C07542">
        <w:rPr>
          <w:rFonts w:hint="eastAsia"/>
          <w:sz w:val="24"/>
        </w:rPr>
        <w:t>的配置文件</w:t>
      </w:r>
      <w:r w:rsidR="00BB2AC7">
        <w:rPr>
          <w:sz w:val="24"/>
        </w:rPr>
        <w:t xml:space="preserve"> </w:t>
      </w:r>
      <w:r w:rsidRPr="00BB2AC7">
        <w:rPr>
          <w:rFonts w:hint="eastAsia"/>
          <w:b/>
          <w:sz w:val="24"/>
          <w:shd w:val="pct15" w:color="auto" w:fill="FFFFFF"/>
        </w:rPr>
        <w:t>core-site.</w:t>
      </w:r>
      <w:proofErr w:type="gramStart"/>
      <w:r w:rsidRPr="00BB2AC7">
        <w:rPr>
          <w:rFonts w:hint="eastAsia"/>
          <w:b/>
          <w:sz w:val="24"/>
          <w:shd w:val="pct15" w:color="auto" w:fill="FFFFFF"/>
        </w:rPr>
        <w:t>xml</w:t>
      </w:r>
      <w:proofErr w:type="gramEnd"/>
    </w:p>
    <w:tbl>
      <w:tblPr>
        <w:tblStyle w:val="aa"/>
        <w:tblW w:w="8646" w:type="dxa"/>
        <w:tblInd w:w="421" w:type="dxa"/>
        <w:tblLook w:val="04A0" w:firstRow="1" w:lastRow="0" w:firstColumn="1" w:lastColumn="0" w:noHBand="0" w:noVBand="1"/>
      </w:tblPr>
      <w:tblGrid>
        <w:gridCol w:w="8646"/>
      </w:tblGrid>
      <w:tr w:rsidR="005E2383" w14:paraId="2298B417" w14:textId="77777777" w:rsidTr="005E2383">
        <w:tc>
          <w:tcPr>
            <w:tcW w:w="8646" w:type="dxa"/>
          </w:tcPr>
          <w:p w14:paraId="574197C4" w14:textId="77777777" w:rsidR="005E2383" w:rsidRDefault="005E2383" w:rsidP="005E2383">
            <w:r>
              <w:t>&lt;property&gt;</w:t>
            </w:r>
          </w:p>
          <w:p w14:paraId="0A682A00" w14:textId="77777777" w:rsidR="005E2383" w:rsidRDefault="005E2383" w:rsidP="005E2383">
            <w:r>
              <w:t xml:space="preserve">        &lt;name&gt;</w:t>
            </w:r>
            <w:proofErr w:type="spellStart"/>
            <w:r>
              <w:t>hadoop.proxyuser.root.hosts</w:t>
            </w:r>
            <w:proofErr w:type="spellEnd"/>
            <w:r>
              <w:t>&lt;/name&gt;</w:t>
            </w:r>
          </w:p>
          <w:p w14:paraId="591FF5C6" w14:textId="77777777" w:rsidR="005E2383" w:rsidRDefault="005E2383" w:rsidP="005E2383">
            <w:r>
              <w:t xml:space="preserve">        &lt;value&gt;*&lt;/value&gt;</w:t>
            </w:r>
          </w:p>
          <w:p w14:paraId="3A249A7A" w14:textId="371AAB55" w:rsidR="005E2383" w:rsidRDefault="005E2383" w:rsidP="005E2383">
            <w:r>
              <w:t>&lt;/property&gt;</w:t>
            </w:r>
          </w:p>
          <w:p w14:paraId="2947033A" w14:textId="152BBC3D" w:rsidR="005E2383" w:rsidRDefault="005E2383" w:rsidP="005E2383">
            <w:r>
              <w:t>&lt;property&gt;</w:t>
            </w:r>
          </w:p>
          <w:p w14:paraId="245397CC" w14:textId="77777777" w:rsidR="005E2383" w:rsidRDefault="005E2383" w:rsidP="005E2383">
            <w:r>
              <w:t xml:space="preserve">        &lt;name&gt;</w:t>
            </w:r>
            <w:proofErr w:type="spellStart"/>
            <w:r>
              <w:t>hadoop.proxyuser.root.groups</w:t>
            </w:r>
            <w:proofErr w:type="spellEnd"/>
            <w:r>
              <w:t>&lt;/name&gt;</w:t>
            </w:r>
          </w:p>
          <w:p w14:paraId="35F32AC7" w14:textId="77777777" w:rsidR="005E2383" w:rsidRDefault="005E2383" w:rsidP="005E2383">
            <w:r>
              <w:t xml:space="preserve">        &lt;value&gt;*&lt;/value&gt;</w:t>
            </w:r>
          </w:p>
          <w:p w14:paraId="37F3E4AE" w14:textId="2CEDBA8E" w:rsidR="005E2383" w:rsidRPr="005E2383" w:rsidRDefault="005E2383" w:rsidP="005E2383">
            <w:r>
              <w:t>&lt;/property&gt;</w:t>
            </w:r>
          </w:p>
        </w:tc>
      </w:tr>
    </w:tbl>
    <w:p w14:paraId="6F23A647" w14:textId="2CC7C5A3" w:rsidR="00AC4D5E" w:rsidRDefault="00AC4D5E" w:rsidP="005E2383">
      <w:pPr>
        <w:ind w:firstLine="420"/>
        <w:rPr>
          <w:rFonts w:ascii="微软雅黑" w:eastAsia="微软雅黑" w:hAnsi="微软雅黑"/>
          <w:color w:val="2C3F51"/>
          <w:shd w:val="clear" w:color="auto" w:fill="FAFAFA"/>
        </w:rPr>
      </w:pPr>
      <w:proofErr w:type="spellStart"/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hadoop.proxyuser.root.hosts</w:t>
      </w:r>
      <w:proofErr w:type="spellEnd"/>
      <w:r w:rsidR="00DD7B2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>
        <w:rPr>
          <w:rFonts w:ascii="微软雅黑" w:eastAsia="微软雅黑" w:hAnsi="微软雅黑" w:hint="eastAsia"/>
          <w:color w:val="2C3F51"/>
          <w:shd w:val="clear" w:color="auto" w:fill="FAFAFA"/>
        </w:rPr>
        <w:t>允许通过</w:t>
      </w:r>
      <w:proofErr w:type="spellStart"/>
      <w:r>
        <w:rPr>
          <w:rFonts w:ascii="微软雅黑" w:eastAsia="微软雅黑" w:hAnsi="微软雅黑" w:hint="eastAsia"/>
          <w:color w:val="2C3F51"/>
          <w:shd w:val="clear" w:color="auto" w:fill="FAFAFA"/>
        </w:rPr>
        <w:t>httpfs</w:t>
      </w:r>
      <w:proofErr w:type="spellEnd"/>
      <w:r>
        <w:rPr>
          <w:rFonts w:ascii="微软雅黑" w:eastAsia="微软雅黑" w:hAnsi="微软雅黑" w:hint="eastAsia"/>
          <w:color w:val="2C3F51"/>
          <w:shd w:val="clear" w:color="auto" w:fill="FAFAFA"/>
        </w:rPr>
        <w:t>方式访问</w:t>
      </w:r>
      <w:proofErr w:type="spellStart"/>
      <w:r>
        <w:rPr>
          <w:rFonts w:ascii="微软雅黑" w:eastAsia="微软雅黑" w:hAnsi="微软雅黑" w:hint="eastAsia"/>
          <w:color w:val="2C3F51"/>
          <w:shd w:val="clear" w:color="auto" w:fill="FAFAFA"/>
        </w:rPr>
        <w:t>hdfs</w:t>
      </w:r>
      <w:proofErr w:type="spellEnd"/>
      <w:r>
        <w:rPr>
          <w:rFonts w:ascii="微软雅黑" w:eastAsia="微软雅黑" w:hAnsi="微软雅黑" w:hint="eastAsia"/>
          <w:color w:val="2C3F51"/>
          <w:shd w:val="clear" w:color="auto" w:fill="FAFAFA"/>
        </w:rPr>
        <w:t>的主机名、域名；</w:t>
      </w:r>
    </w:p>
    <w:p w14:paraId="71DCEE67" w14:textId="45AEDCF1" w:rsidR="005E2383" w:rsidRDefault="00AC4D5E" w:rsidP="005E2383">
      <w:pPr>
        <w:ind w:firstLine="420"/>
        <w:rPr>
          <w:rFonts w:ascii="微软雅黑" w:eastAsia="微软雅黑" w:hAnsi="微软雅黑"/>
          <w:color w:val="2C3F51"/>
          <w:shd w:val="clear" w:color="auto" w:fill="FAFAFA"/>
        </w:rPr>
      </w:pPr>
      <w:proofErr w:type="spellStart"/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hadoop.proxyuser.root.groups</w:t>
      </w:r>
      <w:proofErr w:type="spellEnd"/>
      <w:r>
        <w:rPr>
          <w:rFonts w:ascii="微软雅黑" w:eastAsia="微软雅黑" w:hAnsi="微软雅黑" w:hint="eastAsia"/>
          <w:color w:val="2C3F51"/>
          <w:shd w:val="clear" w:color="auto" w:fill="FAFAFA"/>
        </w:rPr>
        <w:t>允许访问的客户端的用户组</w:t>
      </w:r>
    </w:p>
    <w:p w14:paraId="76FA33B4" w14:textId="779E6C82" w:rsidR="00920A87" w:rsidRPr="0031449A" w:rsidRDefault="00920A87" w:rsidP="00920A87">
      <w:pPr>
        <w:widowControl/>
        <w:spacing w:line="240" w:lineRule="auto"/>
        <w:jc w:val="left"/>
        <w:rPr>
          <w:rFonts w:ascii="微软雅黑" w:eastAsia="微软雅黑" w:hAnsi="微软雅黑"/>
          <w:color w:val="2C3F51"/>
        </w:rPr>
      </w:pPr>
      <w:r w:rsidRPr="0031449A">
        <w:rPr>
          <w:rFonts w:ascii="微软雅黑" w:eastAsia="微软雅黑" w:hAnsi="微软雅黑"/>
          <w:color w:val="2C3F51"/>
        </w:rPr>
        <w:br w:type="page"/>
      </w:r>
    </w:p>
    <w:p w14:paraId="577F7B6F" w14:textId="374ABECB" w:rsidR="00D71507" w:rsidRDefault="00E951D6" w:rsidP="00D71507">
      <w:pPr>
        <w:pStyle w:val="3"/>
      </w:pPr>
      <w:bookmarkStart w:id="14" w:name="_Toc10993502"/>
      <w:r>
        <w:rPr>
          <w:rFonts w:hint="eastAsia"/>
        </w:rPr>
        <w:lastRenderedPageBreak/>
        <w:t>配置</w:t>
      </w:r>
      <w:proofErr w:type="spellStart"/>
      <w:r w:rsidR="00D71507">
        <w:rPr>
          <w:rFonts w:hint="eastAsia"/>
        </w:rPr>
        <w:t>jobhistory</w:t>
      </w:r>
      <w:proofErr w:type="spellEnd"/>
      <w:r w:rsidR="00D71507">
        <w:rPr>
          <w:rFonts w:hint="eastAsia"/>
        </w:rPr>
        <w:t>服务</w:t>
      </w:r>
      <w:bookmarkEnd w:id="14"/>
    </w:p>
    <w:p w14:paraId="474C61F6" w14:textId="623EC6B4" w:rsidR="00C07542" w:rsidRDefault="00C07542" w:rsidP="00C07542">
      <w:pPr>
        <w:spacing w:line="360" w:lineRule="auto"/>
        <w:ind w:firstLineChars="200" w:firstLine="480"/>
        <w:rPr>
          <w:b/>
          <w:sz w:val="24"/>
          <w:shd w:val="pct15" w:color="auto" w:fill="FFFFFF"/>
        </w:rPr>
      </w:pPr>
      <w:r w:rsidRPr="00C07542">
        <w:rPr>
          <w:rFonts w:hint="eastAsia"/>
          <w:sz w:val="24"/>
        </w:rPr>
        <w:t>修改</w:t>
      </w:r>
      <w:proofErr w:type="spellStart"/>
      <w:r w:rsidRPr="00C07542">
        <w:rPr>
          <w:rFonts w:hint="eastAsia"/>
          <w:sz w:val="24"/>
        </w:rPr>
        <w:t>hadoop</w:t>
      </w:r>
      <w:proofErr w:type="spellEnd"/>
      <w:r w:rsidRPr="00C07542">
        <w:rPr>
          <w:rFonts w:hint="eastAsia"/>
          <w:sz w:val="24"/>
        </w:rPr>
        <w:t>的配置文件</w:t>
      </w:r>
      <w:r w:rsidRPr="00E64DD0">
        <w:rPr>
          <w:rFonts w:hint="eastAsia"/>
          <w:b/>
          <w:sz w:val="24"/>
          <w:shd w:val="pct15" w:color="auto" w:fill="FFFFFF"/>
        </w:rPr>
        <w:t>mapred-site.</w:t>
      </w:r>
      <w:proofErr w:type="gramStart"/>
      <w:r w:rsidRPr="00E64DD0">
        <w:rPr>
          <w:rFonts w:hint="eastAsia"/>
          <w:b/>
          <w:sz w:val="24"/>
          <w:shd w:val="pct15" w:color="auto" w:fill="FFFFFF"/>
        </w:rPr>
        <w:t>xml</w:t>
      </w:r>
      <w:proofErr w:type="gramEnd"/>
    </w:p>
    <w:tbl>
      <w:tblPr>
        <w:tblStyle w:val="aa"/>
        <w:tblW w:w="8646" w:type="dxa"/>
        <w:tblInd w:w="421" w:type="dxa"/>
        <w:tblLook w:val="04A0" w:firstRow="1" w:lastRow="0" w:firstColumn="1" w:lastColumn="0" w:noHBand="0" w:noVBand="1"/>
      </w:tblPr>
      <w:tblGrid>
        <w:gridCol w:w="8646"/>
      </w:tblGrid>
      <w:tr w:rsidR="00344AAF" w14:paraId="3685330A" w14:textId="77777777" w:rsidTr="00587F56">
        <w:tc>
          <w:tcPr>
            <w:tcW w:w="8646" w:type="dxa"/>
          </w:tcPr>
          <w:p w14:paraId="1319E319" w14:textId="77777777" w:rsidR="00344AAF" w:rsidRPr="00344AAF" w:rsidRDefault="00344AAF" w:rsidP="00344AAF">
            <w:r w:rsidRPr="00344AAF">
              <w:t>&lt;property&gt;</w:t>
            </w:r>
          </w:p>
          <w:p w14:paraId="632A0129" w14:textId="77777777" w:rsidR="00344AAF" w:rsidRPr="00344AAF" w:rsidRDefault="00344AAF" w:rsidP="00344AAF">
            <w:r w:rsidRPr="00344AAF">
              <w:t xml:space="preserve">  &lt;name&gt;</w:t>
            </w:r>
            <w:proofErr w:type="spellStart"/>
            <w:r w:rsidRPr="00344AAF">
              <w:t>mapreduce.jobhistory.address</w:t>
            </w:r>
            <w:proofErr w:type="spellEnd"/>
            <w:r w:rsidRPr="00344AAF">
              <w:t>&lt;/name&gt;</w:t>
            </w:r>
          </w:p>
          <w:p w14:paraId="5D7B5BE2" w14:textId="36E41EB0" w:rsidR="00344AAF" w:rsidRPr="00344AAF" w:rsidRDefault="00344AAF" w:rsidP="00344AAF">
            <w:r w:rsidRPr="00344AAF">
              <w:t xml:space="preserve">  &lt;value&gt;</w:t>
            </w:r>
            <w:r w:rsidR="00B55FD4">
              <w:rPr>
                <w:rFonts w:hint="eastAsia"/>
              </w:rPr>
              <w:t>node-</w:t>
            </w:r>
            <w:r w:rsidR="00B55FD4">
              <w:t>1</w:t>
            </w:r>
            <w:r w:rsidRPr="00344AAF">
              <w:t>:10020&lt;/value&gt;</w:t>
            </w:r>
          </w:p>
          <w:p w14:paraId="6080CCB5" w14:textId="77777777" w:rsidR="00344AAF" w:rsidRPr="00344AAF" w:rsidRDefault="00344AAF" w:rsidP="00344AAF">
            <w:r w:rsidRPr="00344AAF">
              <w:t xml:space="preserve">  &lt;description&gt;MapReduce </w:t>
            </w:r>
            <w:proofErr w:type="spellStart"/>
            <w:r w:rsidRPr="00344AAF">
              <w:t>JobHistory</w:t>
            </w:r>
            <w:proofErr w:type="spellEnd"/>
            <w:r w:rsidRPr="00344AAF">
              <w:t xml:space="preserve"> Server IPC </w:t>
            </w:r>
            <w:proofErr w:type="spellStart"/>
            <w:r w:rsidRPr="00344AAF">
              <w:t>host:port</w:t>
            </w:r>
            <w:proofErr w:type="spellEnd"/>
            <w:r w:rsidRPr="00344AAF">
              <w:t>&lt;/description&gt;</w:t>
            </w:r>
          </w:p>
          <w:p w14:paraId="483A3344" w14:textId="77777777" w:rsidR="00344AAF" w:rsidRPr="00344AAF" w:rsidRDefault="00344AAF" w:rsidP="00344AAF">
            <w:r w:rsidRPr="00344AAF">
              <w:t>&lt;/property&gt;</w:t>
            </w:r>
          </w:p>
          <w:p w14:paraId="7BCD86AD" w14:textId="77777777" w:rsidR="00344AAF" w:rsidRPr="00344AAF" w:rsidRDefault="00344AAF" w:rsidP="00344AAF"/>
          <w:p w14:paraId="16B485EC" w14:textId="77777777" w:rsidR="00344AAF" w:rsidRPr="00344AAF" w:rsidRDefault="00344AAF" w:rsidP="00344AAF">
            <w:r w:rsidRPr="00344AAF">
              <w:t>&lt;property&gt;</w:t>
            </w:r>
          </w:p>
          <w:p w14:paraId="268277F1" w14:textId="77777777" w:rsidR="00344AAF" w:rsidRPr="00344AAF" w:rsidRDefault="00344AAF" w:rsidP="00344AAF">
            <w:r w:rsidRPr="00344AAF">
              <w:t xml:space="preserve">  &lt;name&gt;</w:t>
            </w:r>
            <w:proofErr w:type="spellStart"/>
            <w:r w:rsidRPr="00344AAF">
              <w:t>mapreduce.jobhistory.webapp.address</w:t>
            </w:r>
            <w:proofErr w:type="spellEnd"/>
            <w:r w:rsidRPr="00344AAF">
              <w:t>&lt;/name&gt;</w:t>
            </w:r>
          </w:p>
          <w:p w14:paraId="76401DC8" w14:textId="4E0875E0" w:rsidR="00344AAF" w:rsidRPr="00344AAF" w:rsidRDefault="00344AAF" w:rsidP="00344AAF">
            <w:r w:rsidRPr="00344AAF">
              <w:t xml:space="preserve">  &lt;value&gt;</w:t>
            </w:r>
            <w:r w:rsidR="005A5F38">
              <w:t>node-1</w:t>
            </w:r>
            <w:r w:rsidRPr="00344AAF">
              <w:t>:19888&lt;/value&gt;</w:t>
            </w:r>
          </w:p>
          <w:p w14:paraId="14C37B91" w14:textId="77777777" w:rsidR="00344AAF" w:rsidRPr="00344AAF" w:rsidRDefault="00344AAF" w:rsidP="00344AAF">
            <w:r w:rsidRPr="00344AAF">
              <w:t xml:space="preserve">  &lt;description&gt;MapReduce </w:t>
            </w:r>
            <w:proofErr w:type="spellStart"/>
            <w:r w:rsidRPr="00344AAF">
              <w:t>JobHistory</w:t>
            </w:r>
            <w:proofErr w:type="spellEnd"/>
            <w:r w:rsidRPr="00344AAF">
              <w:t xml:space="preserve"> Server Web UI </w:t>
            </w:r>
            <w:proofErr w:type="spellStart"/>
            <w:r w:rsidRPr="00344AAF">
              <w:t>host:port</w:t>
            </w:r>
            <w:proofErr w:type="spellEnd"/>
            <w:r w:rsidRPr="00344AAF">
              <w:t>&lt;/description&gt;</w:t>
            </w:r>
          </w:p>
          <w:p w14:paraId="2A683189" w14:textId="77777777" w:rsidR="00344AAF" w:rsidRDefault="00344AAF" w:rsidP="00344AAF">
            <w:r w:rsidRPr="00344AAF">
              <w:t>&lt;/property&gt;</w:t>
            </w:r>
          </w:p>
          <w:p w14:paraId="1D611863" w14:textId="30F15BBE" w:rsidR="004961FF" w:rsidRPr="00344AAF" w:rsidRDefault="004961FF" w:rsidP="00344AAF"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&lt;!-- 配置运行过的日志存放在</w:t>
            </w:r>
            <w:proofErr w:type="spellStart"/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hdfs</w:t>
            </w:r>
            <w:proofErr w:type="spellEnd"/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上的存放路径 --&gt;</w:t>
            </w:r>
          </w:p>
          <w:p w14:paraId="2D02BDC2" w14:textId="77777777" w:rsidR="00344AAF" w:rsidRPr="00344AAF" w:rsidRDefault="00344AAF" w:rsidP="00344AAF">
            <w:r w:rsidRPr="00344AAF">
              <w:t>&lt;property&gt;</w:t>
            </w:r>
          </w:p>
          <w:p w14:paraId="5D367C96" w14:textId="77777777" w:rsidR="00344AAF" w:rsidRPr="00344AAF" w:rsidRDefault="00344AAF" w:rsidP="00344AAF">
            <w:r w:rsidRPr="00344AAF">
              <w:t xml:space="preserve">    &lt;name&gt;</w:t>
            </w:r>
            <w:proofErr w:type="spellStart"/>
            <w:r w:rsidRPr="00344AAF">
              <w:t>mapreduce.jobhistory.done-dir</w:t>
            </w:r>
            <w:proofErr w:type="spellEnd"/>
            <w:r w:rsidRPr="00344AAF">
              <w:t>&lt;/name&gt;</w:t>
            </w:r>
          </w:p>
          <w:p w14:paraId="0E5680C7" w14:textId="18709C7D" w:rsidR="00344AAF" w:rsidRPr="00344AAF" w:rsidRDefault="00344AAF" w:rsidP="00344AAF">
            <w:r w:rsidRPr="00344AAF">
              <w:t xml:space="preserve">    &lt;value&gt;/</w:t>
            </w:r>
            <w:r w:rsidR="00C94E81">
              <w:t>export/data/history</w:t>
            </w:r>
            <w:r w:rsidR="00360597">
              <w:t>/done</w:t>
            </w:r>
            <w:r w:rsidRPr="00344AAF">
              <w:t>&lt;/value&gt;</w:t>
            </w:r>
          </w:p>
          <w:p w14:paraId="2797168E" w14:textId="77777777" w:rsidR="00344AAF" w:rsidRPr="00344AAF" w:rsidRDefault="00344AAF" w:rsidP="00344AAF">
            <w:r w:rsidRPr="00344AAF">
              <w:t>&lt;/property&gt;</w:t>
            </w:r>
          </w:p>
          <w:p w14:paraId="6A490B44" w14:textId="2D25C771" w:rsidR="00344AAF" w:rsidRDefault="00344AAF" w:rsidP="00344AAF">
            <w:pP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</w:pPr>
          </w:p>
          <w:p w14:paraId="345F727E" w14:textId="36595055" w:rsidR="004961FF" w:rsidRPr="00920A87" w:rsidRDefault="004961FF" w:rsidP="00344AAF"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&lt;!-- 配置正在运行中的日志在</w:t>
            </w:r>
            <w:proofErr w:type="spellStart"/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hdfs</w:t>
            </w:r>
            <w:proofErr w:type="spellEnd"/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上的存放路径 --&gt;</w:t>
            </w:r>
          </w:p>
          <w:p w14:paraId="0F422D10" w14:textId="77777777" w:rsidR="00344AAF" w:rsidRPr="00344AAF" w:rsidRDefault="00344AAF" w:rsidP="00344AAF">
            <w:r w:rsidRPr="00344AAF">
              <w:t>&lt;property&gt;</w:t>
            </w:r>
          </w:p>
          <w:p w14:paraId="78C76DDD" w14:textId="77777777" w:rsidR="00344AAF" w:rsidRPr="00344AAF" w:rsidRDefault="00344AAF" w:rsidP="00344AAF">
            <w:r w:rsidRPr="00344AAF">
              <w:t xml:space="preserve">    &lt;name&gt;</w:t>
            </w:r>
            <w:proofErr w:type="spellStart"/>
            <w:r w:rsidRPr="00344AAF">
              <w:t>mapreduce.jobhistory.intermediate</w:t>
            </w:r>
            <w:proofErr w:type="spellEnd"/>
            <w:r w:rsidRPr="00344AAF">
              <w:t>-done-</w:t>
            </w:r>
            <w:proofErr w:type="spellStart"/>
            <w:r w:rsidRPr="00344AAF">
              <w:t>dir</w:t>
            </w:r>
            <w:proofErr w:type="spellEnd"/>
            <w:r w:rsidRPr="00344AAF">
              <w:t>&lt;/name&gt;</w:t>
            </w:r>
          </w:p>
          <w:p w14:paraId="15CEBA30" w14:textId="4B486FF8" w:rsidR="00344AAF" w:rsidRPr="00344AAF" w:rsidRDefault="00344AAF" w:rsidP="00344AAF">
            <w:r w:rsidRPr="00344AAF">
              <w:t xml:space="preserve">    &lt;value&gt;</w:t>
            </w:r>
            <w:r w:rsidR="003C2F3A" w:rsidRPr="00344AAF">
              <w:t>/</w:t>
            </w:r>
            <w:r w:rsidR="003C2F3A">
              <w:t>export/data/history</w:t>
            </w:r>
            <w:r w:rsidRPr="00344AAF">
              <w:t>/</w:t>
            </w:r>
            <w:proofErr w:type="spellStart"/>
            <w:r w:rsidRPr="00344AAF">
              <w:t>done_intermediate</w:t>
            </w:r>
            <w:proofErr w:type="spellEnd"/>
            <w:r w:rsidRPr="00344AAF">
              <w:t>&lt;/value&gt;</w:t>
            </w:r>
          </w:p>
          <w:p w14:paraId="49AABF99" w14:textId="36C98381" w:rsidR="00344AAF" w:rsidRPr="00344AAF" w:rsidRDefault="00344AAF" w:rsidP="00344AAF">
            <w:r w:rsidRPr="00344AAF">
              <w:t>&lt;/property&gt;</w:t>
            </w:r>
          </w:p>
        </w:tc>
      </w:tr>
    </w:tbl>
    <w:p w14:paraId="0668ED0F" w14:textId="77777777" w:rsidR="00713657" w:rsidRDefault="00713657" w:rsidP="00713657">
      <w:pPr>
        <w:spacing w:line="360" w:lineRule="auto"/>
        <w:ind w:firstLineChars="200" w:firstLine="480"/>
        <w:rPr>
          <w:sz w:val="24"/>
        </w:rPr>
      </w:pPr>
    </w:p>
    <w:p w14:paraId="025B0689" w14:textId="00CB4BEB" w:rsidR="00713657" w:rsidRDefault="00713657" w:rsidP="0071365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启动</w:t>
      </w:r>
      <w:r w:rsidRPr="00713657">
        <w:rPr>
          <w:rFonts w:hint="eastAsia"/>
          <w:sz w:val="24"/>
        </w:rPr>
        <w:t>history-server</w:t>
      </w:r>
    </w:p>
    <w:p w14:paraId="7EDADF8A" w14:textId="77777777" w:rsidR="00713657" w:rsidRPr="00713657" w:rsidRDefault="00713657" w:rsidP="00713657">
      <w:pPr>
        <w:spacing w:line="360" w:lineRule="auto"/>
        <w:ind w:left="360" w:firstLineChars="200" w:firstLine="480"/>
        <w:rPr>
          <w:sz w:val="24"/>
        </w:rPr>
      </w:pPr>
      <w:proofErr w:type="gramStart"/>
      <w:r w:rsidRPr="00713657">
        <w:rPr>
          <w:sz w:val="24"/>
        </w:rPr>
        <w:t>mr-jobhistory-daemon.sh</w:t>
      </w:r>
      <w:proofErr w:type="gramEnd"/>
      <w:r w:rsidRPr="00713657">
        <w:rPr>
          <w:sz w:val="24"/>
        </w:rPr>
        <w:t xml:space="preserve"> start </w:t>
      </w:r>
      <w:proofErr w:type="spellStart"/>
      <w:r w:rsidRPr="00713657">
        <w:rPr>
          <w:sz w:val="24"/>
        </w:rPr>
        <w:t>historyserver</w:t>
      </w:r>
      <w:proofErr w:type="spellEnd"/>
    </w:p>
    <w:p w14:paraId="2DBEBB14" w14:textId="77777777" w:rsidR="00713657" w:rsidRPr="00713657" w:rsidRDefault="00713657" w:rsidP="00713657">
      <w:pPr>
        <w:spacing w:line="360" w:lineRule="auto"/>
        <w:ind w:firstLineChars="200" w:firstLine="480"/>
        <w:rPr>
          <w:sz w:val="24"/>
        </w:rPr>
      </w:pPr>
      <w:r w:rsidRPr="00713657">
        <w:rPr>
          <w:rFonts w:hint="eastAsia"/>
          <w:sz w:val="24"/>
        </w:rPr>
        <w:t>停止</w:t>
      </w:r>
      <w:r w:rsidRPr="00713657">
        <w:rPr>
          <w:rFonts w:hint="eastAsia"/>
          <w:sz w:val="24"/>
        </w:rPr>
        <w:t>history-server</w:t>
      </w:r>
    </w:p>
    <w:p w14:paraId="4D211C55" w14:textId="091BB12E" w:rsidR="00344AAF" w:rsidRDefault="00713657" w:rsidP="00713657">
      <w:pPr>
        <w:spacing w:line="360" w:lineRule="auto"/>
        <w:ind w:left="360" w:firstLineChars="200" w:firstLine="480"/>
        <w:rPr>
          <w:sz w:val="24"/>
        </w:rPr>
      </w:pPr>
      <w:proofErr w:type="gramStart"/>
      <w:r w:rsidRPr="00713657">
        <w:rPr>
          <w:sz w:val="24"/>
        </w:rPr>
        <w:t>mr-jobhistory-daemon.sh</w:t>
      </w:r>
      <w:proofErr w:type="gramEnd"/>
      <w:r w:rsidRPr="00713657">
        <w:rPr>
          <w:sz w:val="24"/>
        </w:rPr>
        <w:t xml:space="preserve"> stop </w:t>
      </w:r>
      <w:proofErr w:type="spellStart"/>
      <w:r w:rsidRPr="00713657">
        <w:rPr>
          <w:sz w:val="24"/>
        </w:rPr>
        <w:t>historyserver</w:t>
      </w:r>
      <w:proofErr w:type="spellEnd"/>
    </w:p>
    <w:p w14:paraId="4536E585" w14:textId="1606B40C" w:rsidR="00713657" w:rsidRDefault="00713657" w:rsidP="00713657">
      <w:pPr>
        <w:spacing w:line="360" w:lineRule="auto"/>
        <w:ind w:firstLineChars="200" w:firstLine="480"/>
        <w:rPr>
          <w:sz w:val="24"/>
        </w:rPr>
      </w:pPr>
      <w:r w:rsidRPr="00713657">
        <w:rPr>
          <w:rFonts w:hint="eastAsia"/>
          <w:sz w:val="24"/>
        </w:rPr>
        <w:t>通过浏览器访问</w:t>
      </w:r>
      <w:r w:rsidRPr="00713657">
        <w:rPr>
          <w:rFonts w:hint="eastAsia"/>
          <w:sz w:val="24"/>
        </w:rPr>
        <w:t xml:space="preserve">Hadoop </w:t>
      </w:r>
      <w:proofErr w:type="spellStart"/>
      <w:r w:rsidRPr="00713657">
        <w:rPr>
          <w:rFonts w:hint="eastAsia"/>
          <w:sz w:val="24"/>
        </w:rPr>
        <w:t>Jobhistory</w:t>
      </w:r>
      <w:proofErr w:type="spellEnd"/>
      <w:r w:rsidRPr="00713657">
        <w:rPr>
          <w:rFonts w:hint="eastAsia"/>
          <w:sz w:val="24"/>
        </w:rPr>
        <w:t>的</w:t>
      </w:r>
      <w:r w:rsidRPr="00713657">
        <w:rPr>
          <w:rFonts w:hint="eastAsia"/>
          <w:sz w:val="24"/>
        </w:rPr>
        <w:t>WEBUI</w:t>
      </w:r>
    </w:p>
    <w:p w14:paraId="1A35DEF8" w14:textId="1A0870F7" w:rsidR="00713657" w:rsidRPr="006A01E7" w:rsidRDefault="00713657" w:rsidP="00713657">
      <w:pPr>
        <w:spacing w:line="360" w:lineRule="auto"/>
        <w:ind w:left="360" w:firstLineChars="200" w:firstLine="482"/>
        <w:rPr>
          <w:b/>
          <w:color w:val="FF0000"/>
          <w:sz w:val="24"/>
          <w:shd w:val="pct15" w:color="auto" w:fill="FFFFFF"/>
        </w:rPr>
      </w:pPr>
      <w:r w:rsidRPr="006A01E7">
        <w:rPr>
          <w:b/>
          <w:color w:val="FF0000"/>
          <w:sz w:val="24"/>
          <w:shd w:val="pct15" w:color="auto" w:fill="FFFFFF"/>
        </w:rPr>
        <w:t>http://</w:t>
      </w:r>
      <w:r w:rsidRPr="006A01E7">
        <w:rPr>
          <w:rFonts w:hint="eastAsia"/>
          <w:b/>
          <w:color w:val="FF0000"/>
          <w:sz w:val="24"/>
          <w:shd w:val="pct15" w:color="auto" w:fill="FFFFFF"/>
        </w:rPr>
        <w:t>node</w:t>
      </w:r>
      <w:r w:rsidRPr="006A01E7">
        <w:rPr>
          <w:b/>
          <w:color w:val="FF0000"/>
          <w:sz w:val="24"/>
          <w:shd w:val="pct15" w:color="auto" w:fill="FFFFFF"/>
        </w:rPr>
        <w:t>-1:19888</w:t>
      </w:r>
    </w:p>
    <w:p w14:paraId="39EFC837" w14:textId="11428EC7" w:rsidR="00E951D6" w:rsidRDefault="00567EA7" w:rsidP="00567EA7">
      <w:pPr>
        <w:pStyle w:val="3"/>
      </w:pPr>
      <w:bookmarkStart w:id="15" w:name="_Toc10993503"/>
      <w:r>
        <w:rPr>
          <w:rFonts w:hint="eastAsia"/>
        </w:rPr>
        <w:t>重启</w:t>
      </w:r>
      <w:r>
        <w:rPr>
          <w:rFonts w:hint="eastAsia"/>
        </w:rPr>
        <w:t>Hadoop</w:t>
      </w:r>
      <w:r>
        <w:rPr>
          <w:rFonts w:hint="eastAsia"/>
        </w:rPr>
        <w:t>集群</w:t>
      </w:r>
      <w:r w:rsidR="004572EC">
        <w:rPr>
          <w:rFonts w:hint="eastAsia"/>
        </w:rPr>
        <w:t>相关服务</w:t>
      </w:r>
      <w:bookmarkEnd w:id="15"/>
    </w:p>
    <w:p w14:paraId="4744D67C" w14:textId="56E55B69" w:rsidR="003F6390" w:rsidRDefault="003F6390">
      <w:pPr>
        <w:widowControl/>
        <w:spacing w:line="240" w:lineRule="auto"/>
        <w:jc w:val="left"/>
      </w:pPr>
      <w:r>
        <w:br w:type="page"/>
      </w:r>
    </w:p>
    <w:p w14:paraId="37F0BB17" w14:textId="526A9951" w:rsidR="004572EC" w:rsidRDefault="007A23AB" w:rsidP="007A23AB">
      <w:pPr>
        <w:pStyle w:val="2"/>
      </w:pPr>
      <w:bookmarkStart w:id="16" w:name="_Toc10993504"/>
      <w:r w:rsidRPr="007A23AB">
        <w:rPr>
          <w:rFonts w:hint="eastAsia"/>
        </w:rPr>
        <w:lastRenderedPageBreak/>
        <w:t>上传</w:t>
      </w:r>
      <w:proofErr w:type="spellStart"/>
      <w:r w:rsidRPr="007A23AB">
        <w:rPr>
          <w:rFonts w:hint="eastAsia"/>
        </w:rPr>
        <w:t>oozie</w:t>
      </w:r>
      <w:proofErr w:type="spellEnd"/>
      <w:r w:rsidRPr="007A23AB">
        <w:rPr>
          <w:rFonts w:hint="eastAsia"/>
        </w:rPr>
        <w:t>的</w:t>
      </w:r>
      <w:proofErr w:type="gramStart"/>
      <w:r w:rsidRPr="007A23AB">
        <w:rPr>
          <w:rFonts w:hint="eastAsia"/>
        </w:rPr>
        <w:t>安装包并解压</w:t>
      </w:r>
      <w:bookmarkEnd w:id="16"/>
      <w:proofErr w:type="gramEnd"/>
    </w:p>
    <w:p w14:paraId="6DF105E4" w14:textId="77777777" w:rsidR="002F7266" w:rsidRDefault="004D1109" w:rsidP="002F7266">
      <w:pPr>
        <w:spacing w:line="360" w:lineRule="auto"/>
        <w:ind w:firstLineChars="200" w:firstLine="480"/>
        <w:rPr>
          <w:sz w:val="24"/>
        </w:rPr>
      </w:pPr>
      <w:proofErr w:type="spellStart"/>
      <w:r w:rsidRPr="004D1109">
        <w:rPr>
          <w:rFonts w:hint="eastAsia"/>
          <w:sz w:val="24"/>
        </w:rPr>
        <w:t>oozie</w:t>
      </w:r>
      <w:proofErr w:type="spellEnd"/>
      <w:r w:rsidRPr="004D1109">
        <w:rPr>
          <w:rFonts w:hint="eastAsia"/>
          <w:sz w:val="24"/>
        </w:rPr>
        <w:t>的安装包上传到</w:t>
      </w:r>
      <w:r w:rsidRPr="004D1109">
        <w:rPr>
          <w:rFonts w:hint="eastAsia"/>
          <w:sz w:val="24"/>
        </w:rPr>
        <w:t>/export/</w:t>
      </w:r>
      <w:proofErr w:type="spellStart"/>
      <w:r w:rsidRPr="004D1109">
        <w:rPr>
          <w:rFonts w:hint="eastAsia"/>
          <w:sz w:val="24"/>
        </w:rPr>
        <w:t>softwares</w:t>
      </w:r>
      <w:proofErr w:type="spellEnd"/>
    </w:p>
    <w:p w14:paraId="656464E0" w14:textId="527BF656" w:rsidR="007A23AB" w:rsidRDefault="007A23AB" w:rsidP="002F726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D110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tar</w:t>
      </w:r>
      <w:proofErr w:type="gramEnd"/>
      <w:r w:rsidRPr="004D110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proofErr w:type="spellStart"/>
      <w:r w:rsidRPr="004D110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zxvf</w:t>
      </w:r>
      <w:proofErr w:type="spellEnd"/>
      <w:r w:rsidRPr="004D110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oozie-4.1.0-cdh5.14.0.tar.gz</w:t>
      </w:r>
    </w:p>
    <w:p w14:paraId="1E42F83D" w14:textId="77777777" w:rsidR="00FD6E01" w:rsidRDefault="00FD6E01" w:rsidP="002F726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1E447A7E" w14:textId="47DFF503" w:rsidR="00FD6E01" w:rsidRDefault="00FD6E01" w:rsidP="002F7266">
      <w:pPr>
        <w:spacing w:line="360" w:lineRule="auto"/>
        <w:ind w:firstLineChars="200" w:firstLine="480"/>
        <w:rPr>
          <w:sz w:val="24"/>
        </w:rPr>
      </w:pPr>
      <w:r w:rsidRPr="00FD6E01">
        <w:rPr>
          <w:rFonts w:hint="eastAsia"/>
          <w:sz w:val="24"/>
        </w:rPr>
        <w:t>解压</w:t>
      </w:r>
      <w:proofErr w:type="spellStart"/>
      <w:r w:rsidRPr="00FD6E01">
        <w:rPr>
          <w:rFonts w:hint="eastAsia"/>
          <w:sz w:val="24"/>
        </w:rPr>
        <w:t>hadooplibs</w:t>
      </w:r>
      <w:proofErr w:type="spellEnd"/>
      <w:r w:rsidRPr="00FD6E01">
        <w:rPr>
          <w:rFonts w:hint="eastAsia"/>
          <w:sz w:val="24"/>
        </w:rPr>
        <w:t>到与</w:t>
      </w:r>
      <w:proofErr w:type="spellStart"/>
      <w:r w:rsidRPr="00FD6E01">
        <w:rPr>
          <w:rFonts w:hint="eastAsia"/>
          <w:sz w:val="24"/>
        </w:rPr>
        <w:t>oozie</w:t>
      </w:r>
      <w:proofErr w:type="spellEnd"/>
      <w:r w:rsidRPr="00FD6E01">
        <w:rPr>
          <w:rFonts w:hint="eastAsia"/>
          <w:sz w:val="24"/>
        </w:rPr>
        <w:t>平行的目录</w:t>
      </w:r>
    </w:p>
    <w:p w14:paraId="45930525" w14:textId="77777777" w:rsidR="0071257E" w:rsidRPr="0071257E" w:rsidRDefault="0071257E" w:rsidP="0071257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71257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71257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2CFA0001" w14:textId="34393FCC" w:rsidR="0071257E" w:rsidRDefault="0071257E" w:rsidP="0071257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71257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tar</w:t>
      </w:r>
      <w:proofErr w:type="gramEnd"/>
      <w:r w:rsidRPr="0071257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proofErr w:type="spellStart"/>
      <w:r w:rsidRPr="0071257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zxvf</w:t>
      </w:r>
      <w:proofErr w:type="spellEnd"/>
      <w:r w:rsidRPr="0071257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oozie-hadooplibs-4.1.0-cdh5.14.0.tar.gz -C ../</w:t>
      </w:r>
    </w:p>
    <w:p w14:paraId="42581664" w14:textId="2E831ADB" w:rsidR="00BE6618" w:rsidRDefault="00BE6618" w:rsidP="00BE6618">
      <w:pPr>
        <w:pStyle w:val="2"/>
      </w:pPr>
      <w:bookmarkStart w:id="17" w:name="_Toc10993505"/>
      <w:r w:rsidRPr="004879CE">
        <w:t>添加相关依赖</w:t>
      </w:r>
      <w:bookmarkEnd w:id="17"/>
    </w:p>
    <w:p w14:paraId="2C1F0833" w14:textId="73856252" w:rsidR="00563049" w:rsidRPr="00563049" w:rsidRDefault="00563049" w:rsidP="007A75DD">
      <w:pPr>
        <w:spacing w:line="360" w:lineRule="auto"/>
        <w:ind w:firstLine="420"/>
        <w:rPr>
          <w:sz w:val="24"/>
        </w:rPr>
      </w:pPr>
      <w:proofErr w:type="spellStart"/>
      <w:r w:rsidRPr="00563049">
        <w:rPr>
          <w:rFonts w:hint="eastAsia"/>
          <w:sz w:val="24"/>
        </w:rPr>
        <w:t>oozie</w:t>
      </w:r>
      <w:proofErr w:type="spellEnd"/>
      <w:r w:rsidRPr="00563049">
        <w:rPr>
          <w:rFonts w:hint="eastAsia"/>
          <w:sz w:val="24"/>
        </w:rPr>
        <w:t>的安装路径下创建</w:t>
      </w:r>
      <w:proofErr w:type="spellStart"/>
      <w:r w:rsidRPr="00563049">
        <w:rPr>
          <w:rFonts w:hint="eastAsia"/>
          <w:sz w:val="24"/>
        </w:rPr>
        <w:t>libext</w:t>
      </w:r>
      <w:proofErr w:type="spellEnd"/>
      <w:r w:rsidRPr="00563049">
        <w:rPr>
          <w:rFonts w:hint="eastAsia"/>
          <w:sz w:val="24"/>
        </w:rPr>
        <w:t>目录</w:t>
      </w:r>
    </w:p>
    <w:p w14:paraId="3D8A67CA" w14:textId="77777777" w:rsidR="00563049" w:rsidRPr="00A13F93" w:rsidRDefault="00563049" w:rsidP="00A13F9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A13F9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A13F9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01BC935E" w14:textId="77777777" w:rsidR="00563049" w:rsidRPr="00A13F93" w:rsidRDefault="00563049" w:rsidP="00A13F9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A13F9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mkdir</w:t>
      </w:r>
      <w:proofErr w:type="spellEnd"/>
      <w:proofErr w:type="gramEnd"/>
      <w:r w:rsidRPr="00A13F9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-p </w:t>
      </w:r>
      <w:proofErr w:type="spellStart"/>
      <w:r w:rsidRPr="00A13F9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libext</w:t>
      </w:r>
      <w:proofErr w:type="spellEnd"/>
    </w:p>
    <w:p w14:paraId="3A6E2E9A" w14:textId="77777777" w:rsidR="00563049" w:rsidRDefault="00563049" w:rsidP="00563049"/>
    <w:p w14:paraId="2FFE9F4B" w14:textId="487BECE0" w:rsidR="00563049" w:rsidRPr="00680DEB" w:rsidRDefault="00563049" w:rsidP="00680DEB">
      <w:pPr>
        <w:spacing w:line="360" w:lineRule="auto"/>
        <w:ind w:firstLine="420"/>
        <w:rPr>
          <w:sz w:val="24"/>
        </w:rPr>
      </w:pPr>
      <w:r w:rsidRPr="00680DEB">
        <w:rPr>
          <w:rFonts w:hint="eastAsia"/>
          <w:sz w:val="24"/>
        </w:rPr>
        <w:t>拷贝</w:t>
      </w:r>
      <w:proofErr w:type="spellStart"/>
      <w:r w:rsidR="00C50F94">
        <w:rPr>
          <w:rFonts w:hint="eastAsia"/>
          <w:sz w:val="24"/>
        </w:rPr>
        <w:t>hadoop</w:t>
      </w:r>
      <w:proofErr w:type="spellEnd"/>
      <w:r w:rsidRPr="00680DEB">
        <w:rPr>
          <w:rFonts w:hint="eastAsia"/>
          <w:sz w:val="24"/>
        </w:rPr>
        <w:t>依赖包到</w:t>
      </w:r>
      <w:proofErr w:type="spellStart"/>
      <w:r w:rsidRPr="00680DEB">
        <w:rPr>
          <w:rFonts w:hint="eastAsia"/>
          <w:sz w:val="24"/>
        </w:rPr>
        <w:t>libext</w:t>
      </w:r>
      <w:proofErr w:type="spellEnd"/>
    </w:p>
    <w:p w14:paraId="1954A6CC" w14:textId="77777777" w:rsidR="00563049" w:rsidRPr="00AE65D6" w:rsidRDefault="00563049" w:rsidP="00AE65D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AE65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AE65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5F8F98E7" w14:textId="77777777" w:rsidR="00563049" w:rsidRDefault="00563049" w:rsidP="00AE65D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AE65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cp</w:t>
      </w:r>
      <w:proofErr w:type="spellEnd"/>
      <w:proofErr w:type="gramEnd"/>
      <w:r w:rsidRPr="00AE65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proofErr w:type="spellStart"/>
      <w:r w:rsidRPr="00AE65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ra</w:t>
      </w:r>
      <w:proofErr w:type="spellEnd"/>
      <w:r w:rsidRPr="00AE65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AE65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hadooplibs</w:t>
      </w:r>
      <w:proofErr w:type="spellEnd"/>
      <w:r w:rsidRPr="00AE65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/hadooplib-2.6.0-cdh5.14.0.oozie-4.1.0-cdh5.14.0/* </w:t>
      </w:r>
      <w:proofErr w:type="spellStart"/>
      <w:r w:rsidRPr="00AE65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libext</w:t>
      </w:r>
      <w:proofErr w:type="spellEnd"/>
      <w:r w:rsidRPr="00AE65D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</w:p>
    <w:p w14:paraId="154A82DF" w14:textId="77777777" w:rsidR="00A73E55" w:rsidRPr="00AE65D6" w:rsidRDefault="00A73E55" w:rsidP="00AE65D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65D29BD0" w14:textId="5A538948" w:rsidR="000F3D47" w:rsidRDefault="003C2DD6" w:rsidP="00857ED0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上传</w:t>
      </w:r>
      <w:proofErr w:type="spellStart"/>
      <w:r w:rsidR="00563049" w:rsidRPr="00A73E55">
        <w:rPr>
          <w:rFonts w:hint="eastAsia"/>
          <w:sz w:val="24"/>
        </w:rPr>
        <w:t>mysql</w:t>
      </w:r>
      <w:proofErr w:type="spellEnd"/>
      <w:r w:rsidR="00563049" w:rsidRPr="00A73E55">
        <w:rPr>
          <w:rFonts w:hint="eastAsia"/>
          <w:sz w:val="24"/>
        </w:rPr>
        <w:t>的驱动包</w:t>
      </w:r>
      <w:r>
        <w:rPr>
          <w:rFonts w:hint="eastAsia"/>
          <w:sz w:val="24"/>
        </w:rPr>
        <w:t>到</w:t>
      </w:r>
      <w:proofErr w:type="spellStart"/>
      <w:r>
        <w:rPr>
          <w:rFonts w:hint="eastAsia"/>
          <w:sz w:val="24"/>
        </w:rPr>
        <w:t>lib</w:t>
      </w:r>
      <w:r>
        <w:rPr>
          <w:sz w:val="24"/>
        </w:rPr>
        <w:t>ext</w:t>
      </w:r>
      <w:proofErr w:type="spellEnd"/>
    </w:p>
    <w:p w14:paraId="193FA60C" w14:textId="50FF8B7C" w:rsidR="00AE0E02" w:rsidRPr="00131EC5" w:rsidRDefault="00131EC5" w:rsidP="007D26A2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131EC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mysql-connector-java-5.1.32.jar</w:t>
      </w:r>
      <w:proofErr w:type="gramEnd"/>
    </w:p>
    <w:p w14:paraId="0D48E170" w14:textId="51EE4F6A" w:rsidR="00563049" w:rsidRDefault="00563049" w:rsidP="00B1478E">
      <w:pPr>
        <w:spacing w:line="360" w:lineRule="auto"/>
        <w:ind w:firstLine="420"/>
        <w:rPr>
          <w:sz w:val="24"/>
        </w:rPr>
      </w:pPr>
      <w:r w:rsidRPr="000F3D47">
        <w:rPr>
          <w:rFonts w:hint="eastAsia"/>
          <w:sz w:val="24"/>
        </w:rPr>
        <w:t>添加</w:t>
      </w:r>
      <w:r w:rsidRPr="000F3D47">
        <w:rPr>
          <w:rFonts w:hint="eastAsia"/>
          <w:sz w:val="24"/>
        </w:rPr>
        <w:t>ext-2.2.zip</w:t>
      </w:r>
      <w:r w:rsidRPr="000F3D47">
        <w:rPr>
          <w:rFonts w:hint="eastAsia"/>
          <w:sz w:val="24"/>
        </w:rPr>
        <w:t>压缩包</w:t>
      </w:r>
      <w:r w:rsidR="00857ED0">
        <w:rPr>
          <w:rFonts w:hint="eastAsia"/>
          <w:sz w:val="24"/>
        </w:rPr>
        <w:t>到</w:t>
      </w:r>
      <w:proofErr w:type="spellStart"/>
      <w:r w:rsidR="00857ED0">
        <w:rPr>
          <w:rFonts w:hint="eastAsia"/>
          <w:sz w:val="24"/>
        </w:rPr>
        <w:t>lib</w:t>
      </w:r>
      <w:r w:rsidR="00857ED0">
        <w:rPr>
          <w:sz w:val="24"/>
        </w:rPr>
        <w:t>ext</w:t>
      </w:r>
      <w:proofErr w:type="spellEnd"/>
    </w:p>
    <w:p w14:paraId="3E697AE3" w14:textId="098E3330" w:rsidR="00CE4AE2" w:rsidRDefault="00B1478E" w:rsidP="00B1478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1478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ext-2.2.zip</w:t>
      </w:r>
      <w:proofErr w:type="gramEnd"/>
    </w:p>
    <w:p w14:paraId="6C295AD3" w14:textId="6DBFCAFD" w:rsidR="00B1478E" w:rsidRPr="00102E02" w:rsidRDefault="00CE4AE2" w:rsidP="00CE4AE2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102E02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1EFD4A7D" w14:textId="27164A5F" w:rsidR="00B90ECF" w:rsidRDefault="00B90ECF" w:rsidP="00B90ECF">
      <w:pPr>
        <w:pStyle w:val="2"/>
      </w:pPr>
      <w:bookmarkStart w:id="18" w:name="_Toc10993506"/>
      <w:r w:rsidRPr="00B90ECF">
        <w:rPr>
          <w:rFonts w:hint="eastAsia"/>
        </w:rPr>
        <w:lastRenderedPageBreak/>
        <w:t>修改</w:t>
      </w:r>
      <w:r w:rsidRPr="00B90ECF">
        <w:rPr>
          <w:rFonts w:hint="eastAsia"/>
        </w:rPr>
        <w:t>oozie-site.</w:t>
      </w:r>
      <w:proofErr w:type="gramStart"/>
      <w:r w:rsidRPr="00B90ECF">
        <w:rPr>
          <w:rFonts w:hint="eastAsia"/>
        </w:rPr>
        <w:t>xml</w:t>
      </w:r>
      <w:bookmarkEnd w:id="18"/>
      <w:proofErr w:type="gramEnd"/>
    </w:p>
    <w:p w14:paraId="69F41F7D" w14:textId="77777777" w:rsidR="00B1108A" w:rsidRPr="00B1108A" w:rsidRDefault="00B1108A" w:rsidP="00B1108A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1108A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B1108A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/export/servers/oozie-4.1.0-cdh5.14.0/</w:t>
      </w:r>
      <w:proofErr w:type="spellStart"/>
      <w:r w:rsidRPr="00B1108A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conf</w:t>
      </w:r>
      <w:proofErr w:type="spellEnd"/>
    </w:p>
    <w:p w14:paraId="5D021C04" w14:textId="5568F339" w:rsidR="00CE4AE2" w:rsidRDefault="00B1108A" w:rsidP="00B1108A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1108A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B1108A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oozie-site.xml</w:t>
      </w:r>
    </w:p>
    <w:p w14:paraId="4B5A1C8D" w14:textId="46A7901A" w:rsidR="008245B3" w:rsidRDefault="008245B3" w:rsidP="008245B3">
      <w:pPr>
        <w:spacing w:line="360" w:lineRule="auto"/>
        <w:ind w:firstLine="420"/>
        <w:rPr>
          <w:b/>
          <w:color w:val="FF0000"/>
          <w:sz w:val="24"/>
          <w:shd w:val="pct15" w:color="auto" w:fill="FFFFFF"/>
        </w:rPr>
      </w:pPr>
      <w:proofErr w:type="spellStart"/>
      <w:r w:rsidRPr="008245B3">
        <w:rPr>
          <w:sz w:val="24"/>
        </w:rPr>
        <w:t>oozie</w:t>
      </w:r>
      <w:proofErr w:type="spellEnd"/>
      <w:r w:rsidRPr="008245B3">
        <w:rPr>
          <w:sz w:val="24"/>
        </w:rPr>
        <w:t>默认使用的是</w:t>
      </w:r>
      <w:r w:rsidRPr="008245B3">
        <w:rPr>
          <w:rFonts w:hint="eastAsia"/>
          <w:sz w:val="24"/>
        </w:rPr>
        <w:t>UTC</w:t>
      </w:r>
      <w:r w:rsidRPr="008245B3">
        <w:rPr>
          <w:rFonts w:hint="eastAsia"/>
          <w:sz w:val="24"/>
        </w:rPr>
        <w:t>的</w:t>
      </w:r>
      <w:r w:rsidR="0008657D">
        <w:rPr>
          <w:sz w:val="24"/>
        </w:rPr>
        <w:t>时区，</w:t>
      </w:r>
      <w:r w:rsidR="00907BA3">
        <w:rPr>
          <w:sz w:val="24"/>
        </w:rPr>
        <w:t>需要在</w:t>
      </w:r>
      <w:r w:rsidRPr="008245B3">
        <w:rPr>
          <w:sz w:val="24"/>
        </w:rPr>
        <w:t>oozie-site.xml</w:t>
      </w:r>
      <w:r w:rsidRPr="008245B3">
        <w:rPr>
          <w:rFonts w:hint="eastAsia"/>
          <w:sz w:val="24"/>
        </w:rPr>
        <w:t>当中</w:t>
      </w:r>
      <w:r w:rsidR="00B02DC4">
        <w:rPr>
          <w:sz w:val="24"/>
        </w:rPr>
        <w:t>配置</w:t>
      </w:r>
      <w:r w:rsidRPr="008245B3">
        <w:rPr>
          <w:sz w:val="24"/>
        </w:rPr>
        <w:t>时区为</w:t>
      </w:r>
      <w:r w:rsidRPr="00F65C99">
        <w:rPr>
          <w:rFonts w:hint="eastAsia"/>
          <w:b/>
          <w:color w:val="FF0000"/>
          <w:sz w:val="24"/>
          <w:shd w:val="pct15" w:color="auto" w:fill="FFFFFF"/>
        </w:rPr>
        <w:t>GMT+0800</w:t>
      </w:r>
      <w:r w:rsidRPr="00F65C99">
        <w:rPr>
          <w:rFonts w:hint="eastAsia"/>
          <w:b/>
          <w:color w:val="FF0000"/>
          <w:sz w:val="24"/>
          <w:shd w:val="pct15" w:color="auto" w:fill="FFFFFF"/>
        </w:rPr>
        <w:t>时区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975C7C" w14:paraId="2FE4A85F" w14:textId="77777777" w:rsidTr="00B51823">
        <w:tc>
          <w:tcPr>
            <w:tcW w:w="7875" w:type="dxa"/>
          </w:tcPr>
          <w:p w14:paraId="5285AEB4" w14:textId="77777777" w:rsidR="00DF7751" w:rsidRPr="00DF7751" w:rsidRDefault="00DF7751" w:rsidP="00DF7751">
            <w:r w:rsidRPr="00DF7751">
              <w:rPr>
                <w:sz w:val="24"/>
              </w:rPr>
              <w:tab/>
            </w:r>
            <w:r w:rsidRPr="00DF7751">
              <w:t>&lt;property&gt;</w:t>
            </w:r>
          </w:p>
          <w:p w14:paraId="6D8C0C4D" w14:textId="77777777" w:rsidR="00DF7751" w:rsidRPr="00DF7751" w:rsidRDefault="00DF7751" w:rsidP="00DF7751">
            <w:r w:rsidRPr="00DF7751">
              <w:t xml:space="preserve">        &lt;name&gt;</w:t>
            </w:r>
            <w:proofErr w:type="spellStart"/>
            <w:r w:rsidRPr="00DF7751">
              <w:t>oozie.service.JPAService.jdbc.driver</w:t>
            </w:r>
            <w:proofErr w:type="spellEnd"/>
            <w:r w:rsidRPr="00DF7751">
              <w:t>&lt;/name&gt;</w:t>
            </w:r>
          </w:p>
          <w:p w14:paraId="30C0C8CE" w14:textId="77777777" w:rsidR="00DF7751" w:rsidRPr="00DF7751" w:rsidRDefault="00DF7751" w:rsidP="00DF7751">
            <w:r w:rsidRPr="00DF7751">
              <w:t xml:space="preserve">        &lt;value&gt;</w:t>
            </w:r>
            <w:proofErr w:type="spellStart"/>
            <w:r w:rsidRPr="00DF7751">
              <w:t>com.mysql.jdbc.Driver</w:t>
            </w:r>
            <w:proofErr w:type="spellEnd"/>
            <w:r w:rsidRPr="00DF7751">
              <w:t>&lt;/value&gt;</w:t>
            </w:r>
          </w:p>
          <w:p w14:paraId="47FC39F0" w14:textId="749B4BB3" w:rsidR="00DF7751" w:rsidRPr="00DF7751" w:rsidRDefault="00DF7751" w:rsidP="00DF7751">
            <w:r w:rsidRPr="00DF7751">
              <w:t xml:space="preserve">    &lt;/property&gt;</w:t>
            </w:r>
          </w:p>
          <w:p w14:paraId="32477D09" w14:textId="77777777" w:rsidR="00DF7751" w:rsidRPr="00DF7751" w:rsidRDefault="00DF7751" w:rsidP="00DF7751">
            <w:r w:rsidRPr="00DF7751">
              <w:tab/>
              <w:t>&lt;property&gt;</w:t>
            </w:r>
          </w:p>
          <w:p w14:paraId="7B949BBB" w14:textId="77777777" w:rsidR="00DF7751" w:rsidRPr="00DF7751" w:rsidRDefault="00DF7751" w:rsidP="00DF7751">
            <w:r w:rsidRPr="00DF7751">
              <w:t xml:space="preserve">        &lt;name&gt;oozie.service.JPAService.jdbc.url&lt;/name&gt;</w:t>
            </w:r>
          </w:p>
          <w:p w14:paraId="0F27507E" w14:textId="77777777" w:rsidR="00DF7751" w:rsidRPr="00DF7751" w:rsidRDefault="00DF7751" w:rsidP="00DF7751">
            <w:r w:rsidRPr="00DF7751">
              <w:t xml:space="preserve">        &lt;value&gt;</w:t>
            </w:r>
            <w:proofErr w:type="spellStart"/>
            <w:r w:rsidRPr="00DF7751">
              <w:t>jdbc:mysql</w:t>
            </w:r>
            <w:proofErr w:type="spellEnd"/>
            <w:r w:rsidRPr="00DF7751">
              <w:t>://node-1:3306/</w:t>
            </w:r>
            <w:proofErr w:type="spellStart"/>
            <w:r w:rsidRPr="00DF7751">
              <w:t>oozie</w:t>
            </w:r>
            <w:proofErr w:type="spellEnd"/>
            <w:r w:rsidRPr="00DF7751">
              <w:t>&lt;/value&gt;</w:t>
            </w:r>
          </w:p>
          <w:p w14:paraId="4E193A9A" w14:textId="04A6A6DA" w:rsidR="00DF7751" w:rsidRPr="00DF7751" w:rsidRDefault="00DF7751" w:rsidP="00DF7751">
            <w:r w:rsidRPr="00DF7751">
              <w:t xml:space="preserve">    &lt;/property&gt;</w:t>
            </w:r>
          </w:p>
          <w:p w14:paraId="38EA0C99" w14:textId="77777777" w:rsidR="00DF7751" w:rsidRPr="00DF7751" w:rsidRDefault="00DF7751" w:rsidP="00DF7751">
            <w:r w:rsidRPr="00DF7751">
              <w:tab/>
              <w:t>&lt;property&gt;</w:t>
            </w:r>
          </w:p>
          <w:p w14:paraId="05F21D95" w14:textId="77777777" w:rsidR="00DF7751" w:rsidRPr="00DF7751" w:rsidRDefault="00DF7751" w:rsidP="00DF7751">
            <w:r w:rsidRPr="00DF7751">
              <w:tab/>
            </w:r>
            <w:r w:rsidRPr="00DF7751">
              <w:tab/>
              <w:t>&lt;name&gt;</w:t>
            </w:r>
            <w:proofErr w:type="spellStart"/>
            <w:r w:rsidRPr="00DF7751">
              <w:t>oozie.service.JPAService.jdbc.username</w:t>
            </w:r>
            <w:proofErr w:type="spellEnd"/>
            <w:r w:rsidRPr="00DF7751">
              <w:t>&lt;/name&gt;</w:t>
            </w:r>
          </w:p>
          <w:p w14:paraId="346581FF" w14:textId="77777777" w:rsidR="00DF7751" w:rsidRPr="00DF7751" w:rsidRDefault="00DF7751" w:rsidP="00DF7751">
            <w:r w:rsidRPr="00DF7751">
              <w:tab/>
            </w:r>
            <w:r w:rsidRPr="00DF7751">
              <w:tab/>
              <w:t>&lt;value&gt;root&lt;/value&gt;</w:t>
            </w:r>
          </w:p>
          <w:p w14:paraId="6057DCE4" w14:textId="085BAC13" w:rsidR="00DF7751" w:rsidRPr="00DF7751" w:rsidRDefault="007D1BF6" w:rsidP="00DF7751">
            <w:r>
              <w:tab/>
              <w:t>&lt;/property&gt;</w:t>
            </w:r>
          </w:p>
          <w:p w14:paraId="25C20F17" w14:textId="77777777" w:rsidR="00DF7751" w:rsidRPr="00DF7751" w:rsidRDefault="00DF7751" w:rsidP="00DF7751">
            <w:r w:rsidRPr="00DF7751">
              <w:t xml:space="preserve">    &lt;property&gt;</w:t>
            </w:r>
          </w:p>
          <w:p w14:paraId="20C9AD4A" w14:textId="77777777" w:rsidR="00DF7751" w:rsidRPr="00DF7751" w:rsidRDefault="00DF7751" w:rsidP="00DF7751">
            <w:r w:rsidRPr="00DF7751">
              <w:t xml:space="preserve">        &lt;name&gt;</w:t>
            </w:r>
            <w:proofErr w:type="spellStart"/>
            <w:r w:rsidRPr="00DF7751">
              <w:t>oozie.service.JPAService.jdbc.password</w:t>
            </w:r>
            <w:proofErr w:type="spellEnd"/>
            <w:r w:rsidRPr="00DF7751">
              <w:t>&lt;/name&gt;</w:t>
            </w:r>
          </w:p>
          <w:p w14:paraId="7409B1BE" w14:textId="77777777" w:rsidR="00DF7751" w:rsidRPr="00DF7751" w:rsidRDefault="00DF7751" w:rsidP="00DF7751">
            <w:r w:rsidRPr="00DF7751">
              <w:t xml:space="preserve">        &lt;value&gt;</w:t>
            </w:r>
            <w:proofErr w:type="spellStart"/>
            <w:r w:rsidRPr="00DF7751">
              <w:t>hadoop</w:t>
            </w:r>
            <w:proofErr w:type="spellEnd"/>
            <w:r w:rsidRPr="00DF7751">
              <w:t>&lt;/value&gt;</w:t>
            </w:r>
          </w:p>
          <w:p w14:paraId="71742743" w14:textId="75171418" w:rsidR="00DF7751" w:rsidRPr="00DF7751" w:rsidRDefault="00822CF1" w:rsidP="00DF7751">
            <w:r>
              <w:t xml:space="preserve">    &lt;/property&gt;</w:t>
            </w:r>
          </w:p>
          <w:p w14:paraId="10133313" w14:textId="77777777" w:rsidR="00DF7751" w:rsidRPr="00DF7751" w:rsidRDefault="00DF7751" w:rsidP="00DF7751">
            <w:r w:rsidRPr="00DF7751">
              <w:tab/>
              <w:t>&lt;property&gt;</w:t>
            </w:r>
          </w:p>
          <w:p w14:paraId="4B9B0B96" w14:textId="77777777" w:rsidR="00DF7751" w:rsidRPr="00DF7751" w:rsidRDefault="00DF7751" w:rsidP="00DF7751">
            <w:r w:rsidRPr="00DF7751">
              <w:tab/>
            </w:r>
            <w:r w:rsidRPr="00DF7751">
              <w:tab/>
            </w:r>
            <w:r w:rsidRPr="00DF7751">
              <w:tab/>
              <w:t>&lt;name&gt;</w:t>
            </w:r>
            <w:proofErr w:type="spellStart"/>
            <w:r w:rsidRPr="00DF7751">
              <w:t>oozie.processing.timezone</w:t>
            </w:r>
            <w:proofErr w:type="spellEnd"/>
            <w:r w:rsidRPr="00DF7751">
              <w:t>&lt;/name&gt;</w:t>
            </w:r>
          </w:p>
          <w:p w14:paraId="16184F5D" w14:textId="77777777" w:rsidR="00DF7751" w:rsidRPr="00DF7751" w:rsidRDefault="00DF7751" w:rsidP="00DF7751">
            <w:r w:rsidRPr="00DF7751">
              <w:tab/>
            </w:r>
            <w:r w:rsidRPr="00DF7751">
              <w:tab/>
            </w:r>
            <w:r w:rsidRPr="00DF7751">
              <w:tab/>
              <w:t>&lt;value&gt;</w:t>
            </w:r>
            <w:r w:rsidRPr="00612E28">
              <w:rPr>
                <w:color w:val="FF0000"/>
                <w:shd w:val="pct15" w:color="auto" w:fill="FFFFFF"/>
              </w:rPr>
              <w:t>GMT+0800</w:t>
            </w:r>
            <w:r w:rsidRPr="00DF7751">
              <w:t>&lt;/value&gt;</w:t>
            </w:r>
          </w:p>
          <w:p w14:paraId="3DA95C68" w14:textId="77777777" w:rsidR="00DF7751" w:rsidRPr="00DF7751" w:rsidRDefault="00DF7751" w:rsidP="00DF7751">
            <w:r w:rsidRPr="00DF7751">
              <w:tab/>
              <w:t>&lt;/property&gt;</w:t>
            </w:r>
          </w:p>
          <w:p w14:paraId="254ACF69" w14:textId="77777777" w:rsidR="00DF7751" w:rsidRPr="00DF7751" w:rsidRDefault="00DF7751" w:rsidP="00DF7751"/>
          <w:p w14:paraId="61176A85" w14:textId="77777777" w:rsidR="00DF7751" w:rsidRPr="00DF7751" w:rsidRDefault="00DF7751" w:rsidP="00DF7751">
            <w:r w:rsidRPr="00DF7751">
              <w:tab/>
              <w:t>&lt;property&gt;</w:t>
            </w:r>
          </w:p>
          <w:p w14:paraId="5A5E4D27" w14:textId="77777777" w:rsidR="00DF7751" w:rsidRPr="00DF7751" w:rsidRDefault="00DF7751" w:rsidP="00DF7751">
            <w:r w:rsidRPr="00DF7751">
              <w:t xml:space="preserve">        &lt;name&gt;</w:t>
            </w:r>
            <w:proofErr w:type="spellStart"/>
            <w:r w:rsidRPr="00DF7751">
              <w:t>oozie.service.coord.check.maximum.frequency</w:t>
            </w:r>
            <w:proofErr w:type="spellEnd"/>
            <w:r w:rsidRPr="00DF7751">
              <w:t>&lt;/name&gt;</w:t>
            </w:r>
          </w:p>
          <w:p w14:paraId="6EC2AD07" w14:textId="77777777" w:rsidR="00DF7751" w:rsidRPr="00DF7751" w:rsidRDefault="00DF7751" w:rsidP="00DF7751">
            <w:r w:rsidRPr="00DF7751">
              <w:tab/>
            </w:r>
            <w:r w:rsidRPr="00DF7751">
              <w:tab/>
              <w:t>&lt;value&gt;false&lt;/value&gt;</w:t>
            </w:r>
          </w:p>
          <w:p w14:paraId="3D74D9E8" w14:textId="77777777" w:rsidR="00DF7751" w:rsidRPr="00DF7751" w:rsidRDefault="00DF7751" w:rsidP="00DF7751">
            <w:r w:rsidRPr="00DF7751">
              <w:t xml:space="preserve">    &lt;/property&gt;     </w:t>
            </w:r>
          </w:p>
          <w:p w14:paraId="46D87691" w14:textId="77777777" w:rsidR="00DF7751" w:rsidRPr="00DF7751" w:rsidRDefault="00DF7751" w:rsidP="00DF7751"/>
          <w:p w14:paraId="794977FB" w14:textId="77777777" w:rsidR="00DF7751" w:rsidRPr="00DF7751" w:rsidRDefault="00DF7751" w:rsidP="00DF7751">
            <w:r w:rsidRPr="00DF7751">
              <w:tab/>
              <w:t>&lt;property&gt;</w:t>
            </w:r>
          </w:p>
          <w:p w14:paraId="128CDA30" w14:textId="77777777" w:rsidR="00DF7751" w:rsidRPr="00DF7751" w:rsidRDefault="00DF7751" w:rsidP="00DF7751">
            <w:r w:rsidRPr="00DF7751">
              <w:tab/>
            </w:r>
            <w:r w:rsidRPr="00DF7751">
              <w:tab/>
              <w:t>&lt;name&gt;oozie.service.HadoopAccessorService.hadoop.configurations&lt;/name&gt;</w:t>
            </w:r>
          </w:p>
          <w:p w14:paraId="409B1C9C" w14:textId="77777777" w:rsidR="00DF7751" w:rsidRPr="00DF7751" w:rsidRDefault="00DF7751" w:rsidP="00DF7751">
            <w:r w:rsidRPr="00DF7751">
              <w:t xml:space="preserve">        &lt;value&gt;*=/export/servers/hadoop-2.7.5/</w:t>
            </w:r>
            <w:proofErr w:type="spellStart"/>
            <w:r w:rsidRPr="00DF7751">
              <w:t>etc</w:t>
            </w:r>
            <w:proofErr w:type="spellEnd"/>
            <w:r w:rsidRPr="00DF7751">
              <w:t>/</w:t>
            </w:r>
            <w:proofErr w:type="spellStart"/>
            <w:r w:rsidRPr="00DF7751">
              <w:t>hadoop</w:t>
            </w:r>
            <w:proofErr w:type="spellEnd"/>
            <w:r w:rsidRPr="00DF7751">
              <w:t>&lt;/value&gt;</w:t>
            </w:r>
          </w:p>
          <w:p w14:paraId="2539A7BC" w14:textId="19A556DB" w:rsidR="00975C7C" w:rsidRDefault="00DF7751" w:rsidP="00DF7751">
            <w:pPr>
              <w:rPr>
                <w:sz w:val="24"/>
              </w:rPr>
            </w:pPr>
            <w:r w:rsidRPr="00DF7751">
              <w:t xml:space="preserve">    &lt;/property&gt;</w:t>
            </w:r>
          </w:p>
        </w:tc>
      </w:tr>
    </w:tbl>
    <w:p w14:paraId="567C2676" w14:textId="7E62FA34" w:rsidR="00975C7C" w:rsidRDefault="005B352D" w:rsidP="00344342">
      <w:pPr>
        <w:pStyle w:val="2"/>
      </w:pPr>
      <w:bookmarkStart w:id="19" w:name="_Toc10993507"/>
      <w:r>
        <w:rPr>
          <w:rFonts w:hint="eastAsia"/>
        </w:rPr>
        <w:lastRenderedPageBreak/>
        <w:t>初始化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相关信息</w:t>
      </w:r>
      <w:bookmarkEnd w:id="19"/>
    </w:p>
    <w:p w14:paraId="3AECFC8B" w14:textId="4A9D1272" w:rsidR="002077A2" w:rsidRDefault="00C87BE7" w:rsidP="00C87BE7">
      <w:pPr>
        <w:spacing w:line="360" w:lineRule="auto"/>
        <w:ind w:firstLineChars="200" w:firstLine="480"/>
        <w:rPr>
          <w:sz w:val="24"/>
        </w:rPr>
      </w:pPr>
      <w:r w:rsidRPr="00C87BE7">
        <w:rPr>
          <w:rFonts w:hint="eastAsia"/>
          <w:sz w:val="24"/>
        </w:rPr>
        <w:t>上传</w:t>
      </w:r>
      <w:proofErr w:type="spellStart"/>
      <w:r w:rsidRPr="00C87BE7">
        <w:rPr>
          <w:rFonts w:hint="eastAsia"/>
          <w:sz w:val="24"/>
        </w:rPr>
        <w:t>oozie</w:t>
      </w:r>
      <w:proofErr w:type="spellEnd"/>
      <w:r w:rsidRPr="00C87BE7">
        <w:rPr>
          <w:rFonts w:hint="eastAsia"/>
          <w:sz w:val="24"/>
        </w:rPr>
        <w:t>的解压后目录的</w:t>
      </w:r>
      <w:r w:rsidR="0036413D">
        <w:rPr>
          <w:rFonts w:hint="eastAsia"/>
          <w:sz w:val="24"/>
        </w:rPr>
        <w:t>下的</w:t>
      </w:r>
      <w:r w:rsidRPr="00C87BE7">
        <w:rPr>
          <w:rFonts w:hint="eastAsia"/>
          <w:sz w:val="24"/>
        </w:rPr>
        <w:t>yarn.tar.gz</w:t>
      </w:r>
      <w:r w:rsidRPr="00C87BE7">
        <w:rPr>
          <w:rFonts w:hint="eastAsia"/>
          <w:sz w:val="24"/>
        </w:rPr>
        <w:t>到</w:t>
      </w:r>
      <w:proofErr w:type="spellStart"/>
      <w:r w:rsidRPr="00C87BE7">
        <w:rPr>
          <w:rFonts w:hint="eastAsia"/>
          <w:sz w:val="24"/>
        </w:rPr>
        <w:t>hdfs</w:t>
      </w:r>
      <w:proofErr w:type="spellEnd"/>
      <w:r w:rsidR="000173E7">
        <w:rPr>
          <w:rFonts w:hint="eastAsia"/>
          <w:sz w:val="24"/>
        </w:rPr>
        <w:t>目录</w:t>
      </w:r>
    </w:p>
    <w:p w14:paraId="41251123" w14:textId="17FE9663" w:rsidR="008A3ABB" w:rsidRDefault="008A3ABB" w:rsidP="008A3ABB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8A3AB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bin/oozie-</w:t>
      </w:r>
      <w:proofErr w:type="gramStart"/>
      <w:r w:rsidRPr="008A3AB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setup.sh  </w:t>
      </w:r>
      <w:proofErr w:type="spellStart"/>
      <w:r w:rsidR="00AB729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sharelib</w:t>
      </w:r>
      <w:proofErr w:type="spellEnd"/>
      <w:proofErr w:type="gramEnd"/>
      <w:r w:rsidR="00AB729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create -</w:t>
      </w:r>
      <w:proofErr w:type="spellStart"/>
      <w:r w:rsidR="00AB729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fs</w:t>
      </w:r>
      <w:proofErr w:type="spellEnd"/>
      <w:r w:rsidR="00AB729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hdfs://node</w:t>
      </w:r>
      <w:r w:rsidR="00AB729C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D87C1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1:9000</w:t>
      </w:r>
      <w:r w:rsidRPr="008A3AB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proofErr w:type="spellStart"/>
      <w:r w:rsidRPr="008A3AB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locallib</w:t>
      </w:r>
      <w:proofErr w:type="spellEnd"/>
      <w:r w:rsidRPr="008A3AB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oozie-sharelib-4.1.0-cdh5.14.0-yarn.tar.gz</w:t>
      </w:r>
    </w:p>
    <w:p w14:paraId="7B9C3F10" w14:textId="3A744F1C" w:rsidR="009B0FF8" w:rsidRDefault="00495454" w:rsidP="009B0FF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本质</w:t>
      </w:r>
      <w:r w:rsidR="009B0FF8" w:rsidRPr="009B0FF8">
        <w:rPr>
          <w:rFonts w:hint="eastAsia"/>
          <w:sz w:val="24"/>
        </w:rPr>
        <w:t>上就是将这些</w:t>
      </w:r>
      <w:r w:rsidR="009B0FF8" w:rsidRPr="009B0FF8">
        <w:rPr>
          <w:rFonts w:hint="eastAsia"/>
          <w:sz w:val="24"/>
        </w:rPr>
        <w:t>jar</w:t>
      </w:r>
      <w:r w:rsidR="009B0FF8" w:rsidRPr="009B0FF8">
        <w:rPr>
          <w:rFonts w:hint="eastAsia"/>
          <w:sz w:val="24"/>
        </w:rPr>
        <w:t>包解压到了</w:t>
      </w:r>
      <w:proofErr w:type="spellStart"/>
      <w:r w:rsidR="009B0FF8" w:rsidRPr="009B0FF8">
        <w:rPr>
          <w:rFonts w:hint="eastAsia"/>
          <w:sz w:val="24"/>
        </w:rPr>
        <w:t>hdfs</w:t>
      </w:r>
      <w:proofErr w:type="spellEnd"/>
      <w:r>
        <w:rPr>
          <w:rFonts w:hint="eastAsia"/>
          <w:sz w:val="24"/>
        </w:rPr>
        <w:t>上面的路径下面去</w:t>
      </w:r>
    </w:p>
    <w:p w14:paraId="52DACFF3" w14:textId="42B20890" w:rsidR="00230CC6" w:rsidRDefault="00230CC6" w:rsidP="009B0FF8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2FF42F8" wp14:editId="6DFBF713">
            <wp:extent cx="5274310" cy="10033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40DE" w14:textId="77777777" w:rsidR="000A10E5" w:rsidRDefault="000A10E5" w:rsidP="009B0FF8">
      <w:pPr>
        <w:spacing w:line="360" w:lineRule="auto"/>
        <w:ind w:firstLineChars="200" w:firstLine="480"/>
        <w:rPr>
          <w:sz w:val="24"/>
        </w:rPr>
      </w:pPr>
    </w:p>
    <w:p w14:paraId="73CD0147" w14:textId="1AB7002C" w:rsidR="000A10E5" w:rsidRDefault="000A10E5" w:rsidP="000A10E5">
      <w:pPr>
        <w:spacing w:line="360" w:lineRule="auto"/>
        <w:ind w:firstLineChars="200" w:firstLine="480"/>
        <w:rPr>
          <w:sz w:val="24"/>
        </w:rPr>
      </w:pPr>
      <w:r w:rsidRPr="000A10E5">
        <w:rPr>
          <w:sz w:val="24"/>
        </w:rPr>
        <w:t>创建</w:t>
      </w:r>
      <w:proofErr w:type="spellStart"/>
      <w:r w:rsidRPr="000A10E5">
        <w:rPr>
          <w:sz w:val="24"/>
        </w:rPr>
        <w:t>mysql</w:t>
      </w:r>
      <w:proofErr w:type="spellEnd"/>
      <w:r w:rsidRPr="000A10E5">
        <w:rPr>
          <w:sz w:val="24"/>
        </w:rPr>
        <w:t>数据库</w:t>
      </w:r>
    </w:p>
    <w:p w14:paraId="51AB6556" w14:textId="77777777" w:rsidR="00882173" w:rsidRPr="00882173" w:rsidRDefault="00882173" w:rsidP="0088217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88217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mysql</w:t>
      </w:r>
      <w:proofErr w:type="spellEnd"/>
      <w:proofErr w:type="gramEnd"/>
      <w:r w:rsidRPr="0088217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proofErr w:type="spellStart"/>
      <w:r w:rsidRPr="0088217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uroot</w:t>
      </w:r>
      <w:proofErr w:type="spellEnd"/>
      <w:r w:rsidRPr="0088217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-p</w:t>
      </w:r>
    </w:p>
    <w:p w14:paraId="598D741F" w14:textId="375B7786" w:rsidR="00882173" w:rsidRDefault="00882173" w:rsidP="0088217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8217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create</w:t>
      </w:r>
      <w:proofErr w:type="gramEnd"/>
      <w:r w:rsidRPr="0088217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database </w:t>
      </w:r>
      <w:proofErr w:type="spellStart"/>
      <w:r w:rsidRPr="0088217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  <w:r w:rsidRPr="0088217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;</w:t>
      </w:r>
    </w:p>
    <w:p w14:paraId="760328AC" w14:textId="77777777" w:rsidR="00C34D88" w:rsidRDefault="00C34D88" w:rsidP="0088217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3B2D9E1E" w14:textId="7DA297A1" w:rsidR="00C34D88" w:rsidRDefault="00C34D88" w:rsidP="00E01891">
      <w:pPr>
        <w:spacing w:line="360" w:lineRule="auto"/>
        <w:ind w:firstLineChars="200" w:firstLine="480"/>
        <w:rPr>
          <w:sz w:val="24"/>
        </w:rPr>
      </w:pPr>
      <w:r w:rsidRPr="00E01891">
        <w:rPr>
          <w:sz w:val="24"/>
        </w:rPr>
        <w:t>初始化创建</w:t>
      </w:r>
      <w:proofErr w:type="spellStart"/>
      <w:r w:rsidRPr="00E01891">
        <w:rPr>
          <w:sz w:val="24"/>
        </w:rPr>
        <w:t>oozie</w:t>
      </w:r>
      <w:proofErr w:type="spellEnd"/>
      <w:r w:rsidRPr="00E01891">
        <w:rPr>
          <w:sz w:val="24"/>
        </w:rPr>
        <w:t>的</w:t>
      </w:r>
      <w:r w:rsidRPr="00E01891">
        <w:rPr>
          <w:rFonts w:hint="eastAsia"/>
          <w:sz w:val="24"/>
        </w:rPr>
        <w:t>数据库</w:t>
      </w:r>
      <w:r w:rsidRPr="00E01891">
        <w:rPr>
          <w:sz w:val="24"/>
        </w:rPr>
        <w:t>表</w:t>
      </w:r>
    </w:p>
    <w:p w14:paraId="42733D08" w14:textId="77777777" w:rsidR="004F0B44" w:rsidRPr="004F0B44" w:rsidRDefault="004F0B44" w:rsidP="004F0B4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F0B4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4F0B4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7FC44C47" w14:textId="59F939CA" w:rsidR="004F0B44" w:rsidRDefault="004F0B44" w:rsidP="004F0B4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4F0B4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bin/oozie-</w:t>
      </w:r>
      <w:proofErr w:type="gramStart"/>
      <w:r w:rsidRPr="004F0B4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setup.sh  </w:t>
      </w:r>
      <w:proofErr w:type="spellStart"/>
      <w:r w:rsidRPr="004F0B4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db</w:t>
      </w:r>
      <w:proofErr w:type="spellEnd"/>
      <w:proofErr w:type="gramEnd"/>
      <w:r w:rsidRPr="004F0B4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create -run -</w:t>
      </w:r>
      <w:proofErr w:type="spellStart"/>
      <w:r w:rsidRPr="004F0B4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sqlfile</w:t>
      </w:r>
      <w:proofErr w:type="spellEnd"/>
      <w:r w:rsidRPr="004F0B4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4F0B4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oozie.sql</w:t>
      </w:r>
      <w:proofErr w:type="spellEnd"/>
    </w:p>
    <w:p w14:paraId="4F98887E" w14:textId="144D8F4D" w:rsidR="000E65F1" w:rsidRDefault="000E65F1" w:rsidP="004F0B44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7E7F2D26" wp14:editId="5B73D113">
            <wp:extent cx="5274310" cy="17329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A41F" w14:textId="6EF1629B" w:rsidR="00E70794" w:rsidRDefault="00B4185F" w:rsidP="00987B89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4F94F67E" wp14:editId="2C601FAD">
            <wp:extent cx="3200399" cy="1593273"/>
            <wp:effectExtent l="0" t="0" r="63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6629" cy="15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15BF" w14:textId="026A084A" w:rsidR="00B4185F" w:rsidRDefault="002B6E6D" w:rsidP="002B6E6D">
      <w:pPr>
        <w:pStyle w:val="2"/>
      </w:pPr>
      <w:bookmarkStart w:id="20" w:name="_Toc10993508"/>
      <w:r w:rsidRPr="002B6E6D">
        <w:rPr>
          <w:rFonts w:hint="eastAsia"/>
        </w:rPr>
        <w:lastRenderedPageBreak/>
        <w:t>打包项目，生成</w:t>
      </w:r>
      <w:r w:rsidRPr="002B6E6D">
        <w:rPr>
          <w:rFonts w:hint="eastAsia"/>
        </w:rPr>
        <w:t>war</w:t>
      </w:r>
      <w:r w:rsidRPr="002B6E6D">
        <w:rPr>
          <w:rFonts w:hint="eastAsia"/>
        </w:rPr>
        <w:t>包</w:t>
      </w:r>
      <w:bookmarkEnd w:id="20"/>
    </w:p>
    <w:p w14:paraId="1140D707" w14:textId="77777777" w:rsidR="00FB127D" w:rsidRPr="00FB127D" w:rsidRDefault="00FB127D" w:rsidP="00FB127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FB127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FB127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76416B9B" w14:textId="7F85D6BF" w:rsidR="009012AE" w:rsidRDefault="00FB127D" w:rsidP="00FB127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FB127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bin/oozie-</w:t>
      </w:r>
      <w:proofErr w:type="gramStart"/>
      <w:r w:rsidRPr="00FB127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setup.sh  prepare</w:t>
      </w:r>
      <w:proofErr w:type="gramEnd"/>
      <w:r w:rsidRPr="00FB127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-war</w:t>
      </w:r>
    </w:p>
    <w:p w14:paraId="582341F6" w14:textId="2249ED65" w:rsidR="00575ECE" w:rsidRDefault="00575ECE" w:rsidP="00FB127D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0924F17E" wp14:editId="440FF251">
            <wp:extent cx="5274310" cy="13633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17EC" w14:textId="171FD268" w:rsidR="0069416C" w:rsidRDefault="00310BC0" w:rsidP="0069416C">
      <w:pPr>
        <w:pStyle w:val="2"/>
      </w:pPr>
      <w:bookmarkStart w:id="21" w:name="_Toc10993509"/>
      <w:r w:rsidRPr="000D0C01">
        <w:rPr>
          <w:rFonts w:hint="eastAsia"/>
        </w:rPr>
        <w:t>配置</w:t>
      </w:r>
      <w:proofErr w:type="spellStart"/>
      <w:r w:rsidRPr="000D0C01">
        <w:rPr>
          <w:rFonts w:hint="eastAsia"/>
        </w:rPr>
        <w:t>oozie</w:t>
      </w:r>
      <w:proofErr w:type="spellEnd"/>
      <w:r w:rsidRPr="000D0C01">
        <w:rPr>
          <w:rFonts w:hint="eastAsia"/>
        </w:rPr>
        <w:t>环境变量</w:t>
      </w:r>
      <w:bookmarkEnd w:id="21"/>
    </w:p>
    <w:p w14:paraId="30628FD0" w14:textId="77777777" w:rsidR="001C01AC" w:rsidRPr="001C01AC" w:rsidRDefault="001C01AC" w:rsidP="001C01AC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1C01A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1C01A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</w:t>
      </w:r>
      <w:proofErr w:type="spellStart"/>
      <w:r w:rsidRPr="001C01A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etc</w:t>
      </w:r>
      <w:proofErr w:type="spellEnd"/>
      <w:r w:rsidRPr="001C01A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/profile</w:t>
      </w:r>
    </w:p>
    <w:p w14:paraId="5033F7A7" w14:textId="77777777" w:rsidR="001C01AC" w:rsidRPr="001C01AC" w:rsidRDefault="001C01AC" w:rsidP="001C01AC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1C01A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export</w:t>
      </w:r>
      <w:proofErr w:type="gramEnd"/>
      <w:r w:rsidRPr="001C01A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OOZIE_HOME=/export/servers/oozie-4.1.0-cdh5.14.0</w:t>
      </w:r>
    </w:p>
    <w:p w14:paraId="74B09A61" w14:textId="77777777" w:rsidR="001C01AC" w:rsidRPr="001C01AC" w:rsidRDefault="001C01AC" w:rsidP="001C01AC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1C01A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export</w:t>
      </w:r>
      <w:proofErr w:type="gramEnd"/>
      <w:r w:rsidRPr="001C01A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OOZIE_URL=http://node03.hadoop.com:11000/oozie</w:t>
      </w:r>
    </w:p>
    <w:p w14:paraId="076106BE" w14:textId="77777777" w:rsidR="00B93D14" w:rsidRDefault="00B93D14" w:rsidP="001C01AC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93D1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export</w:t>
      </w:r>
      <w:proofErr w:type="gramEnd"/>
      <w:r w:rsidRPr="00B93D1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PATH=$PATH:$OOZIE_HOME/bin</w:t>
      </w:r>
    </w:p>
    <w:p w14:paraId="19DF3A62" w14:textId="304C6D28" w:rsidR="001C01AC" w:rsidRDefault="001C01AC" w:rsidP="001C01AC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1C01A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source</w:t>
      </w:r>
      <w:proofErr w:type="gramEnd"/>
      <w:r w:rsidRPr="001C01A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</w:t>
      </w:r>
      <w:proofErr w:type="spellStart"/>
      <w:r w:rsidRPr="001C01A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etc</w:t>
      </w:r>
      <w:proofErr w:type="spellEnd"/>
      <w:r w:rsidRPr="001C01A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/profile</w:t>
      </w:r>
    </w:p>
    <w:p w14:paraId="375129E9" w14:textId="3FC19FAB" w:rsidR="00D517F0" w:rsidRPr="00AB434B" w:rsidRDefault="00D517F0" w:rsidP="00D517F0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AB434B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7E8F72B7" w14:textId="6F7106CC" w:rsidR="0045101B" w:rsidRDefault="0045101B" w:rsidP="0045101B">
      <w:pPr>
        <w:pStyle w:val="2"/>
      </w:pPr>
      <w:bookmarkStart w:id="22" w:name="_Toc10993510"/>
      <w:r w:rsidRPr="00253CE9">
        <w:rPr>
          <w:rFonts w:hint="eastAsia"/>
        </w:rPr>
        <w:lastRenderedPageBreak/>
        <w:t>启动关闭</w:t>
      </w:r>
      <w:proofErr w:type="spellStart"/>
      <w:r w:rsidRPr="00253CE9">
        <w:rPr>
          <w:rFonts w:hint="eastAsia"/>
        </w:rPr>
        <w:t>oozie</w:t>
      </w:r>
      <w:proofErr w:type="spellEnd"/>
      <w:r w:rsidRPr="00253CE9">
        <w:rPr>
          <w:rFonts w:hint="eastAsia"/>
        </w:rPr>
        <w:t>服务</w:t>
      </w:r>
      <w:bookmarkEnd w:id="22"/>
    </w:p>
    <w:p w14:paraId="6CEACDB9" w14:textId="77777777" w:rsidR="002A7C19" w:rsidRPr="002A7C19" w:rsidRDefault="002A7C19" w:rsidP="002A7C19">
      <w:pPr>
        <w:spacing w:line="360" w:lineRule="auto"/>
        <w:ind w:firstLineChars="200" w:firstLine="480"/>
        <w:rPr>
          <w:sz w:val="24"/>
        </w:rPr>
      </w:pPr>
      <w:r w:rsidRPr="002A7C19">
        <w:rPr>
          <w:rFonts w:hint="eastAsia"/>
          <w:sz w:val="24"/>
        </w:rPr>
        <w:t>启动命令</w:t>
      </w:r>
    </w:p>
    <w:p w14:paraId="06E32E71" w14:textId="77777777" w:rsidR="002A7C19" w:rsidRPr="00F379CE" w:rsidRDefault="002A7C19" w:rsidP="00F379C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F379C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F379C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54795ED2" w14:textId="77777777" w:rsidR="002A7C19" w:rsidRDefault="002A7C19" w:rsidP="00F379C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F379C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bin/oozied.sh</w:t>
      </w:r>
      <w:proofErr w:type="gramEnd"/>
      <w:r w:rsidRPr="00F379C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start </w:t>
      </w:r>
    </w:p>
    <w:p w14:paraId="6B8686A0" w14:textId="77777777" w:rsidR="003003A4" w:rsidRPr="00F379CE" w:rsidRDefault="003003A4" w:rsidP="00F379C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4F3779DA" w14:textId="77777777" w:rsidR="002A7C19" w:rsidRPr="00380D90" w:rsidRDefault="002A7C19" w:rsidP="00380D90">
      <w:pPr>
        <w:spacing w:line="360" w:lineRule="auto"/>
        <w:ind w:firstLineChars="200" w:firstLine="480"/>
        <w:rPr>
          <w:sz w:val="24"/>
        </w:rPr>
      </w:pPr>
      <w:r w:rsidRPr="00380D90">
        <w:rPr>
          <w:rFonts w:hint="eastAsia"/>
          <w:sz w:val="24"/>
        </w:rPr>
        <w:t>关闭命令</w:t>
      </w:r>
    </w:p>
    <w:p w14:paraId="240BB08F" w14:textId="1E4A78B0" w:rsidR="0004178D" w:rsidRDefault="002A7C19" w:rsidP="00F379C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F379C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bin/oozied.sh</w:t>
      </w:r>
      <w:proofErr w:type="gramEnd"/>
      <w:r w:rsidRPr="00F379C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stop</w:t>
      </w:r>
    </w:p>
    <w:p w14:paraId="36C5C015" w14:textId="37AAC4E8" w:rsidR="0025435F" w:rsidRDefault="0025435F" w:rsidP="00F379CE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2D50D4D2" wp14:editId="4DD89C4A">
            <wp:extent cx="5274310" cy="682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CE58" w14:textId="74BC8355" w:rsidR="00AA54BF" w:rsidRDefault="00AA54BF" w:rsidP="000A613E">
      <w:pPr>
        <w:spacing w:line="360" w:lineRule="auto"/>
        <w:ind w:firstLineChars="200" w:firstLine="480"/>
        <w:rPr>
          <w:sz w:val="24"/>
        </w:rPr>
      </w:pPr>
      <w:r w:rsidRPr="000A613E">
        <w:rPr>
          <w:sz w:val="24"/>
        </w:rPr>
        <w:t>启动的时候产生的</w:t>
      </w:r>
      <w:r w:rsidRPr="000A613E">
        <w:rPr>
          <w:rFonts w:hint="eastAsia"/>
          <w:sz w:val="24"/>
        </w:rPr>
        <w:t xml:space="preserve"> </w:t>
      </w:r>
      <w:proofErr w:type="spellStart"/>
      <w:r w:rsidRPr="000A613E">
        <w:rPr>
          <w:rFonts w:hint="eastAsia"/>
          <w:sz w:val="24"/>
        </w:rPr>
        <w:t>pid</w:t>
      </w:r>
      <w:proofErr w:type="spellEnd"/>
      <w:r w:rsidRPr="000A613E">
        <w:rPr>
          <w:rFonts w:hint="eastAsia"/>
          <w:sz w:val="24"/>
        </w:rPr>
        <w:t>文件，如果是</w:t>
      </w:r>
      <w:r w:rsidRPr="000A613E">
        <w:rPr>
          <w:rFonts w:hint="eastAsia"/>
          <w:sz w:val="24"/>
        </w:rPr>
        <w:t>kill</w:t>
      </w:r>
      <w:r w:rsidRPr="000A613E">
        <w:rPr>
          <w:rFonts w:hint="eastAsia"/>
          <w:sz w:val="24"/>
        </w:rPr>
        <w:t>方式关闭进程</w:t>
      </w:r>
      <w:r w:rsidRPr="000A613E">
        <w:rPr>
          <w:rFonts w:hint="eastAsia"/>
          <w:sz w:val="24"/>
        </w:rPr>
        <w:t xml:space="preserve"> </w:t>
      </w:r>
      <w:r w:rsidRPr="000A613E">
        <w:rPr>
          <w:rFonts w:hint="eastAsia"/>
          <w:sz w:val="24"/>
        </w:rPr>
        <w:t>则需要删除该文件重新启动，否则</w:t>
      </w:r>
      <w:r w:rsidR="00B71901">
        <w:rPr>
          <w:rFonts w:hint="eastAsia"/>
          <w:sz w:val="24"/>
        </w:rPr>
        <w:t>再次</w:t>
      </w:r>
      <w:r w:rsidRPr="000A613E">
        <w:rPr>
          <w:rFonts w:hint="eastAsia"/>
          <w:sz w:val="24"/>
        </w:rPr>
        <w:t>启动会报错。</w:t>
      </w:r>
    </w:p>
    <w:p w14:paraId="1AD1D0D6" w14:textId="2F48D19B" w:rsidR="003B4534" w:rsidRDefault="003B4534" w:rsidP="003B4534">
      <w:pPr>
        <w:pStyle w:val="2"/>
      </w:pPr>
      <w:bookmarkStart w:id="23" w:name="_Toc10993511"/>
      <w:r>
        <w:rPr>
          <w:rFonts w:hint="eastAsia"/>
        </w:rPr>
        <w:t>浏览器</w:t>
      </w:r>
      <w:r>
        <w:rPr>
          <w:rFonts w:hint="eastAsia"/>
        </w:rPr>
        <w:t>web</w:t>
      </w:r>
      <w:r>
        <w:t xml:space="preserve"> UI</w:t>
      </w:r>
      <w:r>
        <w:t>页面</w:t>
      </w:r>
      <w:bookmarkEnd w:id="23"/>
    </w:p>
    <w:p w14:paraId="7DB5536A" w14:textId="2D85FBEE" w:rsidR="0080173F" w:rsidRDefault="000D5B8F" w:rsidP="00E35A37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hyperlink r:id="rId19" w:history="1">
        <w:r w:rsidR="0038147B" w:rsidRPr="0038147B">
          <w:rPr>
            <w:rStyle w:val="HTML"/>
            <w:rFonts w:ascii="Source Code Pro" w:hAnsi="Source Code Pro"/>
            <w:color w:val="C7254E"/>
            <w:sz w:val="22"/>
            <w:szCs w:val="22"/>
            <w:shd w:val="clear" w:color="auto" w:fill="F9F2F4"/>
          </w:rPr>
          <w:t>http://node-1:11000/oozie/</w:t>
        </w:r>
      </w:hyperlink>
    </w:p>
    <w:p w14:paraId="418C469E" w14:textId="6DA46BBE" w:rsidR="006B30E3" w:rsidRDefault="006B30E3" w:rsidP="00E35A37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57C644F8" wp14:editId="0A27D671">
            <wp:extent cx="5274310" cy="13887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A8FA" w14:textId="4F75671F" w:rsidR="00CF3408" w:rsidRPr="004A083E" w:rsidRDefault="00CF3408" w:rsidP="00CF3408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4A083E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2C85999D" w14:textId="6527FB51" w:rsidR="00FB13AC" w:rsidRDefault="00FB13AC" w:rsidP="00FB13AC">
      <w:pPr>
        <w:pStyle w:val="2"/>
      </w:pPr>
      <w:bookmarkStart w:id="24" w:name="_Toc10993512"/>
      <w:r w:rsidRPr="00196EAA">
        <w:rPr>
          <w:rFonts w:hint="eastAsia"/>
        </w:rPr>
        <w:lastRenderedPageBreak/>
        <w:t>解决</w:t>
      </w:r>
      <w:proofErr w:type="spellStart"/>
      <w:r w:rsidRPr="00196EAA">
        <w:rPr>
          <w:rFonts w:hint="eastAsia"/>
        </w:rPr>
        <w:t>oozie</w:t>
      </w:r>
      <w:proofErr w:type="spellEnd"/>
      <w:r w:rsidRPr="00196EAA">
        <w:rPr>
          <w:rFonts w:hint="eastAsia"/>
        </w:rPr>
        <w:t>页面时区显示异常</w:t>
      </w:r>
      <w:bookmarkEnd w:id="24"/>
    </w:p>
    <w:p w14:paraId="61CD3C3E" w14:textId="1276F23B" w:rsidR="00575006" w:rsidRDefault="00575006" w:rsidP="00575006">
      <w:pPr>
        <w:spacing w:line="360" w:lineRule="auto"/>
        <w:ind w:firstLineChars="200" w:firstLine="480"/>
        <w:rPr>
          <w:sz w:val="24"/>
        </w:rPr>
      </w:pPr>
      <w:r w:rsidRPr="00575006">
        <w:rPr>
          <w:sz w:val="24"/>
        </w:rPr>
        <w:t>页面访问的时候，发现</w:t>
      </w:r>
      <w:proofErr w:type="spellStart"/>
      <w:r w:rsidRPr="00575006">
        <w:rPr>
          <w:sz w:val="24"/>
        </w:rPr>
        <w:t>oozie</w:t>
      </w:r>
      <w:proofErr w:type="spellEnd"/>
      <w:r w:rsidRPr="00575006">
        <w:rPr>
          <w:sz w:val="24"/>
        </w:rPr>
        <w:t>使用的还是</w:t>
      </w:r>
      <w:r w:rsidRPr="00575006">
        <w:rPr>
          <w:rFonts w:hint="eastAsia"/>
          <w:sz w:val="24"/>
        </w:rPr>
        <w:t>GMT</w:t>
      </w:r>
      <w:r w:rsidRPr="00575006">
        <w:rPr>
          <w:rFonts w:hint="eastAsia"/>
          <w:sz w:val="24"/>
        </w:rPr>
        <w:t>的</w:t>
      </w:r>
      <w:r w:rsidRPr="00575006">
        <w:rPr>
          <w:sz w:val="24"/>
        </w:rPr>
        <w:t>时区，与我们现在的时区相差一定的时间，所以需要调整</w:t>
      </w:r>
      <w:r w:rsidRPr="00575006">
        <w:rPr>
          <w:rFonts w:hint="eastAsia"/>
          <w:sz w:val="24"/>
        </w:rPr>
        <w:t>一个</w:t>
      </w:r>
      <w:proofErr w:type="spellStart"/>
      <w:r w:rsidRPr="00575006">
        <w:rPr>
          <w:sz w:val="24"/>
        </w:rPr>
        <w:t>js</w:t>
      </w:r>
      <w:proofErr w:type="spellEnd"/>
      <w:r w:rsidRPr="00575006">
        <w:rPr>
          <w:sz w:val="24"/>
        </w:rPr>
        <w:t>的获取时区的方法，将其改成我们现在的时区</w:t>
      </w:r>
      <w:r>
        <w:rPr>
          <w:rFonts w:hint="eastAsia"/>
          <w:sz w:val="24"/>
        </w:rPr>
        <w:t>。</w:t>
      </w:r>
    </w:p>
    <w:p w14:paraId="6E3A8DC6" w14:textId="29CBCB7F" w:rsidR="00C85F3A" w:rsidRPr="00575006" w:rsidRDefault="00C85F3A" w:rsidP="00575006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A4A9225" wp14:editId="79DFBDBC">
            <wp:extent cx="5274310" cy="14211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242A" w14:textId="3B2ABE1A" w:rsidR="00575006" w:rsidRDefault="002C4332" w:rsidP="002C4332">
      <w:pPr>
        <w:spacing w:line="360" w:lineRule="auto"/>
        <w:ind w:firstLineChars="200" w:firstLine="480"/>
        <w:rPr>
          <w:sz w:val="24"/>
        </w:rPr>
      </w:pPr>
      <w:r w:rsidRPr="002C4332">
        <w:rPr>
          <w:rFonts w:hint="eastAsia"/>
          <w:sz w:val="24"/>
        </w:rPr>
        <w:t>修改</w:t>
      </w:r>
      <w:proofErr w:type="spellStart"/>
      <w:r w:rsidRPr="002C4332">
        <w:rPr>
          <w:sz w:val="24"/>
        </w:rPr>
        <w:t>js</w:t>
      </w:r>
      <w:proofErr w:type="spellEnd"/>
      <w:r w:rsidRPr="002C4332">
        <w:rPr>
          <w:sz w:val="24"/>
        </w:rPr>
        <w:t>当中的时区问题</w:t>
      </w:r>
    </w:p>
    <w:p w14:paraId="365D9A29" w14:textId="7A424B0A" w:rsidR="00DB445F" w:rsidRPr="00DB445F" w:rsidRDefault="00DB445F" w:rsidP="00DB445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DB445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cd </w:t>
      </w:r>
      <w:r w:rsidR="008A779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DB445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  <w:proofErr w:type="gramEnd"/>
      <w:r w:rsidRPr="00DB445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-server/</w:t>
      </w:r>
      <w:proofErr w:type="spellStart"/>
      <w:r w:rsidRPr="00DB445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webapps</w:t>
      </w:r>
      <w:proofErr w:type="spellEnd"/>
      <w:r w:rsidRPr="00DB445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  <w:proofErr w:type="spellStart"/>
      <w:r w:rsidRPr="00DB445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</w:p>
    <w:p w14:paraId="41F0138B" w14:textId="3FEFEBA4" w:rsidR="00DB445F" w:rsidRDefault="00DB445F" w:rsidP="00DB445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DB445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DB445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oozie-console.js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227156" w14:paraId="1A75E831" w14:textId="77777777" w:rsidTr="00227156">
        <w:tc>
          <w:tcPr>
            <w:tcW w:w="7875" w:type="dxa"/>
          </w:tcPr>
          <w:p w14:paraId="077BEAEB" w14:textId="77777777" w:rsidR="00227156" w:rsidRPr="00227156" w:rsidRDefault="00227156" w:rsidP="00227156">
            <w:r w:rsidRPr="00227156">
              <w:t xml:space="preserve">function </w:t>
            </w:r>
            <w:proofErr w:type="spellStart"/>
            <w:r w:rsidRPr="004338A1">
              <w:rPr>
                <w:b/>
                <w:color w:val="FF0000"/>
                <w:shd w:val="pct15" w:color="auto" w:fill="FFFFFF"/>
              </w:rPr>
              <w:t>getTimeZone</w:t>
            </w:r>
            <w:proofErr w:type="spellEnd"/>
            <w:r w:rsidRPr="004338A1">
              <w:rPr>
                <w:b/>
                <w:color w:val="FF0000"/>
                <w:shd w:val="pct15" w:color="auto" w:fill="FFFFFF"/>
              </w:rPr>
              <w:t>()</w:t>
            </w:r>
            <w:r w:rsidRPr="00227156">
              <w:t xml:space="preserve"> {</w:t>
            </w:r>
          </w:p>
          <w:p w14:paraId="37EFEBE0" w14:textId="77777777" w:rsidR="00227156" w:rsidRPr="00227156" w:rsidRDefault="00227156" w:rsidP="00227156">
            <w:r w:rsidRPr="00227156">
              <w:t xml:space="preserve">    </w:t>
            </w:r>
            <w:proofErr w:type="spellStart"/>
            <w:r w:rsidRPr="00227156">
              <w:t>Ext.state.Manager.setProvider</w:t>
            </w:r>
            <w:proofErr w:type="spellEnd"/>
            <w:r w:rsidRPr="00227156">
              <w:t xml:space="preserve">(new </w:t>
            </w:r>
            <w:proofErr w:type="spellStart"/>
            <w:r w:rsidRPr="00227156">
              <w:t>Ext.state.CookieProvider</w:t>
            </w:r>
            <w:proofErr w:type="spellEnd"/>
            <w:r w:rsidRPr="00227156">
              <w:t>());</w:t>
            </w:r>
          </w:p>
          <w:p w14:paraId="0A38CB2F" w14:textId="77777777" w:rsidR="00227156" w:rsidRPr="00227156" w:rsidRDefault="00227156" w:rsidP="00227156">
            <w:r w:rsidRPr="00227156">
              <w:t xml:space="preserve">    return </w:t>
            </w:r>
            <w:proofErr w:type="spellStart"/>
            <w:r w:rsidRPr="00227156">
              <w:t>Ext.state.Manager.get</w:t>
            </w:r>
            <w:proofErr w:type="spellEnd"/>
            <w:r w:rsidRPr="00227156">
              <w:t>("TimezoneId","</w:t>
            </w:r>
            <w:r w:rsidRPr="004338A1">
              <w:rPr>
                <w:b/>
                <w:color w:val="FF0000"/>
                <w:shd w:val="pct15" w:color="auto" w:fill="FFFFFF"/>
              </w:rPr>
              <w:t>GMT+0800</w:t>
            </w:r>
            <w:r w:rsidRPr="00227156">
              <w:t>");</w:t>
            </w:r>
          </w:p>
          <w:p w14:paraId="69988010" w14:textId="3FD773F6" w:rsidR="00227156" w:rsidRDefault="00227156" w:rsidP="00227156">
            <w:pPr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r w:rsidRPr="00227156">
              <w:t>}</w:t>
            </w:r>
          </w:p>
        </w:tc>
      </w:tr>
    </w:tbl>
    <w:p w14:paraId="64AF61B9" w14:textId="77777777" w:rsidR="00F55226" w:rsidRDefault="00F55226" w:rsidP="00F55226">
      <w:pPr>
        <w:spacing w:line="360" w:lineRule="auto"/>
        <w:ind w:firstLineChars="200" w:firstLine="480"/>
        <w:rPr>
          <w:sz w:val="24"/>
        </w:rPr>
      </w:pPr>
    </w:p>
    <w:p w14:paraId="5501158F" w14:textId="77777777" w:rsidR="00F55226" w:rsidRPr="00F55226" w:rsidRDefault="00F55226" w:rsidP="00F55226">
      <w:pPr>
        <w:spacing w:line="360" w:lineRule="auto"/>
        <w:ind w:firstLineChars="200" w:firstLine="480"/>
        <w:rPr>
          <w:sz w:val="24"/>
        </w:rPr>
      </w:pPr>
      <w:r w:rsidRPr="00F55226">
        <w:rPr>
          <w:rFonts w:hint="eastAsia"/>
          <w:sz w:val="24"/>
        </w:rPr>
        <w:t>重启</w:t>
      </w:r>
      <w:proofErr w:type="spellStart"/>
      <w:r w:rsidRPr="00F55226">
        <w:rPr>
          <w:rFonts w:hint="eastAsia"/>
          <w:sz w:val="24"/>
        </w:rPr>
        <w:t>oozie</w:t>
      </w:r>
      <w:proofErr w:type="spellEnd"/>
      <w:r w:rsidRPr="00F55226">
        <w:rPr>
          <w:rFonts w:hint="eastAsia"/>
          <w:sz w:val="24"/>
        </w:rPr>
        <w:t>即可</w:t>
      </w:r>
    </w:p>
    <w:p w14:paraId="25A4FDB2" w14:textId="77777777" w:rsidR="00F55226" w:rsidRPr="00F55226" w:rsidRDefault="00F55226" w:rsidP="00F5522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F5522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F5522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739FDCF8" w14:textId="77777777" w:rsidR="00F55226" w:rsidRPr="00F55226" w:rsidRDefault="00F55226" w:rsidP="00F5522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F5522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bin/oozied.sh</w:t>
      </w:r>
      <w:proofErr w:type="gramEnd"/>
      <w:r w:rsidRPr="00F5522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stop</w:t>
      </w:r>
    </w:p>
    <w:p w14:paraId="26D89ACC" w14:textId="5D2A59A3" w:rsidR="00227156" w:rsidRDefault="00F55226" w:rsidP="00F5522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F5522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bin/oozied.sh</w:t>
      </w:r>
      <w:proofErr w:type="gramEnd"/>
      <w:r w:rsidRPr="00F5522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start</w:t>
      </w:r>
    </w:p>
    <w:p w14:paraId="3B295A83" w14:textId="78754D9E" w:rsidR="007972BB" w:rsidRPr="007972BB" w:rsidRDefault="007972BB" w:rsidP="007972BB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7972BB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3D6C324C" w14:textId="202E607E" w:rsidR="00DC0000" w:rsidRDefault="00DC0000" w:rsidP="00B22D0B">
      <w:pPr>
        <w:pStyle w:val="1"/>
      </w:pPr>
      <w:bookmarkStart w:id="25" w:name="_Toc10993513"/>
      <w:r>
        <w:lastRenderedPageBreak/>
        <w:t xml:space="preserve">Apache </w:t>
      </w:r>
      <w:proofErr w:type="spellStart"/>
      <w:r>
        <w:t>Oozie</w:t>
      </w:r>
      <w:proofErr w:type="spellEnd"/>
      <w:r>
        <w:t>实战</w:t>
      </w:r>
      <w:bookmarkEnd w:id="25"/>
    </w:p>
    <w:p w14:paraId="4BCDE8AA" w14:textId="439BE064" w:rsidR="001402B0" w:rsidRDefault="001402B0" w:rsidP="001C50A6">
      <w:pPr>
        <w:spacing w:line="360" w:lineRule="auto"/>
        <w:ind w:firstLineChars="200" w:firstLine="480"/>
        <w:rPr>
          <w:sz w:val="24"/>
        </w:rPr>
      </w:pPr>
      <w:proofErr w:type="spellStart"/>
      <w:r w:rsidRPr="001402B0">
        <w:rPr>
          <w:rFonts w:hint="eastAsia"/>
          <w:sz w:val="24"/>
        </w:rPr>
        <w:t>oozie</w:t>
      </w:r>
      <w:proofErr w:type="spellEnd"/>
      <w:r>
        <w:rPr>
          <w:sz w:val="24"/>
        </w:rPr>
        <w:t>安装好了之后，</w:t>
      </w:r>
      <w:r w:rsidRPr="001402B0">
        <w:rPr>
          <w:sz w:val="24"/>
        </w:rPr>
        <w:t>需要测试</w:t>
      </w:r>
      <w:proofErr w:type="spellStart"/>
      <w:r w:rsidRPr="001402B0">
        <w:rPr>
          <w:sz w:val="24"/>
        </w:rPr>
        <w:t>oozie</w:t>
      </w:r>
      <w:proofErr w:type="spellEnd"/>
      <w:r w:rsidRPr="001402B0">
        <w:rPr>
          <w:sz w:val="24"/>
        </w:rPr>
        <w:t>的功能是否</w:t>
      </w:r>
      <w:r w:rsidRPr="001402B0">
        <w:rPr>
          <w:rFonts w:hint="eastAsia"/>
          <w:sz w:val="24"/>
        </w:rPr>
        <w:t>完整</w:t>
      </w:r>
      <w:r w:rsidRPr="001402B0">
        <w:rPr>
          <w:sz w:val="24"/>
        </w:rPr>
        <w:t>好使，官方已经给</w:t>
      </w:r>
      <w:r>
        <w:rPr>
          <w:sz w:val="24"/>
        </w:rPr>
        <w:t>自带带了各种测试案例，</w:t>
      </w:r>
      <w:r w:rsidRPr="001402B0">
        <w:rPr>
          <w:sz w:val="24"/>
        </w:rPr>
        <w:t>可以通过官方提供的各种案例来</w:t>
      </w:r>
      <w:r>
        <w:rPr>
          <w:rFonts w:hint="eastAsia"/>
          <w:sz w:val="24"/>
        </w:rPr>
        <w:t>学习</w:t>
      </w:r>
      <w:proofErr w:type="spellStart"/>
      <w:r w:rsidRPr="001402B0">
        <w:rPr>
          <w:sz w:val="24"/>
        </w:rPr>
        <w:t>oozie</w:t>
      </w:r>
      <w:proofErr w:type="spellEnd"/>
      <w:r>
        <w:rPr>
          <w:sz w:val="24"/>
        </w:rPr>
        <w:t>的使用</w:t>
      </w:r>
      <w:r>
        <w:rPr>
          <w:rFonts w:hint="eastAsia"/>
          <w:sz w:val="24"/>
        </w:rPr>
        <w:t>，</w:t>
      </w:r>
      <w:r>
        <w:rPr>
          <w:sz w:val="24"/>
        </w:rPr>
        <w:t>后续也可以把这些案例作为模板在企业实际中使用</w:t>
      </w:r>
      <w:r>
        <w:rPr>
          <w:rFonts w:hint="eastAsia"/>
          <w:sz w:val="24"/>
        </w:rPr>
        <w:t>。</w:t>
      </w:r>
    </w:p>
    <w:p w14:paraId="29928A30" w14:textId="77777777" w:rsidR="001C50A6" w:rsidRPr="001C50A6" w:rsidRDefault="001C50A6" w:rsidP="001C50A6">
      <w:pPr>
        <w:spacing w:line="360" w:lineRule="auto"/>
        <w:ind w:firstLineChars="200" w:firstLine="480"/>
        <w:rPr>
          <w:sz w:val="24"/>
        </w:rPr>
      </w:pPr>
      <w:r w:rsidRPr="001C50A6">
        <w:rPr>
          <w:rFonts w:hint="eastAsia"/>
          <w:sz w:val="24"/>
        </w:rPr>
        <w:t>先把官方提供的各种案例给解压出来</w:t>
      </w:r>
    </w:p>
    <w:p w14:paraId="75CC0F9A" w14:textId="77777777" w:rsidR="001C50A6" w:rsidRPr="001C50A6" w:rsidRDefault="001C50A6" w:rsidP="001C50A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1C50A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1C50A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0582F297" w14:textId="17CD8048" w:rsidR="001C50A6" w:rsidRDefault="001C50A6" w:rsidP="001C50A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1C50A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tar</w:t>
      </w:r>
      <w:proofErr w:type="gramEnd"/>
      <w:r w:rsidRPr="001C50A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proofErr w:type="spellStart"/>
      <w:r w:rsidRPr="001C50A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zx</w:t>
      </w:r>
      <w:r w:rsidR="00C016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</w:t>
      </w:r>
      <w:r w:rsidRPr="001C50A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f</w:t>
      </w:r>
      <w:proofErr w:type="spellEnd"/>
      <w:r w:rsidRPr="001C50A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oozie-examples.tar.gz</w:t>
      </w:r>
    </w:p>
    <w:p w14:paraId="22CEA382" w14:textId="77777777" w:rsidR="00C01679" w:rsidRDefault="00C01679" w:rsidP="001C50A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364827A9" w14:textId="156D538C" w:rsidR="00DC4B89" w:rsidRPr="00DC4B89" w:rsidRDefault="00C01679" w:rsidP="00DC4B89">
      <w:pPr>
        <w:spacing w:line="360" w:lineRule="auto"/>
        <w:ind w:firstLineChars="200" w:firstLine="480"/>
        <w:rPr>
          <w:sz w:val="24"/>
        </w:rPr>
      </w:pPr>
      <w:r w:rsidRPr="00DC4B89">
        <w:rPr>
          <w:sz w:val="24"/>
        </w:rPr>
        <w:t>创建统一的工作目录</w:t>
      </w:r>
      <w:r w:rsidRPr="00DC4B89">
        <w:rPr>
          <w:rFonts w:hint="eastAsia"/>
          <w:sz w:val="24"/>
        </w:rPr>
        <w:t>，便于集中管理</w:t>
      </w:r>
      <w:proofErr w:type="spellStart"/>
      <w:r w:rsidRPr="00DC4B89">
        <w:rPr>
          <w:rFonts w:hint="eastAsia"/>
          <w:sz w:val="24"/>
        </w:rPr>
        <w:t>oozie</w:t>
      </w:r>
      <w:proofErr w:type="spellEnd"/>
      <w:r w:rsidRPr="00DC4B89">
        <w:rPr>
          <w:rFonts w:hint="eastAsia"/>
          <w:sz w:val="24"/>
        </w:rPr>
        <w:t>。企业中可任意指定路径。</w:t>
      </w:r>
      <w:r w:rsidR="00DC4B89" w:rsidRPr="00DC4B89">
        <w:rPr>
          <w:rFonts w:hint="eastAsia"/>
          <w:sz w:val="24"/>
        </w:rPr>
        <w:t>这里直接在</w:t>
      </w:r>
      <w:proofErr w:type="spellStart"/>
      <w:r w:rsidR="00DC4B89" w:rsidRPr="00DC4B89">
        <w:rPr>
          <w:rFonts w:hint="eastAsia"/>
          <w:sz w:val="24"/>
        </w:rPr>
        <w:t>oozie</w:t>
      </w:r>
      <w:proofErr w:type="spellEnd"/>
      <w:r w:rsidR="00DC4B89" w:rsidRPr="00DC4B89">
        <w:rPr>
          <w:rFonts w:hint="eastAsia"/>
          <w:sz w:val="24"/>
        </w:rPr>
        <w:t>的安装目录下面创建工作目录</w:t>
      </w:r>
    </w:p>
    <w:p w14:paraId="092661C1" w14:textId="77777777" w:rsidR="00DC4B89" w:rsidRPr="00DC4B89" w:rsidRDefault="00DC4B89" w:rsidP="00DC4B8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DC4B8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DC4B8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61F2B06E" w14:textId="2080D70C" w:rsidR="00C01679" w:rsidRDefault="00DC4B89" w:rsidP="00DC4B8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DC4B8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mkdir</w:t>
      </w:r>
      <w:proofErr w:type="spellEnd"/>
      <w:proofErr w:type="gramEnd"/>
      <w:r w:rsidRPr="00DC4B8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DC4B8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</w:p>
    <w:p w14:paraId="579DFF14" w14:textId="634F8BD6" w:rsidR="004101D6" w:rsidRPr="009856A8" w:rsidRDefault="004101D6" w:rsidP="004101D6">
      <w:pPr>
        <w:widowControl/>
        <w:spacing w:line="240" w:lineRule="auto"/>
        <w:jc w:val="left"/>
        <w:rPr>
          <w:rFonts w:ascii="Cambria" w:eastAsia="黑体" w:hAnsi="Cambria"/>
          <w:b/>
          <w:bCs/>
          <w:sz w:val="32"/>
          <w:szCs w:val="32"/>
        </w:rPr>
      </w:pPr>
      <w:r w:rsidRPr="009856A8">
        <w:rPr>
          <w:rFonts w:ascii="Cambria" w:eastAsia="黑体" w:hAnsi="Cambria"/>
          <w:b/>
          <w:bCs/>
          <w:sz w:val="32"/>
          <w:szCs w:val="32"/>
        </w:rPr>
        <w:br w:type="page"/>
      </w:r>
    </w:p>
    <w:p w14:paraId="0A02CF66" w14:textId="6D552E96" w:rsidR="00AD0EE6" w:rsidRDefault="00AD0EE6" w:rsidP="00AD0EE6">
      <w:pPr>
        <w:pStyle w:val="2"/>
      </w:pPr>
      <w:bookmarkStart w:id="26" w:name="_Toc10993514"/>
      <w:r w:rsidRPr="00531DD2">
        <w:rPr>
          <w:rFonts w:hint="eastAsia"/>
        </w:rPr>
        <w:lastRenderedPageBreak/>
        <w:t>优化</w:t>
      </w:r>
      <w:r w:rsidR="00531DD2">
        <w:rPr>
          <w:rFonts w:hint="eastAsia"/>
        </w:rPr>
        <w:t>更新</w:t>
      </w:r>
      <w:proofErr w:type="spellStart"/>
      <w:r w:rsidRPr="00531DD2">
        <w:rPr>
          <w:rFonts w:hint="eastAsia"/>
        </w:rPr>
        <w:t>hadoop</w:t>
      </w:r>
      <w:proofErr w:type="spellEnd"/>
      <w:r w:rsidRPr="00531DD2">
        <w:rPr>
          <w:rFonts w:hint="eastAsia"/>
        </w:rPr>
        <w:t>相关配置</w:t>
      </w:r>
      <w:bookmarkEnd w:id="26"/>
    </w:p>
    <w:p w14:paraId="48C12464" w14:textId="72DDF024" w:rsidR="00B85264" w:rsidRDefault="00160BEB" w:rsidP="00B85264">
      <w:pPr>
        <w:pStyle w:val="3"/>
      </w:pPr>
      <w:bookmarkStart w:id="27" w:name="_Toc10993515"/>
      <w:r>
        <w:rPr>
          <w:rFonts w:hint="eastAsia"/>
        </w:rPr>
        <w:t>yarn</w:t>
      </w:r>
      <w:r>
        <w:rPr>
          <w:rFonts w:hint="eastAsia"/>
        </w:rPr>
        <w:t>容器资源分配属性</w:t>
      </w:r>
      <w:bookmarkEnd w:id="27"/>
    </w:p>
    <w:p w14:paraId="4DC9042F" w14:textId="7FD297FD" w:rsidR="00477776" w:rsidRPr="00601EBA" w:rsidRDefault="00477776" w:rsidP="00477776">
      <w:pPr>
        <w:spacing w:line="360" w:lineRule="auto"/>
        <w:rPr>
          <w:b/>
          <w:color w:val="FF0000"/>
          <w:sz w:val="24"/>
          <w:shd w:val="pct15" w:color="auto" w:fill="FFFFFF"/>
        </w:rPr>
      </w:pPr>
      <w:r w:rsidRPr="00601EBA">
        <w:rPr>
          <w:b/>
          <w:color w:val="FF0000"/>
          <w:sz w:val="24"/>
          <w:shd w:val="pct15" w:color="auto" w:fill="FFFFFF"/>
        </w:rPr>
        <w:t>yarn-site.xml</w:t>
      </w:r>
      <w:r w:rsidRPr="00601EBA">
        <w:rPr>
          <w:rFonts w:hint="eastAsia"/>
          <w:b/>
          <w:color w:val="FF0000"/>
          <w:sz w:val="24"/>
          <w:shd w:val="pct15" w:color="auto" w:fill="FFFFFF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0BEB" w14:paraId="1BFB8B01" w14:textId="77777777" w:rsidTr="00160BEB">
        <w:tc>
          <w:tcPr>
            <w:tcW w:w="8296" w:type="dxa"/>
          </w:tcPr>
          <w:p w14:paraId="0FEB1934" w14:textId="7EAC5ADD" w:rsidR="008A7A65" w:rsidRPr="008A7A65" w:rsidRDefault="008A7A65" w:rsidP="00160BEB"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&lt;!</w:t>
            </w:r>
            <w: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  <w:t>—</w:t>
            </w:r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节点最大可用内存，结合实际物理内存调整 --&gt;</w:t>
            </w:r>
          </w:p>
          <w:p w14:paraId="1B5D8CAF" w14:textId="77777777" w:rsidR="00160BEB" w:rsidRPr="007F1A98" w:rsidRDefault="00160BEB" w:rsidP="00160BEB">
            <w:r w:rsidRPr="007F1A98">
              <w:t>&lt;property&gt;</w:t>
            </w:r>
          </w:p>
          <w:p w14:paraId="6EEAD99B" w14:textId="77777777" w:rsidR="00160BEB" w:rsidRPr="007F1A98" w:rsidRDefault="00160BEB" w:rsidP="00160BEB">
            <w:r w:rsidRPr="007F1A98">
              <w:t xml:space="preserve">        &lt;name&gt;</w:t>
            </w:r>
            <w:proofErr w:type="spellStart"/>
            <w:r w:rsidRPr="007F1A98">
              <w:t>yarn.nodemanager.resource.memory-mb</w:t>
            </w:r>
            <w:proofErr w:type="spellEnd"/>
            <w:r w:rsidRPr="007F1A98">
              <w:t>&lt;/name&gt;</w:t>
            </w:r>
          </w:p>
          <w:p w14:paraId="42AB0CD0" w14:textId="77777777" w:rsidR="00160BEB" w:rsidRPr="007F1A98" w:rsidRDefault="00160BEB" w:rsidP="00160BEB">
            <w:r w:rsidRPr="007F1A98">
              <w:t xml:space="preserve">        &lt;value&gt;3072&lt;/value&gt;</w:t>
            </w:r>
          </w:p>
          <w:p w14:paraId="37176AFE" w14:textId="77777777" w:rsidR="00160BEB" w:rsidRDefault="00160BEB" w:rsidP="00160BEB">
            <w:r w:rsidRPr="007F1A98">
              <w:t>&lt;/property&gt;</w:t>
            </w:r>
          </w:p>
          <w:p w14:paraId="2010A384" w14:textId="00C8CDA9" w:rsidR="002701A4" w:rsidRPr="000C668F" w:rsidRDefault="002701A4" w:rsidP="00160BEB"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&lt;!</w:t>
            </w:r>
            <w: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  <w:t>—</w:t>
            </w:r>
            <w:r w:rsidR="000C668F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每个容器可以申请内存资源的最小值，最大值</w:t>
            </w:r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 xml:space="preserve"> --&gt;</w:t>
            </w:r>
          </w:p>
          <w:p w14:paraId="3A3528DF" w14:textId="77777777" w:rsidR="00EE4121" w:rsidRPr="007F1A98" w:rsidRDefault="00EE4121" w:rsidP="00EE4121">
            <w:r w:rsidRPr="007F1A98">
              <w:t>&lt;property&gt;</w:t>
            </w:r>
          </w:p>
          <w:p w14:paraId="246DBA92" w14:textId="54C88FFA" w:rsidR="00EE4121" w:rsidRPr="007F1A98" w:rsidRDefault="00EE4121" w:rsidP="00EE4121">
            <w:r w:rsidRPr="007F1A98">
              <w:t xml:space="preserve">        &lt;name&gt;</w:t>
            </w:r>
            <w:proofErr w:type="spellStart"/>
            <w:r w:rsidRPr="00EE4121">
              <w:t>yarn.scheduler.minimum</w:t>
            </w:r>
            <w:proofErr w:type="spellEnd"/>
            <w:r w:rsidRPr="00EE4121">
              <w:t>-allocation-</w:t>
            </w:r>
            <w:proofErr w:type="spellStart"/>
            <w:r w:rsidRPr="00EE4121">
              <w:t>mb</w:t>
            </w:r>
            <w:proofErr w:type="spellEnd"/>
            <w:r w:rsidRPr="007F1A98">
              <w:t>&lt;/name&gt;</w:t>
            </w:r>
          </w:p>
          <w:p w14:paraId="209B386D" w14:textId="1202AC0C" w:rsidR="00EE4121" w:rsidRPr="007F1A98" w:rsidRDefault="00EE4121" w:rsidP="00EE4121">
            <w:r w:rsidRPr="007F1A98">
              <w:t xml:space="preserve">        &lt;value&gt;</w:t>
            </w:r>
            <w:r w:rsidR="00002897">
              <w:t>1024</w:t>
            </w:r>
            <w:r w:rsidRPr="007F1A98">
              <w:t>&lt;/value&gt;</w:t>
            </w:r>
          </w:p>
          <w:p w14:paraId="72416620" w14:textId="3256FCA4" w:rsidR="00EE4121" w:rsidRPr="007F1A98" w:rsidRDefault="00EE4121" w:rsidP="00160BEB">
            <w:r w:rsidRPr="007F1A98">
              <w:t>&lt;/proper</w:t>
            </w:r>
            <w:r>
              <w:t>ty&gt;</w:t>
            </w:r>
          </w:p>
          <w:p w14:paraId="18706D8A" w14:textId="77777777" w:rsidR="00160BEB" w:rsidRPr="007F1A98" w:rsidRDefault="00160BEB" w:rsidP="00160BEB">
            <w:r w:rsidRPr="007F1A98">
              <w:t>&lt;property&gt;</w:t>
            </w:r>
          </w:p>
          <w:p w14:paraId="2C2703C0" w14:textId="77777777" w:rsidR="00160BEB" w:rsidRPr="007F1A98" w:rsidRDefault="00160BEB" w:rsidP="00160BEB">
            <w:r w:rsidRPr="007F1A98">
              <w:t xml:space="preserve">        &lt;name&gt;</w:t>
            </w:r>
            <w:proofErr w:type="spellStart"/>
            <w:r w:rsidRPr="007F1A98">
              <w:t>yarn.scheduler.maximum</w:t>
            </w:r>
            <w:proofErr w:type="spellEnd"/>
            <w:r w:rsidRPr="007F1A98">
              <w:t>-allocation-</w:t>
            </w:r>
            <w:proofErr w:type="spellStart"/>
            <w:r w:rsidRPr="007F1A98">
              <w:t>mb</w:t>
            </w:r>
            <w:proofErr w:type="spellEnd"/>
            <w:r w:rsidRPr="007F1A98">
              <w:t>&lt;/name&gt;</w:t>
            </w:r>
          </w:p>
          <w:p w14:paraId="6FC7B490" w14:textId="77777777" w:rsidR="00160BEB" w:rsidRPr="007F1A98" w:rsidRDefault="00160BEB" w:rsidP="00160BEB">
            <w:r w:rsidRPr="007F1A98">
              <w:t xml:space="preserve">        &lt;value&gt;3072&lt;/value&gt;</w:t>
            </w:r>
          </w:p>
          <w:p w14:paraId="5B66F405" w14:textId="77777777" w:rsidR="00160BEB" w:rsidRDefault="00160BEB" w:rsidP="00160BEB">
            <w:r w:rsidRPr="007F1A98">
              <w:t>&lt;/property&gt;</w:t>
            </w:r>
          </w:p>
          <w:p w14:paraId="5BCFB0D1" w14:textId="77777777" w:rsidR="00864E35" w:rsidRPr="007F1A98" w:rsidRDefault="00864E35" w:rsidP="00160BEB"/>
          <w:p w14:paraId="17AC3976" w14:textId="5186AF62" w:rsidR="00160BEB" w:rsidRPr="00864E35" w:rsidRDefault="00864E35" w:rsidP="00160BEB"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&lt;!</w:t>
            </w:r>
            <w: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  <w:t>—修改为Fair公平调度</w:t>
            </w:r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，</w:t>
            </w:r>
            <w: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  <w:t>动态调整资源</w:t>
            </w:r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，</w:t>
            </w:r>
            <w: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  <w:t>避免yarn上任务等待</w:t>
            </w:r>
            <w:r w:rsidR="001D496A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（多线程执行）</w:t>
            </w:r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 xml:space="preserve"> --&gt;</w:t>
            </w:r>
          </w:p>
          <w:p w14:paraId="45252EF2" w14:textId="77777777" w:rsidR="00160BEB" w:rsidRPr="007F1A98" w:rsidRDefault="00160BEB" w:rsidP="00160BEB">
            <w:r w:rsidRPr="007F1A98">
              <w:t>&lt;property&gt;</w:t>
            </w:r>
          </w:p>
          <w:p w14:paraId="3E86D3E7" w14:textId="6C735AF3" w:rsidR="00160BEB" w:rsidRPr="007F1A98" w:rsidRDefault="00160BEB" w:rsidP="00160BEB">
            <w:r w:rsidRPr="007F1A98">
              <w:rPr>
                <w:rFonts w:hint="eastAsia"/>
              </w:rPr>
              <w:t> </w:t>
            </w:r>
            <w:r w:rsidRPr="007F1A98">
              <w:t>&lt;name&gt;</w:t>
            </w:r>
            <w:proofErr w:type="spellStart"/>
            <w:r w:rsidRPr="007F1A98">
              <w:t>yarn.resourcemanager.scheduler.class</w:t>
            </w:r>
            <w:proofErr w:type="spellEnd"/>
            <w:r w:rsidRPr="007F1A98">
              <w:t>&lt;/name&gt;</w:t>
            </w:r>
          </w:p>
          <w:p w14:paraId="557C2487" w14:textId="2DAA8F61" w:rsidR="00160BEB" w:rsidRPr="007F1A98" w:rsidRDefault="00160BEB" w:rsidP="00160BEB">
            <w:r w:rsidRPr="007F1A98">
              <w:rPr>
                <w:rFonts w:hint="eastAsia"/>
              </w:rPr>
              <w:t> </w:t>
            </w:r>
            <w:r w:rsidRPr="007F1A98">
              <w:t>&lt;value&gt;org.apache.hadoop.yarn.server.resourcemanager.scheduler.fair.FairScheduler&lt;/value&gt;</w:t>
            </w:r>
          </w:p>
          <w:p w14:paraId="16922031" w14:textId="034B5316" w:rsidR="00160BEB" w:rsidRPr="007F1A98" w:rsidRDefault="00160BEB" w:rsidP="00160BEB">
            <w:r w:rsidRPr="007F1A98">
              <w:t>&lt;/property&gt;</w:t>
            </w:r>
          </w:p>
          <w:p w14:paraId="4162BD91" w14:textId="6DCFB665" w:rsidR="00677BAB" w:rsidRPr="008A67F3" w:rsidRDefault="008A67F3" w:rsidP="00160BEB">
            <w:pP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</w:pPr>
            <w:r w:rsidRPr="00677BA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&lt;!</w:t>
            </w:r>
            <w: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  <w:t>—</w:t>
            </w:r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Fair调度时候是否开启抢占功能</w:t>
            </w:r>
            <w:r w:rsidRPr="00677BA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 xml:space="preserve"> --&gt;</w:t>
            </w:r>
          </w:p>
          <w:p w14:paraId="7EE9C6C6" w14:textId="474872A3" w:rsidR="00160BEB" w:rsidRPr="007F1A98" w:rsidRDefault="00160BEB" w:rsidP="00160BEB">
            <w:r w:rsidRPr="007F1A98">
              <w:t>&lt;property&gt;</w:t>
            </w:r>
          </w:p>
          <w:p w14:paraId="697B8500" w14:textId="77777777" w:rsidR="00160BEB" w:rsidRPr="007F1A98" w:rsidRDefault="00160BEB" w:rsidP="00160BEB">
            <w:r w:rsidRPr="007F1A98">
              <w:rPr>
                <w:rFonts w:hint="eastAsia"/>
              </w:rPr>
              <w:t> </w:t>
            </w:r>
            <w:r w:rsidRPr="007F1A98">
              <w:t xml:space="preserve">       &lt;name&gt;</w:t>
            </w:r>
            <w:proofErr w:type="spellStart"/>
            <w:r w:rsidRPr="007F1A98">
              <w:t>yarn.scheduler.fair.preemption</w:t>
            </w:r>
            <w:proofErr w:type="spellEnd"/>
            <w:r w:rsidRPr="007F1A98">
              <w:t>&lt;/name&gt;</w:t>
            </w:r>
          </w:p>
          <w:p w14:paraId="42AA4092" w14:textId="77777777" w:rsidR="00160BEB" w:rsidRPr="007F1A98" w:rsidRDefault="00160BEB" w:rsidP="00160BEB">
            <w:r w:rsidRPr="007F1A98">
              <w:rPr>
                <w:rFonts w:hint="eastAsia"/>
              </w:rPr>
              <w:t> </w:t>
            </w:r>
            <w:r w:rsidRPr="007F1A98">
              <w:t xml:space="preserve">       &lt;value&gt;true&lt;/value&gt;</w:t>
            </w:r>
          </w:p>
          <w:p w14:paraId="187BE647" w14:textId="040F422A" w:rsidR="00160BEB" w:rsidRPr="007F1A98" w:rsidRDefault="00160BEB" w:rsidP="00160BEB">
            <w:r w:rsidRPr="007F1A98">
              <w:t>&lt;/property&gt;</w:t>
            </w:r>
          </w:p>
          <w:p w14:paraId="643DDEF9" w14:textId="3A26DE71" w:rsidR="00160BEB" w:rsidRPr="00677BAB" w:rsidRDefault="00160BEB" w:rsidP="00160BEB">
            <w:pP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</w:pPr>
            <w:r w:rsidRPr="00677BA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&lt;!</w:t>
            </w:r>
            <w:r w:rsidR="00531710"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  <w:t>—</w:t>
            </w:r>
            <w:r w:rsidR="00531710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超过多少开始抢占，默认0.8</w:t>
            </w:r>
            <w:r w:rsidRPr="00677BA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--&gt;</w:t>
            </w:r>
          </w:p>
          <w:p w14:paraId="349FE49A" w14:textId="77777777" w:rsidR="00160BEB" w:rsidRPr="007F1A98" w:rsidRDefault="00160BEB" w:rsidP="00160BEB">
            <w:r w:rsidRPr="007F1A98">
              <w:rPr>
                <w:rFonts w:hint="eastAsia"/>
              </w:rPr>
              <w:t> </w:t>
            </w:r>
            <w:r w:rsidRPr="007F1A98">
              <w:t xml:space="preserve">   &lt;property&gt;</w:t>
            </w:r>
          </w:p>
          <w:p w14:paraId="7511C23B" w14:textId="77777777" w:rsidR="00160BEB" w:rsidRPr="007F1A98" w:rsidRDefault="00160BEB" w:rsidP="00160BEB">
            <w:r w:rsidRPr="007F1A98">
              <w:rPr>
                <w:rFonts w:hint="eastAsia"/>
              </w:rPr>
              <w:t> </w:t>
            </w:r>
            <w:r w:rsidRPr="007F1A98">
              <w:t xml:space="preserve">       &lt;name&gt;yarn.scheduler.fair.preemption.cluster-utilization-threshold&lt;/name&gt;</w:t>
            </w:r>
          </w:p>
          <w:p w14:paraId="45554CEA" w14:textId="77777777" w:rsidR="00160BEB" w:rsidRPr="007F1A98" w:rsidRDefault="00160BEB" w:rsidP="00160BEB">
            <w:r w:rsidRPr="007F1A98">
              <w:rPr>
                <w:rFonts w:hint="eastAsia"/>
              </w:rPr>
              <w:t> </w:t>
            </w:r>
            <w:r w:rsidRPr="007F1A98">
              <w:t xml:space="preserve">       &lt;value&gt;1.0&lt;/value&gt;</w:t>
            </w:r>
          </w:p>
          <w:p w14:paraId="7FB348C4" w14:textId="74749408" w:rsidR="00160BEB" w:rsidRDefault="00160BEB" w:rsidP="00160BEB">
            <w:r w:rsidRPr="007F1A98">
              <w:rPr>
                <w:rFonts w:hint="eastAsia"/>
              </w:rPr>
              <w:t> </w:t>
            </w:r>
            <w:r w:rsidRPr="007F1A98">
              <w:t xml:space="preserve">   &lt;/property&gt;</w:t>
            </w:r>
          </w:p>
        </w:tc>
      </w:tr>
    </w:tbl>
    <w:p w14:paraId="05F2689E" w14:textId="65CF6F7A" w:rsidR="008551A0" w:rsidRDefault="008551A0" w:rsidP="00160BEB"/>
    <w:p w14:paraId="61F49A2C" w14:textId="77777777" w:rsidR="008551A0" w:rsidRDefault="008551A0">
      <w:pPr>
        <w:widowControl/>
        <w:spacing w:line="240" w:lineRule="auto"/>
        <w:jc w:val="left"/>
      </w:pPr>
      <w:r>
        <w:br w:type="page"/>
      </w:r>
    </w:p>
    <w:p w14:paraId="38746EE7" w14:textId="749F0C3F" w:rsidR="00160BEB" w:rsidRDefault="0032395A" w:rsidP="008551A0">
      <w:pPr>
        <w:pStyle w:val="3"/>
      </w:pPr>
      <w:bookmarkStart w:id="28" w:name="_Toc10993516"/>
      <w:proofErr w:type="spellStart"/>
      <w:r>
        <w:rPr>
          <w:rFonts w:hint="eastAsia"/>
        </w:rPr>
        <w:lastRenderedPageBreak/>
        <w:t>map</w:t>
      </w:r>
      <w:r>
        <w:t>reduce</w:t>
      </w:r>
      <w:proofErr w:type="spellEnd"/>
      <w:r>
        <w:t>资源申请配置</w:t>
      </w:r>
      <w:bookmarkEnd w:id="28"/>
    </w:p>
    <w:p w14:paraId="6A9896BB" w14:textId="77777777" w:rsidR="00AA6E96" w:rsidRPr="00AA6E96" w:rsidRDefault="00AA6E96" w:rsidP="00AA6E96">
      <w:pPr>
        <w:spacing w:line="360" w:lineRule="auto"/>
        <w:ind w:firstLineChars="200" w:firstLine="480"/>
        <w:rPr>
          <w:sz w:val="24"/>
        </w:rPr>
      </w:pPr>
      <w:r w:rsidRPr="00AA6E96">
        <w:rPr>
          <w:rFonts w:hint="eastAsia"/>
          <w:sz w:val="24"/>
        </w:rPr>
        <w:t>设置</w:t>
      </w:r>
      <w:proofErr w:type="spellStart"/>
      <w:r w:rsidRPr="008638F9">
        <w:rPr>
          <w:rFonts w:hint="eastAsia"/>
          <w:sz w:val="24"/>
          <w:shd w:val="pct15" w:color="auto" w:fill="FFFFFF"/>
        </w:rPr>
        <w:t>mapreduce.map.memory.mb</w:t>
      </w:r>
      <w:proofErr w:type="spellEnd"/>
      <w:r w:rsidRPr="00AA6E96">
        <w:rPr>
          <w:rFonts w:hint="eastAsia"/>
          <w:sz w:val="24"/>
        </w:rPr>
        <w:t>和</w:t>
      </w:r>
      <w:proofErr w:type="spellStart"/>
      <w:r w:rsidRPr="008638F9">
        <w:rPr>
          <w:rFonts w:hint="eastAsia"/>
          <w:sz w:val="24"/>
          <w:shd w:val="pct15" w:color="auto" w:fill="FFFFFF"/>
        </w:rPr>
        <w:t>mapreduce.reduce.memory.mb</w:t>
      </w:r>
      <w:proofErr w:type="spellEnd"/>
      <w:r w:rsidRPr="00AA6E96">
        <w:rPr>
          <w:rFonts w:hint="eastAsia"/>
          <w:sz w:val="24"/>
        </w:rPr>
        <w:t>配置</w:t>
      </w:r>
    </w:p>
    <w:p w14:paraId="29FD289D" w14:textId="721AACD7" w:rsidR="0083198A" w:rsidRDefault="00AA6E96" w:rsidP="00AA6E96">
      <w:pPr>
        <w:spacing w:line="360" w:lineRule="auto"/>
        <w:ind w:firstLineChars="200" w:firstLine="480"/>
        <w:rPr>
          <w:i/>
          <w:sz w:val="24"/>
        </w:rPr>
      </w:pPr>
      <w:r w:rsidRPr="00AA6E96">
        <w:rPr>
          <w:rFonts w:hint="eastAsia"/>
          <w:sz w:val="24"/>
        </w:rPr>
        <w:t>否则</w:t>
      </w:r>
      <w:proofErr w:type="spellStart"/>
      <w:r w:rsidRPr="00AA6E96">
        <w:rPr>
          <w:rFonts w:hint="eastAsia"/>
          <w:sz w:val="24"/>
        </w:rPr>
        <w:t>Oozie</w:t>
      </w:r>
      <w:proofErr w:type="spellEnd"/>
      <w:r w:rsidRPr="00AA6E96">
        <w:rPr>
          <w:rFonts w:hint="eastAsia"/>
          <w:sz w:val="24"/>
        </w:rPr>
        <w:t>读取的默认配置</w:t>
      </w:r>
      <w:r w:rsidRPr="00AA6E96">
        <w:rPr>
          <w:rFonts w:hint="eastAsia"/>
          <w:sz w:val="24"/>
        </w:rPr>
        <w:t xml:space="preserve"> -1, </w:t>
      </w:r>
      <w:r w:rsidRPr="00AA6E96">
        <w:rPr>
          <w:rFonts w:hint="eastAsia"/>
          <w:sz w:val="24"/>
        </w:rPr>
        <w:t>提交给</w:t>
      </w:r>
      <w:r w:rsidRPr="00AA6E96">
        <w:rPr>
          <w:rFonts w:hint="eastAsia"/>
          <w:sz w:val="24"/>
        </w:rPr>
        <w:t>yarn</w:t>
      </w:r>
      <w:r w:rsidRPr="00AA6E96">
        <w:rPr>
          <w:rFonts w:hint="eastAsia"/>
          <w:sz w:val="24"/>
        </w:rPr>
        <w:t>的时候会抛异常</w:t>
      </w:r>
      <w:r w:rsidRPr="008D1AB6">
        <w:rPr>
          <w:rFonts w:hint="eastAsia"/>
          <w:i/>
          <w:sz w:val="24"/>
        </w:rPr>
        <w:t xml:space="preserve">Invalid resource request, requested memory &lt; 0, or requested memory &gt; max configured, </w:t>
      </w:r>
      <w:proofErr w:type="spellStart"/>
      <w:r w:rsidRPr="008D1AB6">
        <w:rPr>
          <w:rFonts w:hint="eastAsia"/>
          <w:i/>
          <w:sz w:val="24"/>
        </w:rPr>
        <w:t>requestedMemory</w:t>
      </w:r>
      <w:proofErr w:type="spellEnd"/>
      <w:r w:rsidRPr="008D1AB6">
        <w:rPr>
          <w:rFonts w:hint="eastAsia"/>
          <w:i/>
          <w:sz w:val="24"/>
        </w:rPr>
        <w:t xml:space="preserve">=-1, </w:t>
      </w:r>
      <w:proofErr w:type="spellStart"/>
      <w:r w:rsidRPr="008D1AB6">
        <w:rPr>
          <w:rFonts w:hint="eastAsia"/>
          <w:i/>
          <w:sz w:val="24"/>
        </w:rPr>
        <w:t>maxMemory</w:t>
      </w:r>
      <w:proofErr w:type="spellEnd"/>
      <w:r w:rsidRPr="008D1AB6">
        <w:rPr>
          <w:rFonts w:hint="eastAsia"/>
          <w:i/>
          <w:sz w:val="24"/>
        </w:rPr>
        <w:t>=8192</w:t>
      </w:r>
    </w:p>
    <w:p w14:paraId="74B9CC0D" w14:textId="3E4F7007" w:rsidR="00601EBA" w:rsidRPr="00601EBA" w:rsidRDefault="00601EBA" w:rsidP="00601EBA">
      <w:pPr>
        <w:spacing w:line="360" w:lineRule="auto"/>
        <w:rPr>
          <w:b/>
          <w:color w:val="FF0000"/>
          <w:sz w:val="24"/>
          <w:shd w:val="pct15" w:color="auto" w:fill="FFFFFF"/>
        </w:rPr>
      </w:pPr>
      <w:proofErr w:type="gramStart"/>
      <w:r w:rsidRPr="00601EBA">
        <w:rPr>
          <w:b/>
          <w:color w:val="FF0000"/>
          <w:sz w:val="24"/>
          <w:shd w:val="pct15" w:color="auto" w:fill="FFFFFF"/>
        </w:rPr>
        <w:t>mapred-site.xml</w:t>
      </w:r>
      <w:proofErr w:type="gram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38F9" w14:paraId="6F3FAF0F" w14:textId="77777777" w:rsidTr="008638F9">
        <w:tc>
          <w:tcPr>
            <w:tcW w:w="8296" w:type="dxa"/>
          </w:tcPr>
          <w:p w14:paraId="5A9542F7" w14:textId="2F527D1A" w:rsidR="00A73297" w:rsidRPr="00A73297" w:rsidRDefault="00A73297" w:rsidP="008E205E">
            <w:pP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</w:pPr>
            <w:r w:rsidRPr="00677BA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&lt;!</w:t>
            </w:r>
            <w: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  <w:t>—</w:t>
            </w:r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单个</w:t>
            </w:r>
            <w:proofErr w:type="spellStart"/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maptask</w:t>
            </w:r>
            <w:proofErr w:type="spellEnd"/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、</w:t>
            </w:r>
            <w:proofErr w:type="spellStart"/>
            <w:r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>reduce</w:t>
            </w:r>
            <w: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  <w:t>task</w:t>
            </w:r>
            <w:proofErr w:type="spellEnd"/>
            <w:r>
              <w:rPr>
                <w:rFonts w:ascii="微软雅黑" w:eastAsia="微软雅黑" w:hAnsi="微软雅黑"/>
                <w:color w:val="880000"/>
                <w:szCs w:val="21"/>
                <w:shd w:val="clear" w:color="auto" w:fill="F6F8FA"/>
              </w:rPr>
              <w:t>可申请内存大小</w:t>
            </w:r>
            <w:r w:rsidRPr="00677BAB">
              <w:rPr>
                <w:rFonts w:ascii="微软雅黑" w:eastAsia="微软雅黑" w:hAnsi="微软雅黑" w:hint="eastAsia"/>
                <w:color w:val="880000"/>
                <w:szCs w:val="21"/>
                <w:shd w:val="clear" w:color="auto" w:fill="F6F8FA"/>
              </w:rPr>
              <w:t xml:space="preserve"> --&gt;</w:t>
            </w:r>
          </w:p>
          <w:p w14:paraId="5B352C41" w14:textId="77777777" w:rsidR="008E205E" w:rsidRPr="008E205E" w:rsidRDefault="008E205E" w:rsidP="008E205E">
            <w:r w:rsidRPr="008E205E">
              <w:t>&lt;property&gt;</w:t>
            </w:r>
          </w:p>
          <w:p w14:paraId="21EF9088" w14:textId="77777777" w:rsidR="008E205E" w:rsidRPr="008E205E" w:rsidRDefault="008E205E" w:rsidP="008E205E">
            <w:r w:rsidRPr="008E205E">
              <w:t xml:space="preserve">        &lt;name&gt;</w:t>
            </w:r>
            <w:proofErr w:type="spellStart"/>
            <w:r w:rsidRPr="008E205E">
              <w:t>mapreduce.map.memory.mb</w:t>
            </w:r>
            <w:proofErr w:type="spellEnd"/>
            <w:r w:rsidRPr="008E205E">
              <w:t>&lt;/name&gt;</w:t>
            </w:r>
          </w:p>
          <w:p w14:paraId="7E887FDA" w14:textId="77777777" w:rsidR="008E205E" w:rsidRPr="008E205E" w:rsidRDefault="008E205E" w:rsidP="008E205E">
            <w:r w:rsidRPr="008E205E">
              <w:t xml:space="preserve">        &lt;value&gt;1024&lt;/value&gt;</w:t>
            </w:r>
          </w:p>
          <w:p w14:paraId="7CF668A8" w14:textId="77777777" w:rsidR="008E205E" w:rsidRPr="008E205E" w:rsidRDefault="008E205E" w:rsidP="008E205E">
            <w:r w:rsidRPr="008E205E">
              <w:t>&lt;/property&gt;</w:t>
            </w:r>
          </w:p>
          <w:p w14:paraId="1419E427" w14:textId="77777777" w:rsidR="008E205E" w:rsidRPr="008E205E" w:rsidRDefault="008E205E" w:rsidP="008E205E">
            <w:r w:rsidRPr="008E205E">
              <w:t>&lt;property&gt;</w:t>
            </w:r>
          </w:p>
          <w:p w14:paraId="40526E08" w14:textId="77777777" w:rsidR="008E205E" w:rsidRPr="008E205E" w:rsidRDefault="008E205E" w:rsidP="008E205E">
            <w:r w:rsidRPr="008E205E">
              <w:t xml:space="preserve">        &lt;name&gt;</w:t>
            </w:r>
            <w:proofErr w:type="spellStart"/>
            <w:r w:rsidRPr="008E205E">
              <w:t>mapreduce.reduce.memory.mb</w:t>
            </w:r>
            <w:proofErr w:type="spellEnd"/>
            <w:r w:rsidRPr="008E205E">
              <w:t>&lt;/name&gt;</w:t>
            </w:r>
          </w:p>
          <w:p w14:paraId="3553F5C9" w14:textId="77777777" w:rsidR="008E205E" w:rsidRPr="008E205E" w:rsidRDefault="008E205E" w:rsidP="008E205E">
            <w:r w:rsidRPr="008E205E">
              <w:t xml:space="preserve">        &lt;value&gt;1024&lt;/value&gt;</w:t>
            </w:r>
          </w:p>
          <w:p w14:paraId="2EC8FA86" w14:textId="05C0EBF1" w:rsidR="008638F9" w:rsidRDefault="008E205E" w:rsidP="008E205E">
            <w:pPr>
              <w:rPr>
                <w:sz w:val="24"/>
              </w:rPr>
            </w:pPr>
            <w:r w:rsidRPr="008E205E">
              <w:t>&lt;/property&gt;</w:t>
            </w:r>
          </w:p>
        </w:tc>
      </w:tr>
    </w:tbl>
    <w:p w14:paraId="0465A686" w14:textId="4578E5C3" w:rsidR="008638F9" w:rsidRDefault="006E4D09" w:rsidP="006E4D09">
      <w:pPr>
        <w:pStyle w:val="3"/>
      </w:pPr>
      <w:bookmarkStart w:id="29" w:name="_Toc10993517"/>
      <w:r>
        <w:rPr>
          <w:rFonts w:hint="eastAsia"/>
        </w:rPr>
        <w:t>更新</w:t>
      </w:r>
      <w:proofErr w:type="spellStart"/>
      <w:r>
        <w:rPr>
          <w:rFonts w:hint="eastAsia"/>
        </w:rPr>
        <w:t>hadoop</w:t>
      </w:r>
      <w:proofErr w:type="spellEnd"/>
      <w:proofErr w:type="gramStart"/>
      <w:r>
        <w:t>配置重</w:t>
      </w:r>
      <w:proofErr w:type="gramEnd"/>
      <w:r>
        <w:t>启集群</w:t>
      </w:r>
      <w:bookmarkEnd w:id="29"/>
    </w:p>
    <w:p w14:paraId="0B173C28" w14:textId="364C4C8B" w:rsidR="00C11CD3" w:rsidRDefault="008F1DF9" w:rsidP="001F52E2">
      <w:pPr>
        <w:spacing w:line="360" w:lineRule="auto"/>
        <w:ind w:firstLineChars="200" w:firstLine="480"/>
        <w:rPr>
          <w:sz w:val="24"/>
        </w:rPr>
      </w:pPr>
      <w:r w:rsidRPr="001F52E2">
        <w:rPr>
          <w:sz w:val="24"/>
        </w:rPr>
        <w:t>重启</w:t>
      </w:r>
      <w:proofErr w:type="spellStart"/>
      <w:r w:rsidRPr="001F52E2">
        <w:rPr>
          <w:sz w:val="24"/>
        </w:rPr>
        <w:t>hadoop</w:t>
      </w:r>
      <w:proofErr w:type="spellEnd"/>
      <w:r w:rsidRPr="001F52E2">
        <w:rPr>
          <w:sz w:val="24"/>
        </w:rPr>
        <w:t>集群</w:t>
      </w:r>
    </w:p>
    <w:p w14:paraId="28213F19" w14:textId="13BCCB1A" w:rsidR="001F52E2" w:rsidRDefault="001F52E2" w:rsidP="001F52E2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CC85393" wp14:editId="7E533EF7">
            <wp:extent cx="5274310" cy="1317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6ACC" w14:textId="77777777" w:rsidR="005B5B37" w:rsidRDefault="005B5B37" w:rsidP="001F52E2">
      <w:pPr>
        <w:spacing w:line="360" w:lineRule="auto"/>
        <w:ind w:firstLineChars="200" w:firstLine="480"/>
        <w:rPr>
          <w:sz w:val="24"/>
        </w:rPr>
      </w:pPr>
    </w:p>
    <w:p w14:paraId="71D1C69A" w14:textId="139F284C" w:rsidR="005B5B37" w:rsidRDefault="005B5B37" w:rsidP="001F52E2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重启</w:t>
      </w:r>
      <w:proofErr w:type="spellStart"/>
      <w:r>
        <w:rPr>
          <w:sz w:val="24"/>
        </w:rPr>
        <w:t>oozie</w:t>
      </w:r>
      <w:proofErr w:type="spellEnd"/>
      <w:r>
        <w:rPr>
          <w:sz w:val="24"/>
        </w:rPr>
        <w:t>服务</w:t>
      </w:r>
    </w:p>
    <w:p w14:paraId="76A95AB5" w14:textId="0F357000" w:rsidR="005B5B37" w:rsidRPr="001F52E2" w:rsidRDefault="005B5B37" w:rsidP="005B5B37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4423EA0A" w14:textId="026C3289" w:rsidR="00EF76DD" w:rsidRDefault="00440E43" w:rsidP="00440E43">
      <w:pPr>
        <w:pStyle w:val="2"/>
      </w:pPr>
      <w:bookmarkStart w:id="30" w:name="_Toc10993518"/>
      <w:proofErr w:type="spellStart"/>
      <w:r>
        <w:rPr>
          <w:rFonts w:hint="eastAsia"/>
        </w:rPr>
        <w:lastRenderedPageBreak/>
        <w:t>Oozie</w:t>
      </w:r>
      <w:proofErr w:type="spellEnd"/>
      <w:r>
        <w:t>调度</w:t>
      </w:r>
      <w:r>
        <w:t>shell</w:t>
      </w:r>
      <w:r>
        <w:t>脚本</w:t>
      </w:r>
      <w:bookmarkEnd w:id="30"/>
    </w:p>
    <w:p w14:paraId="0BDB70CA" w14:textId="6474647B" w:rsidR="00EF76DD" w:rsidRDefault="002D7B5A" w:rsidP="002D7B5A">
      <w:pPr>
        <w:pStyle w:val="3"/>
      </w:pPr>
      <w:bookmarkStart w:id="31" w:name="_Toc10993519"/>
      <w:r>
        <w:t>准备配置模板</w:t>
      </w:r>
      <w:bookmarkEnd w:id="31"/>
    </w:p>
    <w:p w14:paraId="49F1F511" w14:textId="4903987E" w:rsidR="000C4491" w:rsidRPr="000C4491" w:rsidRDefault="000C4491" w:rsidP="000C4491">
      <w:pPr>
        <w:spacing w:line="360" w:lineRule="auto"/>
        <w:ind w:firstLineChars="200" w:firstLine="480"/>
        <w:rPr>
          <w:sz w:val="24"/>
        </w:rPr>
      </w:pPr>
      <w:r w:rsidRPr="000C4491">
        <w:rPr>
          <w:rFonts w:hint="eastAsia"/>
          <w:sz w:val="24"/>
        </w:rPr>
        <w:t>把</w:t>
      </w:r>
      <w:r w:rsidRPr="000C4491">
        <w:rPr>
          <w:rFonts w:hint="eastAsia"/>
          <w:sz w:val="24"/>
        </w:rPr>
        <w:t>shell</w:t>
      </w:r>
      <w:r w:rsidRPr="000C4491">
        <w:rPr>
          <w:rFonts w:hint="eastAsia"/>
          <w:sz w:val="24"/>
        </w:rPr>
        <w:t>的任务模板拷贝到</w:t>
      </w:r>
      <w:proofErr w:type="spellStart"/>
      <w:r w:rsidRPr="000C4491">
        <w:rPr>
          <w:rFonts w:hint="eastAsia"/>
          <w:sz w:val="24"/>
        </w:rPr>
        <w:t>oozie</w:t>
      </w:r>
      <w:proofErr w:type="spellEnd"/>
      <w:r w:rsidRPr="000C4491">
        <w:rPr>
          <w:rFonts w:hint="eastAsia"/>
          <w:sz w:val="24"/>
        </w:rPr>
        <w:t>的工作目录当中去</w:t>
      </w:r>
    </w:p>
    <w:p w14:paraId="01E768C8" w14:textId="62537673" w:rsidR="000C4491" w:rsidRDefault="000C4491" w:rsidP="003E625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3E625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3E625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5993641B" w14:textId="6200EFCE" w:rsidR="00463DA9" w:rsidRDefault="00463DA9" w:rsidP="003E625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463DA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cp</w:t>
      </w:r>
      <w:proofErr w:type="spellEnd"/>
      <w:proofErr w:type="gramEnd"/>
      <w:r w:rsidRPr="00463DA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-r examples/apps/shell/ </w:t>
      </w:r>
      <w:proofErr w:type="spellStart"/>
      <w:r w:rsidRPr="00463DA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463DA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</w:p>
    <w:p w14:paraId="7A88DD28" w14:textId="77777777" w:rsidR="00531748" w:rsidRDefault="00531748" w:rsidP="003E625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6F993F1D" w14:textId="10672FEB" w:rsidR="00531748" w:rsidRDefault="00531748" w:rsidP="00531748">
      <w:pPr>
        <w:spacing w:line="360" w:lineRule="auto"/>
        <w:ind w:firstLineChars="200" w:firstLine="480"/>
        <w:rPr>
          <w:sz w:val="24"/>
        </w:rPr>
      </w:pPr>
      <w:r w:rsidRPr="00531748">
        <w:rPr>
          <w:sz w:val="24"/>
        </w:rPr>
        <w:t>准备待调度的</w:t>
      </w:r>
      <w:r w:rsidRPr="00531748">
        <w:rPr>
          <w:sz w:val="24"/>
        </w:rPr>
        <w:t>shell</w:t>
      </w:r>
      <w:r w:rsidRPr="00531748">
        <w:rPr>
          <w:sz w:val="24"/>
        </w:rPr>
        <w:t>脚本文件</w:t>
      </w:r>
    </w:p>
    <w:p w14:paraId="1F0D508A" w14:textId="77777777" w:rsidR="00DC62B0" w:rsidRPr="00DC62B0" w:rsidRDefault="00DC62B0" w:rsidP="00DC62B0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DC62B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DC62B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5CD788AF" w14:textId="77777777" w:rsidR="00DC62B0" w:rsidRPr="00DC62B0" w:rsidRDefault="00DC62B0" w:rsidP="00DC62B0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DC62B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DC62B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oozie_works/shell/hello.sh</w:t>
      </w:r>
    </w:p>
    <w:p w14:paraId="53A39783" w14:textId="77777777" w:rsidR="00DC62B0" w:rsidRPr="00D24D8E" w:rsidRDefault="00DC62B0" w:rsidP="00DC62B0">
      <w:pPr>
        <w:spacing w:line="360" w:lineRule="auto"/>
        <w:ind w:firstLineChars="200" w:firstLine="482"/>
        <w:rPr>
          <w:sz w:val="24"/>
          <w:shd w:val="pct15" w:color="auto" w:fill="FFFFFF"/>
        </w:rPr>
      </w:pPr>
      <w:r w:rsidRPr="00E336F0">
        <w:rPr>
          <w:rFonts w:hint="eastAsia"/>
          <w:b/>
          <w:color w:val="FF0000"/>
          <w:sz w:val="24"/>
          <w:shd w:val="pct15" w:color="auto" w:fill="FFFFFF"/>
        </w:rPr>
        <w:t>注意</w:t>
      </w:r>
      <w:r w:rsidRPr="00D24D8E">
        <w:rPr>
          <w:rFonts w:hint="eastAsia"/>
          <w:sz w:val="24"/>
          <w:shd w:val="pct15" w:color="auto" w:fill="FFFFFF"/>
        </w:rPr>
        <w:t>：这个脚本一定要是在我们</w:t>
      </w:r>
      <w:proofErr w:type="spellStart"/>
      <w:r w:rsidRPr="00D24D8E">
        <w:rPr>
          <w:rFonts w:hint="eastAsia"/>
          <w:sz w:val="24"/>
          <w:shd w:val="pct15" w:color="auto" w:fill="FFFFFF"/>
        </w:rPr>
        <w:t>oozie</w:t>
      </w:r>
      <w:proofErr w:type="spellEnd"/>
      <w:r w:rsidRPr="00D24D8E">
        <w:rPr>
          <w:rFonts w:hint="eastAsia"/>
          <w:sz w:val="24"/>
          <w:shd w:val="pct15" w:color="auto" w:fill="FFFFFF"/>
        </w:rPr>
        <w:t>工作路径下的</w:t>
      </w:r>
      <w:r w:rsidRPr="00D24D8E">
        <w:rPr>
          <w:rFonts w:hint="eastAsia"/>
          <w:sz w:val="24"/>
          <w:shd w:val="pct15" w:color="auto" w:fill="FFFFFF"/>
        </w:rPr>
        <w:t>shell</w:t>
      </w:r>
      <w:r w:rsidRPr="00D24D8E">
        <w:rPr>
          <w:rFonts w:hint="eastAsia"/>
          <w:sz w:val="24"/>
          <w:shd w:val="pct15" w:color="auto" w:fill="FFFFFF"/>
        </w:rPr>
        <w:t>路径下的位置</w:t>
      </w:r>
    </w:p>
    <w:p w14:paraId="45F852AF" w14:textId="77777777" w:rsidR="00DC62B0" w:rsidRPr="00DC62B0" w:rsidRDefault="00DC62B0" w:rsidP="00DC62B0">
      <w:pPr>
        <w:spacing w:line="360" w:lineRule="auto"/>
        <w:ind w:firstLineChars="200" w:firstLine="480"/>
        <w:rPr>
          <w:sz w:val="24"/>
        </w:rPr>
      </w:pPr>
      <w:proofErr w:type="gramStart"/>
      <w:r w:rsidRPr="00DC62B0">
        <w:rPr>
          <w:sz w:val="24"/>
        </w:rPr>
        <w:t>#!/</w:t>
      </w:r>
      <w:proofErr w:type="gramEnd"/>
      <w:r w:rsidRPr="00DC62B0">
        <w:rPr>
          <w:sz w:val="24"/>
        </w:rPr>
        <w:t>bin/bash</w:t>
      </w:r>
    </w:p>
    <w:p w14:paraId="6A1BC68F" w14:textId="6288D219" w:rsidR="00DC62B0" w:rsidRPr="00DC62B0" w:rsidRDefault="00DC62B0" w:rsidP="00DC62B0">
      <w:pPr>
        <w:spacing w:line="360" w:lineRule="auto"/>
        <w:ind w:firstLineChars="200" w:firstLine="480"/>
        <w:rPr>
          <w:sz w:val="24"/>
        </w:rPr>
      </w:pPr>
      <w:proofErr w:type="gramStart"/>
      <w:r w:rsidRPr="00DC62B0">
        <w:rPr>
          <w:sz w:val="24"/>
        </w:rPr>
        <w:t>echo</w:t>
      </w:r>
      <w:proofErr w:type="gramEnd"/>
      <w:r w:rsidRPr="00DC62B0">
        <w:rPr>
          <w:sz w:val="24"/>
        </w:rPr>
        <w:t xml:space="preserve"> "hello world" &gt;&gt; /export/servers/hello_oozie.txt</w:t>
      </w:r>
    </w:p>
    <w:p w14:paraId="603FACDB" w14:textId="0322466D" w:rsidR="002D7B5A" w:rsidRDefault="002D7B5A" w:rsidP="002D7B5A">
      <w:pPr>
        <w:pStyle w:val="3"/>
      </w:pPr>
      <w:bookmarkStart w:id="32" w:name="_Toc10993520"/>
      <w:r>
        <w:rPr>
          <w:rFonts w:hint="eastAsia"/>
        </w:rPr>
        <w:t>修改配置模板</w:t>
      </w:r>
      <w:bookmarkEnd w:id="32"/>
    </w:p>
    <w:p w14:paraId="604AE5CC" w14:textId="23897EDB" w:rsidR="001268B8" w:rsidRDefault="001268B8" w:rsidP="001268B8">
      <w:pPr>
        <w:spacing w:line="360" w:lineRule="auto"/>
        <w:ind w:firstLineChars="200" w:firstLine="480"/>
        <w:rPr>
          <w:sz w:val="24"/>
        </w:rPr>
      </w:pPr>
      <w:r w:rsidRPr="001268B8">
        <w:rPr>
          <w:sz w:val="24"/>
        </w:rPr>
        <w:t>修改</w:t>
      </w:r>
      <w:proofErr w:type="spellStart"/>
      <w:r w:rsidRPr="001268B8">
        <w:rPr>
          <w:sz w:val="24"/>
        </w:rPr>
        <w:t>job.</w:t>
      </w:r>
      <w:proofErr w:type="gramStart"/>
      <w:r w:rsidRPr="001268B8">
        <w:rPr>
          <w:sz w:val="24"/>
        </w:rPr>
        <w:t>properties</w:t>
      </w:r>
      <w:proofErr w:type="spellEnd"/>
      <w:proofErr w:type="gramEnd"/>
    </w:p>
    <w:p w14:paraId="41245021" w14:textId="77777777" w:rsidR="00B3155A" w:rsidRPr="00B3155A" w:rsidRDefault="00B3155A" w:rsidP="00B3155A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3155A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B3155A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/export/servers/oozie-4.1.0-cdh5.14.0/</w:t>
      </w:r>
      <w:proofErr w:type="spellStart"/>
      <w:r w:rsidRPr="00B3155A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B3155A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/shell</w:t>
      </w:r>
    </w:p>
    <w:p w14:paraId="74C41290" w14:textId="342B84C1" w:rsidR="0051077D" w:rsidRPr="00B3155A" w:rsidRDefault="00B3155A" w:rsidP="0003484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3155A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B3155A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B3155A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job.properties</w:t>
      </w:r>
      <w:proofErr w:type="spellEnd"/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666AC4" w14:paraId="0BD8C6D4" w14:textId="77777777" w:rsidTr="00107EFB">
        <w:tc>
          <w:tcPr>
            <w:tcW w:w="7875" w:type="dxa"/>
          </w:tcPr>
          <w:p w14:paraId="0CC0CF60" w14:textId="28AD233B" w:rsidR="00107EFB" w:rsidRPr="00107EFB" w:rsidRDefault="00022134" w:rsidP="00107EFB">
            <w:proofErr w:type="spellStart"/>
            <w:r>
              <w:t>nameNode</w:t>
            </w:r>
            <w:proofErr w:type="spellEnd"/>
            <w:r>
              <w:t>=hdfs://node</w:t>
            </w:r>
            <w:r>
              <w:rPr>
                <w:rFonts w:hint="eastAsia"/>
              </w:rPr>
              <w:t>-</w:t>
            </w:r>
            <w:r w:rsidR="00107EFB" w:rsidRPr="00107EFB">
              <w:t>1:8020</w:t>
            </w:r>
          </w:p>
          <w:p w14:paraId="5BE05E8E" w14:textId="163FF763" w:rsidR="00107EFB" w:rsidRPr="00107EFB" w:rsidRDefault="00107EFB" w:rsidP="00107EFB">
            <w:proofErr w:type="spellStart"/>
            <w:r w:rsidRPr="0031523E">
              <w:rPr>
                <w:highlight w:val="yellow"/>
              </w:rPr>
              <w:t>jobTracker</w:t>
            </w:r>
            <w:proofErr w:type="spellEnd"/>
            <w:r w:rsidRPr="0031523E">
              <w:rPr>
                <w:highlight w:val="yellow"/>
              </w:rPr>
              <w:t>=node</w:t>
            </w:r>
            <w:r w:rsidR="00022134" w:rsidRPr="0031523E">
              <w:rPr>
                <w:rFonts w:hint="eastAsia"/>
                <w:highlight w:val="yellow"/>
              </w:rPr>
              <w:t>-</w:t>
            </w:r>
            <w:r w:rsidRPr="0031523E">
              <w:rPr>
                <w:highlight w:val="yellow"/>
              </w:rPr>
              <w:t>1:8032</w:t>
            </w:r>
          </w:p>
          <w:p w14:paraId="49984EC5" w14:textId="77777777" w:rsidR="00107EFB" w:rsidRPr="00107EFB" w:rsidRDefault="00107EFB" w:rsidP="00107EFB">
            <w:proofErr w:type="spellStart"/>
            <w:r w:rsidRPr="00107EFB">
              <w:t>queueName</w:t>
            </w:r>
            <w:proofErr w:type="spellEnd"/>
            <w:r w:rsidRPr="00107EFB">
              <w:t>=default</w:t>
            </w:r>
          </w:p>
          <w:p w14:paraId="7312A598" w14:textId="77777777" w:rsidR="00107EFB" w:rsidRPr="00107EFB" w:rsidRDefault="00107EFB" w:rsidP="00107EFB">
            <w:proofErr w:type="spellStart"/>
            <w:r w:rsidRPr="00107EFB">
              <w:t>examplesRoot</w:t>
            </w:r>
            <w:proofErr w:type="spellEnd"/>
            <w:r w:rsidRPr="00107EFB">
              <w:t>=</w:t>
            </w:r>
            <w:proofErr w:type="spellStart"/>
            <w:r w:rsidRPr="00107EFB">
              <w:t>oozie_works</w:t>
            </w:r>
            <w:proofErr w:type="spellEnd"/>
          </w:p>
          <w:p w14:paraId="2D67A3BE" w14:textId="77777777" w:rsidR="00107EFB" w:rsidRPr="00107EFB" w:rsidRDefault="00107EFB" w:rsidP="00107EFB">
            <w:r w:rsidRPr="00107EFB">
              <w:t>oozie.wf.application.path=${nameNode}/user/${user.name}/</w:t>
            </w:r>
            <w:r w:rsidRPr="00A472C7">
              <w:rPr>
                <w:highlight w:val="yellow"/>
              </w:rPr>
              <w:t>${examplesRoot}/shell</w:t>
            </w:r>
          </w:p>
          <w:p w14:paraId="69CA2ACC" w14:textId="7C017CAC" w:rsidR="00666AC4" w:rsidRDefault="00107EFB" w:rsidP="00107EFB">
            <w:pPr>
              <w:rPr>
                <w:sz w:val="24"/>
              </w:rPr>
            </w:pPr>
            <w:r w:rsidRPr="00107EFB">
              <w:t>EXEC=hello.sh</w:t>
            </w:r>
          </w:p>
        </w:tc>
      </w:tr>
    </w:tbl>
    <w:p w14:paraId="21E348E8" w14:textId="5FD67233" w:rsidR="00666AC4" w:rsidRDefault="009849AB" w:rsidP="001268B8">
      <w:pPr>
        <w:spacing w:line="360" w:lineRule="auto"/>
        <w:ind w:firstLineChars="200" w:firstLine="422"/>
        <w:rPr>
          <w:sz w:val="24"/>
        </w:rPr>
      </w:pPr>
      <w:proofErr w:type="spellStart"/>
      <w:r w:rsidRPr="005C2C5E">
        <w:rPr>
          <w:b/>
          <w:color w:val="FF0000"/>
          <w:shd w:val="pct15" w:color="auto" w:fill="FFFFFF"/>
        </w:rPr>
        <w:t>jobTracker</w:t>
      </w:r>
      <w:proofErr w:type="spellEnd"/>
      <w:r>
        <w:rPr>
          <w:rFonts w:hint="eastAsia"/>
        </w:rPr>
        <w:t>：</w:t>
      </w:r>
      <w:r w:rsidR="00AE4E2E" w:rsidRPr="00AE4E2E">
        <w:rPr>
          <w:rFonts w:hint="eastAsia"/>
          <w:sz w:val="24"/>
        </w:rPr>
        <w:t>在</w:t>
      </w:r>
      <w:r w:rsidR="00AE4E2E" w:rsidRPr="00AE4E2E">
        <w:rPr>
          <w:rFonts w:hint="eastAsia"/>
          <w:sz w:val="24"/>
        </w:rPr>
        <w:t>hadoop2</w:t>
      </w:r>
      <w:r w:rsidR="00AE4E2E" w:rsidRPr="00AE4E2E">
        <w:rPr>
          <w:rFonts w:hint="eastAsia"/>
          <w:sz w:val="24"/>
        </w:rPr>
        <w:t>当中，</w:t>
      </w:r>
      <w:proofErr w:type="spellStart"/>
      <w:r w:rsidR="00AE4E2E" w:rsidRPr="00AE4E2E">
        <w:rPr>
          <w:rFonts w:hint="eastAsia"/>
          <w:sz w:val="24"/>
        </w:rPr>
        <w:t>jobTracker</w:t>
      </w:r>
      <w:proofErr w:type="spellEnd"/>
      <w:r w:rsidR="00AE4E2E" w:rsidRPr="00AE4E2E">
        <w:rPr>
          <w:rFonts w:hint="eastAsia"/>
          <w:sz w:val="24"/>
        </w:rPr>
        <w:t>这种角色已经没有了，只有</w:t>
      </w:r>
      <w:proofErr w:type="spellStart"/>
      <w:r w:rsidR="00AE4E2E" w:rsidRPr="00AE4E2E">
        <w:rPr>
          <w:rFonts w:hint="eastAsia"/>
          <w:sz w:val="24"/>
        </w:rPr>
        <w:t>resourceManager</w:t>
      </w:r>
      <w:proofErr w:type="spellEnd"/>
      <w:r w:rsidR="00AE4E2E" w:rsidRPr="00AE4E2E">
        <w:rPr>
          <w:rFonts w:hint="eastAsia"/>
          <w:sz w:val="24"/>
        </w:rPr>
        <w:t>，这里给定</w:t>
      </w:r>
      <w:proofErr w:type="spellStart"/>
      <w:r w:rsidR="00AE4E2E" w:rsidRPr="00AE4E2E">
        <w:rPr>
          <w:rFonts w:hint="eastAsia"/>
          <w:sz w:val="24"/>
        </w:rPr>
        <w:t>resourceManager</w:t>
      </w:r>
      <w:proofErr w:type="spellEnd"/>
      <w:r w:rsidR="00AE4E2E" w:rsidRPr="00AE4E2E">
        <w:rPr>
          <w:rFonts w:hint="eastAsia"/>
          <w:sz w:val="24"/>
        </w:rPr>
        <w:t>的</w:t>
      </w:r>
      <w:r w:rsidR="00AE4E2E" w:rsidRPr="00AE4E2E">
        <w:rPr>
          <w:rFonts w:hint="eastAsia"/>
          <w:sz w:val="24"/>
        </w:rPr>
        <w:t>IP</w:t>
      </w:r>
      <w:r w:rsidR="00AE4E2E" w:rsidRPr="00AE4E2E">
        <w:rPr>
          <w:rFonts w:hint="eastAsia"/>
          <w:sz w:val="24"/>
        </w:rPr>
        <w:t>及端口即可</w:t>
      </w:r>
      <w:r w:rsidR="00117DC6">
        <w:rPr>
          <w:rFonts w:hint="eastAsia"/>
          <w:sz w:val="24"/>
        </w:rPr>
        <w:t>。</w:t>
      </w:r>
    </w:p>
    <w:p w14:paraId="2446FB4A" w14:textId="29450170" w:rsidR="00555732" w:rsidRDefault="00555732" w:rsidP="001268B8">
      <w:pPr>
        <w:spacing w:line="360" w:lineRule="auto"/>
        <w:ind w:firstLineChars="200" w:firstLine="482"/>
        <w:rPr>
          <w:sz w:val="24"/>
        </w:rPr>
      </w:pPr>
      <w:proofErr w:type="spellStart"/>
      <w:r w:rsidRPr="005C2C5E">
        <w:rPr>
          <w:b/>
          <w:color w:val="FF0000"/>
          <w:sz w:val="24"/>
          <w:shd w:val="pct15" w:color="auto" w:fill="FFFFFF"/>
        </w:rPr>
        <w:t>queueName</w:t>
      </w:r>
      <w:proofErr w:type="spellEnd"/>
      <w:r w:rsidRPr="009849AB">
        <w:rPr>
          <w:rFonts w:hint="eastAsia"/>
          <w:sz w:val="24"/>
        </w:rPr>
        <w:t>：</w:t>
      </w:r>
      <w:r w:rsidRPr="009849AB">
        <w:rPr>
          <w:sz w:val="24"/>
        </w:rPr>
        <w:t>提交</w:t>
      </w:r>
      <w:proofErr w:type="spellStart"/>
      <w:r w:rsidRPr="009849AB">
        <w:rPr>
          <w:sz w:val="24"/>
        </w:rPr>
        <w:t>mr</w:t>
      </w:r>
      <w:proofErr w:type="spellEnd"/>
      <w:r w:rsidRPr="009849AB">
        <w:rPr>
          <w:sz w:val="24"/>
        </w:rPr>
        <w:t>任务的队列名</w:t>
      </w:r>
      <w:r w:rsidR="0019496A">
        <w:rPr>
          <w:rFonts w:hint="eastAsia"/>
          <w:sz w:val="24"/>
        </w:rPr>
        <w:t>；</w:t>
      </w:r>
    </w:p>
    <w:p w14:paraId="31A3B8EA" w14:textId="1C5CECAB" w:rsidR="00034849" w:rsidRDefault="00034849" w:rsidP="001268B8">
      <w:pPr>
        <w:spacing w:line="360" w:lineRule="auto"/>
        <w:ind w:firstLineChars="200" w:firstLine="482"/>
        <w:rPr>
          <w:sz w:val="24"/>
        </w:rPr>
      </w:pPr>
      <w:proofErr w:type="spellStart"/>
      <w:r w:rsidRPr="00034849">
        <w:rPr>
          <w:b/>
          <w:color w:val="FF0000"/>
          <w:sz w:val="24"/>
          <w:shd w:val="pct15" w:color="auto" w:fill="FFFFFF"/>
        </w:rPr>
        <w:t>examplesRoot</w:t>
      </w:r>
      <w:proofErr w:type="spellEnd"/>
      <w:r w:rsidRPr="00034849">
        <w:rPr>
          <w:rFonts w:hint="eastAsia"/>
          <w:sz w:val="24"/>
        </w:rPr>
        <w:t>：指定</w:t>
      </w:r>
      <w:proofErr w:type="spellStart"/>
      <w:r w:rsidRPr="00034849">
        <w:rPr>
          <w:sz w:val="24"/>
        </w:rPr>
        <w:t>oozie</w:t>
      </w:r>
      <w:proofErr w:type="spellEnd"/>
      <w:r w:rsidRPr="00034849">
        <w:rPr>
          <w:sz w:val="24"/>
        </w:rPr>
        <w:t>的工作目录</w:t>
      </w:r>
      <w:r w:rsidR="0019496A">
        <w:rPr>
          <w:rFonts w:hint="eastAsia"/>
          <w:sz w:val="24"/>
        </w:rPr>
        <w:t>；</w:t>
      </w:r>
    </w:p>
    <w:p w14:paraId="20A602DA" w14:textId="1A49CEF2" w:rsidR="00874E68" w:rsidRDefault="00874E68" w:rsidP="001268B8">
      <w:pPr>
        <w:spacing w:line="360" w:lineRule="auto"/>
        <w:ind w:firstLineChars="200" w:firstLine="482"/>
        <w:rPr>
          <w:sz w:val="24"/>
        </w:rPr>
      </w:pPr>
      <w:proofErr w:type="spellStart"/>
      <w:r w:rsidRPr="00F61C8A">
        <w:rPr>
          <w:b/>
          <w:color w:val="FF0000"/>
          <w:sz w:val="24"/>
          <w:shd w:val="pct15" w:color="auto" w:fill="FFFFFF"/>
        </w:rPr>
        <w:t>oozie.wf.application.path</w:t>
      </w:r>
      <w:proofErr w:type="spellEnd"/>
      <w:r w:rsidRPr="008305E1">
        <w:rPr>
          <w:rFonts w:hint="eastAsia"/>
          <w:sz w:val="24"/>
        </w:rPr>
        <w:t>：</w:t>
      </w:r>
      <w:r w:rsidR="00692F6B" w:rsidRPr="008305E1">
        <w:rPr>
          <w:rFonts w:hint="eastAsia"/>
          <w:sz w:val="24"/>
        </w:rPr>
        <w:t>指定</w:t>
      </w:r>
      <w:proofErr w:type="spellStart"/>
      <w:r w:rsidRPr="008305E1">
        <w:rPr>
          <w:sz w:val="24"/>
        </w:rPr>
        <w:t>oozie</w:t>
      </w:r>
      <w:proofErr w:type="spellEnd"/>
      <w:r w:rsidRPr="008305E1">
        <w:rPr>
          <w:sz w:val="24"/>
        </w:rPr>
        <w:t>调度资源存储于</w:t>
      </w:r>
      <w:proofErr w:type="spellStart"/>
      <w:r w:rsidRPr="008305E1">
        <w:rPr>
          <w:sz w:val="24"/>
        </w:rPr>
        <w:t>hdfs</w:t>
      </w:r>
      <w:proofErr w:type="spellEnd"/>
      <w:r w:rsidRPr="008305E1">
        <w:rPr>
          <w:sz w:val="24"/>
        </w:rPr>
        <w:t>的工作路径</w:t>
      </w:r>
      <w:r w:rsidR="0019496A">
        <w:rPr>
          <w:rFonts w:hint="eastAsia"/>
          <w:sz w:val="24"/>
        </w:rPr>
        <w:t>；</w:t>
      </w:r>
    </w:p>
    <w:p w14:paraId="1C94E43F" w14:textId="0B3FAB24" w:rsidR="0019496A" w:rsidRDefault="0019496A" w:rsidP="001268B8">
      <w:pPr>
        <w:spacing w:line="360" w:lineRule="auto"/>
        <w:ind w:firstLineChars="200" w:firstLine="482"/>
        <w:rPr>
          <w:sz w:val="24"/>
        </w:rPr>
      </w:pPr>
      <w:r w:rsidRPr="00620A3F">
        <w:rPr>
          <w:b/>
          <w:color w:val="FF0000"/>
          <w:sz w:val="24"/>
          <w:shd w:val="pct15" w:color="auto" w:fill="FFFFFF"/>
        </w:rPr>
        <w:t>EXEC</w:t>
      </w:r>
      <w:r w:rsidRPr="00620A3F">
        <w:rPr>
          <w:rFonts w:hint="eastAsia"/>
          <w:sz w:val="24"/>
        </w:rPr>
        <w:t>：</w:t>
      </w:r>
      <w:r w:rsidRPr="00620A3F">
        <w:rPr>
          <w:sz w:val="24"/>
        </w:rPr>
        <w:t>指定执行任务的名称</w:t>
      </w:r>
      <w:r w:rsidRPr="00620A3F">
        <w:rPr>
          <w:rFonts w:hint="eastAsia"/>
          <w:sz w:val="24"/>
        </w:rPr>
        <w:t>。</w:t>
      </w:r>
    </w:p>
    <w:p w14:paraId="6617D811" w14:textId="4DBF7AE4" w:rsidR="008922C0" w:rsidRDefault="002B6098" w:rsidP="00406C52">
      <w:pPr>
        <w:spacing w:line="360" w:lineRule="auto"/>
        <w:ind w:firstLineChars="200" w:firstLine="480"/>
        <w:rPr>
          <w:sz w:val="24"/>
        </w:rPr>
      </w:pPr>
      <w:r w:rsidRPr="002B6098">
        <w:rPr>
          <w:rFonts w:hint="eastAsia"/>
          <w:sz w:val="24"/>
        </w:rPr>
        <w:lastRenderedPageBreak/>
        <w:t>修改</w:t>
      </w:r>
      <w:r w:rsidRPr="002B6098">
        <w:rPr>
          <w:sz w:val="24"/>
        </w:rPr>
        <w:t>workflow.</w:t>
      </w:r>
      <w:proofErr w:type="gramStart"/>
      <w:r w:rsidRPr="002B6098">
        <w:rPr>
          <w:sz w:val="24"/>
        </w:rPr>
        <w:t>xml</w:t>
      </w:r>
      <w:proofErr w:type="gramEnd"/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406C52" w14:paraId="03A63D66" w14:textId="77777777" w:rsidTr="00406C52">
        <w:tc>
          <w:tcPr>
            <w:tcW w:w="7875" w:type="dxa"/>
          </w:tcPr>
          <w:p w14:paraId="53549616" w14:textId="77777777" w:rsidR="00314C2B" w:rsidRPr="00314C2B" w:rsidRDefault="00314C2B" w:rsidP="00314C2B">
            <w:r w:rsidRPr="00314C2B">
              <w:t xml:space="preserve">&lt;workflow-app </w:t>
            </w:r>
            <w:proofErr w:type="spellStart"/>
            <w:r w:rsidRPr="00314C2B">
              <w:t>xmlns</w:t>
            </w:r>
            <w:proofErr w:type="spellEnd"/>
            <w:r w:rsidRPr="00314C2B">
              <w:t>="uri:oozie:workflow:0.4" name="shell-</w:t>
            </w:r>
            <w:proofErr w:type="spellStart"/>
            <w:r w:rsidRPr="00314C2B">
              <w:t>wf</w:t>
            </w:r>
            <w:proofErr w:type="spellEnd"/>
            <w:r w:rsidRPr="00314C2B">
              <w:t>"&gt;</w:t>
            </w:r>
          </w:p>
          <w:p w14:paraId="6F0E9EE2" w14:textId="77777777" w:rsidR="00314C2B" w:rsidRPr="00314C2B" w:rsidRDefault="00314C2B" w:rsidP="00314C2B">
            <w:r w:rsidRPr="00314C2B">
              <w:t>&lt;start to="shell-node"/&gt;</w:t>
            </w:r>
          </w:p>
          <w:p w14:paraId="1EF23C97" w14:textId="77777777" w:rsidR="00314C2B" w:rsidRPr="00314C2B" w:rsidRDefault="00314C2B" w:rsidP="00314C2B">
            <w:r w:rsidRPr="00314C2B">
              <w:t>&lt;action name="shell-node"&gt;</w:t>
            </w:r>
          </w:p>
          <w:p w14:paraId="4E0B2354" w14:textId="77777777" w:rsidR="00314C2B" w:rsidRPr="00314C2B" w:rsidRDefault="00314C2B" w:rsidP="00314C2B">
            <w:r w:rsidRPr="00314C2B">
              <w:t xml:space="preserve">    &lt;shell </w:t>
            </w:r>
            <w:proofErr w:type="spellStart"/>
            <w:r w:rsidRPr="00314C2B">
              <w:t>xmlns</w:t>
            </w:r>
            <w:proofErr w:type="spellEnd"/>
            <w:r w:rsidRPr="00314C2B">
              <w:t>="uri:oozie:shell-action:0.2"&gt;</w:t>
            </w:r>
          </w:p>
          <w:p w14:paraId="1C572961" w14:textId="77777777" w:rsidR="00314C2B" w:rsidRPr="00314C2B" w:rsidRDefault="00314C2B" w:rsidP="00314C2B">
            <w:r w:rsidRPr="00314C2B">
              <w:t xml:space="preserve">        &lt;job-tracker&gt;${</w:t>
            </w:r>
            <w:proofErr w:type="spellStart"/>
            <w:r w:rsidRPr="00314C2B">
              <w:t>jobTracker</w:t>
            </w:r>
            <w:proofErr w:type="spellEnd"/>
            <w:r w:rsidRPr="00314C2B">
              <w:t>}&lt;/job-tracker&gt;</w:t>
            </w:r>
          </w:p>
          <w:p w14:paraId="56DB3C3D" w14:textId="77777777" w:rsidR="00314C2B" w:rsidRPr="00314C2B" w:rsidRDefault="00314C2B" w:rsidP="00314C2B">
            <w:r w:rsidRPr="00314C2B">
              <w:t xml:space="preserve">        &lt;name-node&gt;${</w:t>
            </w:r>
            <w:proofErr w:type="spellStart"/>
            <w:r w:rsidRPr="00314C2B">
              <w:t>nameNode</w:t>
            </w:r>
            <w:proofErr w:type="spellEnd"/>
            <w:r w:rsidRPr="00314C2B">
              <w:t>}&lt;/name-node&gt;</w:t>
            </w:r>
          </w:p>
          <w:p w14:paraId="33A2CD5F" w14:textId="77777777" w:rsidR="00314C2B" w:rsidRPr="00314C2B" w:rsidRDefault="00314C2B" w:rsidP="00314C2B">
            <w:r w:rsidRPr="00314C2B">
              <w:t xml:space="preserve">        &lt;configuration&gt;</w:t>
            </w:r>
          </w:p>
          <w:p w14:paraId="07AD8DDB" w14:textId="77777777" w:rsidR="00314C2B" w:rsidRPr="00314C2B" w:rsidRDefault="00314C2B" w:rsidP="00314C2B">
            <w:r w:rsidRPr="00314C2B">
              <w:t xml:space="preserve">            &lt;property&gt;</w:t>
            </w:r>
          </w:p>
          <w:p w14:paraId="2827C3F5" w14:textId="77777777" w:rsidR="00314C2B" w:rsidRPr="00314C2B" w:rsidRDefault="00314C2B" w:rsidP="00314C2B">
            <w:r w:rsidRPr="00314C2B">
              <w:t xml:space="preserve">                &lt;name&gt;mapred.job.queue.name&lt;/name&gt;</w:t>
            </w:r>
          </w:p>
          <w:p w14:paraId="189546BA" w14:textId="77777777" w:rsidR="00314C2B" w:rsidRPr="00314C2B" w:rsidRDefault="00314C2B" w:rsidP="00314C2B">
            <w:r w:rsidRPr="00314C2B">
              <w:t xml:space="preserve">                &lt;value&gt;${</w:t>
            </w:r>
            <w:proofErr w:type="spellStart"/>
            <w:r w:rsidRPr="00314C2B">
              <w:t>queueName</w:t>
            </w:r>
            <w:proofErr w:type="spellEnd"/>
            <w:r w:rsidRPr="00314C2B">
              <w:t>}&lt;/value&gt;</w:t>
            </w:r>
          </w:p>
          <w:p w14:paraId="31C7144E" w14:textId="77777777" w:rsidR="00314C2B" w:rsidRPr="00314C2B" w:rsidRDefault="00314C2B" w:rsidP="00314C2B">
            <w:r w:rsidRPr="00314C2B">
              <w:t xml:space="preserve">            &lt;/property&gt;</w:t>
            </w:r>
          </w:p>
          <w:p w14:paraId="3D62B9CC" w14:textId="77777777" w:rsidR="00314C2B" w:rsidRPr="00314C2B" w:rsidRDefault="00314C2B" w:rsidP="00314C2B">
            <w:r w:rsidRPr="00314C2B">
              <w:t xml:space="preserve">        &lt;/configuration&gt;</w:t>
            </w:r>
          </w:p>
          <w:p w14:paraId="0F7E8933" w14:textId="77777777" w:rsidR="00314C2B" w:rsidRPr="00314C2B" w:rsidRDefault="00314C2B" w:rsidP="00314C2B">
            <w:r w:rsidRPr="00314C2B">
              <w:t xml:space="preserve">        </w:t>
            </w:r>
            <w:r w:rsidRPr="00BC3631">
              <w:rPr>
                <w:color w:val="FF0000"/>
                <w:shd w:val="pct15" w:color="auto" w:fill="FFFFFF"/>
              </w:rPr>
              <w:t>&lt;exec&gt;${EXEC}&lt;/exec&gt;</w:t>
            </w:r>
          </w:p>
          <w:p w14:paraId="082DE813" w14:textId="75640F99" w:rsidR="00314C2B" w:rsidRPr="00314C2B" w:rsidRDefault="00314C2B" w:rsidP="00314C2B">
            <w:r w:rsidRPr="00314C2B">
              <w:t xml:space="preserve">        </w:t>
            </w:r>
            <w:r w:rsidRPr="00BC3631">
              <w:rPr>
                <w:color w:val="FF0000"/>
                <w:shd w:val="pct15" w:color="auto" w:fill="FFFFFF"/>
              </w:rPr>
              <w:t>&lt;file&gt;/user/root/</w:t>
            </w:r>
            <w:proofErr w:type="spellStart"/>
            <w:r w:rsidRPr="00BC3631">
              <w:rPr>
                <w:color w:val="FF0000"/>
                <w:shd w:val="pct15" w:color="auto" w:fill="FFFFFF"/>
              </w:rPr>
              <w:t>oozie_works</w:t>
            </w:r>
            <w:proofErr w:type="spellEnd"/>
            <w:r w:rsidRPr="00BC3631">
              <w:rPr>
                <w:color w:val="FF0000"/>
                <w:shd w:val="pct15" w:color="auto" w:fill="FFFFFF"/>
              </w:rPr>
              <w:t>/shell/${EXEC}#${EXEC}&lt;/file&gt;</w:t>
            </w:r>
          </w:p>
          <w:p w14:paraId="642CCA1C" w14:textId="77777777" w:rsidR="00314C2B" w:rsidRPr="00314C2B" w:rsidRDefault="00314C2B" w:rsidP="00314C2B">
            <w:r w:rsidRPr="00314C2B">
              <w:t xml:space="preserve">        &lt;capture-output/&gt;</w:t>
            </w:r>
          </w:p>
          <w:p w14:paraId="255290A1" w14:textId="77777777" w:rsidR="00314C2B" w:rsidRPr="00314C2B" w:rsidRDefault="00314C2B" w:rsidP="00314C2B">
            <w:r w:rsidRPr="00314C2B">
              <w:t xml:space="preserve">    &lt;/shell&gt;</w:t>
            </w:r>
          </w:p>
          <w:p w14:paraId="6B833F03" w14:textId="77777777" w:rsidR="00314C2B" w:rsidRPr="00314C2B" w:rsidRDefault="00314C2B" w:rsidP="00314C2B">
            <w:r w:rsidRPr="00314C2B">
              <w:t xml:space="preserve">    &lt;ok to="</w:t>
            </w:r>
            <w:r w:rsidRPr="00BC3631">
              <w:rPr>
                <w:color w:val="FF0000"/>
                <w:shd w:val="pct15" w:color="auto" w:fill="FFFFFF"/>
              </w:rPr>
              <w:t>end</w:t>
            </w:r>
            <w:r w:rsidRPr="00314C2B">
              <w:t>"/&gt;</w:t>
            </w:r>
          </w:p>
          <w:p w14:paraId="25153DB8" w14:textId="77777777" w:rsidR="00314C2B" w:rsidRPr="00314C2B" w:rsidRDefault="00314C2B" w:rsidP="00314C2B">
            <w:r w:rsidRPr="00314C2B">
              <w:t xml:space="preserve">    &lt;error to="fail"/&gt;</w:t>
            </w:r>
          </w:p>
          <w:p w14:paraId="3AED776A" w14:textId="77777777" w:rsidR="00314C2B" w:rsidRPr="00314C2B" w:rsidRDefault="00314C2B" w:rsidP="00314C2B">
            <w:r w:rsidRPr="00314C2B">
              <w:t>&lt;/action&gt;</w:t>
            </w:r>
          </w:p>
          <w:p w14:paraId="430AE07E" w14:textId="77777777" w:rsidR="00314C2B" w:rsidRPr="00314C2B" w:rsidRDefault="00314C2B" w:rsidP="00314C2B">
            <w:r w:rsidRPr="00314C2B">
              <w:t>&lt;decision name="check-output"&gt;</w:t>
            </w:r>
          </w:p>
          <w:p w14:paraId="13532A74" w14:textId="77777777" w:rsidR="00314C2B" w:rsidRPr="00314C2B" w:rsidRDefault="00314C2B" w:rsidP="00314C2B">
            <w:r w:rsidRPr="00314C2B">
              <w:t xml:space="preserve">    &lt;switch&gt;</w:t>
            </w:r>
          </w:p>
          <w:p w14:paraId="78904E19" w14:textId="77777777" w:rsidR="00314C2B" w:rsidRPr="00314C2B" w:rsidRDefault="00314C2B" w:rsidP="00314C2B">
            <w:r w:rsidRPr="00314C2B">
              <w:t xml:space="preserve">        &lt;case to="end"&gt;</w:t>
            </w:r>
          </w:p>
          <w:p w14:paraId="53110A7E" w14:textId="77777777" w:rsidR="00314C2B" w:rsidRPr="00314C2B" w:rsidRDefault="00314C2B" w:rsidP="00314C2B">
            <w:r w:rsidRPr="00314C2B">
              <w:t xml:space="preserve">            ${</w:t>
            </w:r>
            <w:proofErr w:type="spellStart"/>
            <w:r w:rsidRPr="00314C2B">
              <w:t>wf:actionData</w:t>
            </w:r>
            <w:proofErr w:type="spellEnd"/>
            <w:r w:rsidRPr="00314C2B">
              <w:t>('shell-node')['</w:t>
            </w:r>
            <w:proofErr w:type="spellStart"/>
            <w:r w:rsidRPr="00314C2B">
              <w:t>my_output</w:t>
            </w:r>
            <w:proofErr w:type="spellEnd"/>
            <w:r w:rsidRPr="00314C2B">
              <w:t xml:space="preserve">'] </w:t>
            </w:r>
            <w:proofErr w:type="spellStart"/>
            <w:r w:rsidRPr="00314C2B">
              <w:t>eq</w:t>
            </w:r>
            <w:proofErr w:type="spellEnd"/>
            <w:r w:rsidRPr="00314C2B">
              <w:t xml:space="preserve"> 'Hello </w:t>
            </w:r>
            <w:proofErr w:type="spellStart"/>
            <w:r w:rsidRPr="00314C2B">
              <w:t>Oozie</w:t>
            </w:r>
            <w:proofErr w:type="spellEnd"/>
            <w:r w:rsidRPr="00314C2B">
              <w:t>'}</w:t>
            </w:r>
          </w:p>
          <w:p w14:paraId="4FCC75E3" w14:textId="77777777" w:rsidR="00314C2B" w:rsidRPr="00314C2B" w:rsidRDefault="00314C2B" w:rsidP="00314C2B">
            <w:r w:rsidRPr="00314C2B">
              <w:t xml:space="preserve">        &lt;/case&gt;</w:t>
            </w:r>
          </w:p>
          <w:p w14:paraId="71D377CD" w14:textId="77777777" w:rsidR="00314C2B" w:rsidRPr="00314C2B" w:rsidRDefault="00314C2B" w:rsidP="00314C2B">
            <w:r w:rsidRPr="00314C2B">
              <w:t xml:space="preserve">        &lt;default to="fail-output"/&gt;</w:t>
            </w:r>
          </w:p>
          <w:p w14:paraId="58A7FAB8" w14:textId="77777777" w:rsidR="00314C2B" w:rsidRPr="00314C2B" w:rsidRDefault="00314C2B" w:rsidP="00314C2B">
            <w:r w:rsidRPr="00314C2B">
              <w:t xml:space="preserve">    &lt;/switch&gt;</w:t>
            </w:r>
          </w:p>
          <w:p w14:paraId="3F4A3970" w14:textId="77777777" w:rsidR="00314C2B" w:rsidRPr="00314C2B" w:rsidRDefault="00314C2B" w:rsidP="00314C2B">
            <w:r w:rsidRPr="00314C2B">
              <w:t>&lt;/decision&gt;</w:t>
            </w:r>
          </w:p>
          <w:p w14:paraId="1D8A5A4D" w14:textId="77777777" w:rsidR="00314C2B" w:rsidRPr="00314C2B" w:rsidRDefault="00314C2B" w:rsidP="00314C2B">
            <w:r w:rsidRPr="00314C2B">
              <w:t>&lt;kill name="fail"&gt;</w:t>
            </w:r>
          </w:p>
          <w:p w14:paraId="5FB702EE" w14:textId="77777777" w:rsidR="00314C2B" w:rsidRPr="00314C2B" w:rsidRDefault="00314C2B" w:rsidP="00314C2B">
            <w:r w:rsidRPr="00314C2B">
              <w:t xml:space="preserve">    &lt;message&gt;Shell action failed, error message[${</w:t>
            </w:r>
            <w:proofErr w:type="spellStart"/>
            <w:r w:rsidRPr="00314C2B">
              <w:t>wf:errorMessage</w:t>
            </w:r>
            <w:proofErr w:type="spellEnd"/>
            <w:r w:rsidRPr="00314C2B">
              <w:t>(</w:t>
            </w:r>
            <w:proofErr w:type="spellStart"/>
            <w:r w:rsidRPr="00314C2B">
              <w:t>wf:lastErrorNode</w:t>
            </w:r>
            <w:proofErr w:type="spellEnd"/>
            <w:r w:rsidRPr="00314C2B">
              <w:t>())}]&lt;/message&gt;</w:t>
            </w:r>
          </w:p>
          <w:p w14:paraId="0AF83ED4" w14:textId="77777777" w:rsidR="00314C2B" w:rsidRPr="00314C2B" w:rsidRDefault="00314C2B" w:rsidP="00314C2B">
            <w:r w:rsidRPr="00314C2B">
              <w:t>&lt;/kill&gt;</w:t>
            </w:r>
          </w:p>
          <w:p w14:paraId="708F00BD" w14:textId="77777777" w:rsidR="00314C2B" w:rsidRPr="00314C2B" w:rsidRDefault="00314C2B" w:rsidP="00314C2B">
            <w:r w:rsidRPr="00314C2B">
              <w:t>&lt;kill name="fail-output"&gt;</w:t>
            </w:r>
          </w:p>
          <w:p w14:paraId="391C3591" w14:textId="77777777" w:rsidR="00314C2B" w:rsidRPr="00314C2B" w:rsidRDefault="00314C2B" w:rsidP="00314C2B">
            <w:r w:rsidRPr="00314C2B">
              <w:t xml:space="preserve">    &lt;message&gt;Incorrect output, expected [Hello </w:t>
            </w:r>
            <w:proofErr w:type="spellStart"/>
            <w:r w:rsidRPr="00314C2B">
              <w:t>Oozie</w:t>
            </w:r>
            <w:proofErr w:type="spellEnd"/>
            <w:r w:rsidRPr="00314C2B">
              <w:t>] but was [${</w:t>
            </w:r>
            <w:proofErr w:type="spellStart"/>
            <w:r w:rsidRPr="00314C2B">
              <w:t>wf:actionData</w:t>
            </w:r>
            <w:proofErr w:type="spellEnd"/>
            <w:r w:rsidRPr="00314C2B">
              <w:t>('shell-node')['</w:t>
            </w:r>
            <w:proofErr w:type="spellStart"/>
            <w:r w:rsidRPr="00314C2B">
              <w:t>my_output</w:t>
            </w:r>
            <w:proofErr w:type="spellEnd"/>
            <w:r w:rsidRPr="00314C2B">
              <w:t>']}]&lt;/message&gt;</w:t>
            </w:r>
          </w:p>
          <w:p w14:paraId="0A3FCC87" w14:textId="77777777" w:rsidR="00314C2B" w:rsidRPr="00314C2B" w:rsidRDefault="00314C2B" w:rsidP="00314C2B">
            <w:r w:rsidRPr="00314C2B">
              <w:t>&lt;/kill&gt;</w:t>
            </w:r>
          </w:p>
          <w:p w14:paraId="4C960A25" w14:textId="77777777" w:rsidR="00314C2B" w:rsidRPr="00314C2B" w:rsidRDefault="00314C2B" w:rsidP="00314C2B">
            <w:r w:rsidRPr="00314C2B">
              <w:t>&lt;end name="end"/&gt;</w:t>
            </w:r>
          </w:p>
          <w:p w14:paraId="5B4BBD33" w14:textId="331002A3" w:rsidR="00406C52" w:rsidRPr="00314C2B" w:rsidRDefault="00314C2B" w:rsidP="00314C2B">
            <w:pPr>
              <w:rPr>
                <w:sz w:val="24"/>
              </w:rPr>
            </w:pPr>
            <w:r w:rsidRPr="00314C2B">
              <w:t>&lt;/workflow-app&gt;</w:t>
            </w:r>
          </w:p>
        </w:tc>
      </w:tr>
    </w:tbl>
    <w:p w14:paraId="4D5C4106" w14:textId="70CAE9C9" w:rsidR="00673E1B" w:rsidRDefault="00673E1B" w:rsidP="00673E1B">
      <w:pPr>
        <w:pStyle w:val="3"/>
      </w:pPr>
      <w:bookmarkStart w:id="33" w:name="_Toc10993521"/>
      <w:r>
        <w:lastRenderedPageBreak/>
        <w:t>上传调度任务到</w:t>
      </w:r>
      <w:proofErr w:type="spellStart"/>
      <w:r>
        <w:t>hdfs</w:t>
      </w:r>
      <w:bookmarkEnd w:id="33"/>
      <w:proofErr w:type="spellEnd"/>
    </w:p>
    <w:p w14:paraId="58C8416B" w14:textId="2FC1EC64" w:rsidR="00154D22" w:rsidRPr="00154D22" w:rsidRDefault="00154D22" w:rsidP="00AA237D">
      <w:pPr>
        <w:spacing w:line="360" w:lineRule="auto"/>
        <w:ind w:firstLineChars="200" w:firstLine="480"/>
        <w:rPr>
          <w:sz w:val="24"/>
        </w:rPr>
      </w:pPr>
      <w:r w:rsidRPr="00154D22">
        <w:rPr>
          <w:rFonts w:hint="eastAsia"/>
          <w:sz w:val="24"/>
        </w:rPr>
        <w:t>注意：上传的</w:t>
      </w:r>
      <w:proofErr w:type="spellStart"/>
      <w:r w:rsidRPr="00154D22">
        <w:rPr>
          <w:rFonts w:hint="eastAsia"/>
          <w:sz w:val="24"/>
        </w:rPr>
        <w:t>hdfs</w:t>
      </w:r>
      <w:proofErr w:type="spellEnd"/>
      <w:r w:rsidRPr="00154D22">
        <w:rPr>
          <w:rFonts w:hint="eastAsia"/>
          <w:sz w:val="24"/>
        </w:rPr>
        <w:t>目录为</w:t>
      </w:r>
      <w:r w:rsidRPr="00154D22">
        <w:rPr>
          <w:rFonts w:hint="eastAsia"/>
          <w:sz w:val="24"/>
        </w:rPr>
        <w:t>/user/root</w:t>
      </w:r>
      <w:r w:rsidRPr="00154D22">
        <w:rPr>
          <w:rFonts w:hint="eastAsia"/>
          <w:sz w:val="24"/>
        </w:rPr>
        <w:t>，因为</w:t>
      </w:r>
      <w:proofErr w:type="spellStart"/>
      <w:r w:rsidRPr="00154D22">
        <w:rPr>
          <w:rFonts w:hint="eastAsia"/>
          <w:sz w:val="24"/>
        </w:rPr>
        <w:t>hadoop</w:t>
      </w:r>
      <w:proofErr w:type="spellEnd"/>
      <w:r w:rsidRPr="00154D22">
        <w:rPr>
          <w:rFonts w:hint="eastAsia"/>
          <w:sz w:val="24"/>
        </w:rPr>
        <w:t>启动的时候使用的是</w:t>
      </w:r>
      <w:r w:rsidRPr="00154D22">
        <w:rPr>
          <w:rFonts w:hint="eastAsia"/>
          <w:sz w:val="24"/>
        </w:rPr>
        <w:t>root</w:t>
      </w:r>
      <w:r w:rsidRPr="00154D22">
        <w:rPr>
          <w:rFonts w:hint="eastAsia"/>
          <w:sz w:val="24"/>
        </w:rPr>
        <w:t>用户，如果</w:t>
      </w:r>
      <w:proofErr w:type="spellStart"/>
      <w:r w:rsidRPr="00154D22">
        <w:rPr>
          <w:rFonts w:hint="eastAsia"/>
          <w:sz w:val="24"/>
        </w:rPr>
        <w:t>hadoop</w:t>
      </w:r>
      <w:proofErr w:type="spellEnd"/>
      <w:r w:rsidRPr="00154D22">
        <w:rPr>
          <w:rFonts w:hint="eastAsia"/>
          <w:sz w:val="24"/>
        </w:rPr>
        <w:t>启动的是其他用户，那么就上传到</w:t>
      </w:r>
      <w:r w:rsidRPr="00154D22">
        <w:rPr>
          <w:rFonts w:hint="eastAsia"/>
          <w:sz w:val="24"/>
        </w:rPr>
        <w:t>/user/</w:t>
      </w:r>
      <w:r w:rsidRPr="00154D22">
        <w:rPr>
          <w:rFonts w:hint="eastAsia"/>
          <w:sz w:val="24"/>
        </w:rPr>
        <w:t>其他用户</w:t>
      </w:r>
    </w:p>
    <w:p w14:paraId="158291B2" w14:textId="77777777" w:rsidR="00154D22" w:rsidRPr="00AA237D" w:rsidRDefault="00154D22" w:rsidP="00AA237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AA237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AA237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429312A4" w14:textId="4D1C1BC0" w:rsidR="00154D22" w:rsidRPr="00AA237D" w:rsidRDefault="00154D22" w:rsidP="00AA237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AA237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hdfs</w:t>
      </w:r>
      <w:proofErr w:type="spellEnd"/>
      <w:proofErr w:type="gramEnd"/>
      <w:r w:rsidRPr="00AA237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AA237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dfs</w:t>
      </w:r>
      <w:proofErr w:type="spellEnd"/>
      <w:r w:rsidRPr="00AA237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-put </w:t>
      </w:r>
      <w:proofErr w:type="spellStart"/>
      <w:r w:rsidRPr="00AA237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AA237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 /user/root</w:t>
      </w:r>
    </w:p>
    <w:p w14:paraId="084117EF" w14:textId="4679C16B" w:rsidR="002D7B5A" w:rsidRDefault="002D7B5A" w:rsidP="00673E1B">
      <w:pPr>
        <w:pStyle w:val="3"/>
      </w:pPr>
      <w:bookmarkStart w:id="34" w:name="_Toc10993522"/>
      <w:r>
        <w:rPr>
          <w:rFonts w:hint="eastAsia"/>
        </w:rPr>
        <w:t>执行调度任务</w:t>
      </w:r>
      <w:bookmarkEnd w:id="34"/>
    </w:p>
    <w:p w14:paraId="58492CB7" w14:textId="6809DD41" w:rsidR="00627521" w:rsidRPr="0090313D" w:rsidRDefault="00627521" w:rsidP="0090313D">
      <w:pPr>
        <w:spacing w:line="360" w:lineRule="auto"/>
        <w:ind w:firstLineChars="200" w:firstLine="480"/>
        <w:rPr>
          <w:sz w:val="24"/>
        </w:rPr>
      </w:pPr>
      <w:r w:rsidRPr="0090313D">
        <w:rPr>
          <w:rFonts w:hint="eastAsia"/>
          <w:sz w:val="24"/>
        </w:rPr>
        <w:t>通过</w:t>
      </w:r>
      <w:proofErr w:type="spellStart"/>
      <w:r w:rsidRPr="0090313D">
        <w:rPr>
          <w:rFonts w:hint="eastAsia"/>
          <w:sz w:val="24"/>
        </w:rPr>
        <w:t>oozie</w:t>
      </w:r>
      <w:proofErr w:type="spellEnd"/>
      <w:r w:rsidRPr="0090313D">
        <w:rPr>
          <w:rFonts w:hint="eastAsia"/>
          <w:sz w:val="24"/>
        </w:rPr>
        <w:t>的命令来执行调度任务</w:t>
      </w:r>
    </w:p>
    <w:p w14:paraId="0A455EF2" w14:textId="77777777" w:rsidR="00627521" w:rsidRPr="00304114" w:rsidRDefault="00627521" w:rsidP="0030411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30411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30411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22582410" w14:textId="7D8ED6F5" w:rsidR="00627521" w:rsidRPr="00304114" w:rsidRDefault="00627521" w:rsidP="0030411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30411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bi</w:t>
      </w:r>
      <w:r w:rsidR="00D3524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n/</w:t>
      </w:r>
      <w:proofErr w:type="spellStart"/>
      <w:r w:rsidR="00D3524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  <w:proofErr w:type="gramEnd"/>
      <w:r w:rsidR="00D3524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job -</w:t>
      </w:r>
      <w:proofErr w:type="spellStart"/>
      <w:r w:rsidR="00D3524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  <w:r w:rsidR="00D3524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http://node</w:t>
      </w:r>
      <w:r w:rsidR="00D3524B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D3524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1</w:t>
      </w:r>
      <w:r w:rsidRPr="0030411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:11000/oozie -</w:t>
      </w:r>
      <w:proofErr w:type="spellStart"/>
      <w:r w:rsidRPr="0030411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config</w:t>
      </w:r>
      <w:proofErr w:type="spellEnd"/>
      <w:r w:rsidRPr="0030411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30411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30411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/shell/</w:t>
      </w:r>
      <w:proofErr w:type="spellStart"/>
      <w:r w:rsidRPr="0030411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job.properties</w:t>
      </w:r>
      <w:proofErr w:type="spellEnd"/>
      <w:r w:rsidRPr="0030411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-run</w:t>
      </w:r>
    </w:p>
    <w:p w14:paraId="1CBAB4C2" w14:textId="02597C42" w:rsidR="00627521" w:rsidRDefault="00627521" w:rsidP="008719B4">
      <w:pPr>
        <w:spacing w:line="360" w:lineRule="auto"/>
        <w:ind w:firstLineChars="200" w:firstLine="480"/>
        <w:rPr>
          <w:sz w:val="24"/>
        </w:rPr>
      </w:pPr>
      <w:r w:rsidRPr="008719B4">
        <w:rPr>
          <w:rFonts w:hint="eastAsia"/>
          <w:sz w:val="24"/>
        </w:rPr>
        <w:t>从监控界面可以看到任务执行成功了</w:t>
      </w:r>
      <w:r w:rsidR="008719B4">
        <w:rPr>
          <w:rFonts w:hint="eastAsia"/>
          <w:sz w:val="24"/>
        </w:rPr>
        <w:t>。</w:t>
      </w:r>
    </w:p>
    <w:p w14:paraId="698C450D" w14:textId="4DA28375" w:rsidR="00737077" w:rsidRDefault="00737077" w:rsidP="008719B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E99FB83" wp14:editId="24DA1723">
            <wp:extent cx="5274310" cy="360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860B" w14:textId="7BAC508E" w:rsidR="00000374" w:rsidRDefault="00B455E2" w:rsidP="008719B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C9B4DD3" wp14:editId="5EC1FCF0">
            <wp:extent cx="5274310" cy="10026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1976" w14:textId="44FFCA8F" w:rsidR="00412AEC" w:rsidRDefault="00412AEC" w:rsidP="00C5369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可以通过</w:t>
      </w:r>
      <w:proofErr w:type="spellStart"/>
      <w:r>
        <w:rPr>
          <w:sz w:val="24"/>
        </w:rPr>
        <w:t>jobhistory</w:t>
      </w:r>
      <w:proofErr w:type="spellEnd"/>
      <w:r>
        <w:rPr>
          <w:sz w:val="24"/>
        </w:rPr>
        <w:t>来确定调度时候是由那台机器执行的</w:t>
      </w:r>
      <w:r>
        <w:rPr>
          <w:rFonts w:hint="eastAsia"/>
          <w:sz w:val="24"/>
        </w:rPr>
        <w:t>。</w:t>
      </w:r>
    </w:p>
    <w:p w14:paraId="7268BB1A" w14:textId="0B63CF56" w:rsidR="00412AEC" w:rsidRDefault="00412AEC" w:rsidP="008719B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F15C8E6" wp14:editId="3F5DC4DC">
            <wp:extent cx="5274310" cy="12287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975F" w14:textId="4D1CA53A" w:rsidR="00B84B19" w:rsidRPr="008719B4" w:rsidRDefault="00C5369C" w:rsidP="008719B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EFB87D2" wp14:editId="54295B8D">
            <wp:extent cx="5274310" cy="171796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9988" cy="171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33E9" w14:textId="5ED6C97D" w:rsidR="00440E43" w:rsidRDefault="00EF76DD" w:rsidP="00440E43">
      <w:pPr>
        <w:pStyle w:val="2"/>
      </w:pPr>
      <w:bookmarkStart w:id="35" w:name="_Toc10993523"/>
      <w:proofErr w:type="spellStart"/>
      <w:r>
        <w:rPr>
          <w:rFonts w:hint="eastAsia"/>
        </w:rPr>
        <w:lastRenderedPageBreak/>
        <w:t>Oozie</w:t>
      </w:r>
      <w:proofErr w:type="spellEnd"/>
      <w:r>
        <w:rPr>
          <w:rFonts w:hint="eastAsia"/>
        </w:rPr>
        <w:t>调度</w:t>
      </w:r>
      <w:r>
        <w:rPr>
          <w:rFonts w:hint="eastAsia"/>
        </w:rPr>
        <w:t>Hive</w:t>
      </w:r>
      <w:bookmarkEnd w:id="35"/>
    </w:p>
    <w:p w14:paraId="407A168D" w14:textId="362582E3" w:rsidR="00105B1A" w:rsidRDefault="00105B1A" w:rsidP="00105B1A">
      <w:pPr>
        <w:pStyle w:val="3"/>
      </w:pPr>
      <w:bookmarkStart w:id="36" w:name="_Toc10993524"/>
      <w:r>
        <w:rPr>
          <w:rFonts w:hint="eastAsia"/>
        </w:rPr>
        <w:t>准备配置模板</w:t>
      </w:r>
      <w:bookmarkEnd w:id="36"/>
    </w:p>
    <w:p w14:paraId="3375CAAC" w14:textId="77777777" w:rsidR="00C91681" w:rsidRPr="00C91681" w:rsidRDefault="00C91681" w:rsidP="00C91681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C9168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C9168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37A153AA" w14:textId="48ECF895" w:rsidR="00C91681" w:rsidRDefault="00C91681" w:rsidP="00C91681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C9168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cp</w:t>
      </w:r>
      <w:proofErr w:type="spellEnd"/>
      <w:proofErr w:type="gramEnd"/>
      <w:r w:rsidRPr="00C9168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proofErr w:type="spellStart"/>
      <w:r w:rsidRPr="00C9168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ra</w:t>
      </w:r>
      <w:proofErr w:type="spellEnd"/>
      <w:r w:rsidRPr="00C9168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examples/apps/hive2/ </w:t>
      </w:r>
      <w:proofErr w:type="spellStart"/>
      <w:r w:rsidRPr="00C9168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C9168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</w:p>
    <w:p w14:paraId="118B96F8" w14:textId="496400B8" w:rsidR="008A2628" w:rsidRDefault="00997CDD" w:rsidP="008A2628">
      <w:pPr>
        <w:pStyle w:val="3"/>
      </w:pPr>
      <w:bookmarkStart w:id="37" w:name="_Toc10993525"/>
      <w:r>
        <w:rPr>
          <w:rFonts w:hint="eastAsia"/>
        </w:rPr>
        <w:t>修改</w:t>
      </w:r>
      <w:r w:rsidR="003C7E7F" w:rsidRPr="00E03C70">
        <w:rPr>
          <w:rFonts w:hint="eastAsia"/>
        </w:rPr>
        <w:t>配置模板</w:t>
      </w:r>
      <w:bookmarkEnd w:id="37"/>
    </w:p>
    <w:p w14:paraId="3D1FC1CE" w14:textId="4E9C9FDC" w:rsidR="001018BF" w:rsidRPr="001E0ABC" w:rsidRDefault="001E0ABC" w:rsidP="001E0ABC">
      <w:pPr>
        <w:spacing w:line="360" w:lineRule="auto"/>
        <w:ind w:firstLineChars="200" w:firstLine="480"/>
        <w:rPr>
          <w:sz w:val="24"/>
        </w:rPr>
      </w:pPr>
      <w:r w:rsidRPr="001E0ABC">
        <w:rPr>
          <w:rFonts w:hint="eastAsia"/>
          <w:sz w:val="24"/>
        </w:rPr>
        <w:t>修改</w:t>
      </w:r>
      <w:proofErr w:type="spellStart"/>
      <w:r w:rsidRPr="001E0ABC">
        <w:rPr>
          <w:rFonts w:hint="eastAsia"/>
          <w:sz w:val="24"/>
        </w:rPr>
        <w:t>job.</w:t>
      </w:r>
      <w:proofErr w:type="gramStart"/>
      <w:r w:rsidRPr="001E0ABC">
        <w:rPr>
          <w:rFonts w:hint="eastAsia"/>
          <w:sz w:val="24"/>
        </w:rPr>
        <w:t>properties</w:t>
      </w:r>
      <w:proofErr w:type="spellEnd"/>
      <w:proofErr w:type="gramEnd"/>
    </w:p>
    <w:p w14:paraId="11B45DD8" w14:textId="77777777" w:rsidR="001E0ABC" w:rsidRPr="00B62529" w:rsidRDefault="001E0ABC" w:rsidP="00B625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625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B625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/export/servers/oozie-4.1.0-cdh5.14.0/</w:t>
      </w:r>
      <w:proofErr w:type="spellStart"/>
      <w:r w:rsidRPr="00B625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B625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/hive2</w:t>
      </w:r>
    </w:p>
    <w:p w14:paraId="0B99E4CE" w14:textId="4F80DB52" w:rsidR="001E0ABC" w:rsidRDefault="001E0ABC" w:rsidP="00B625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625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B625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B625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job.properties</w:t>
      </w:r>
      <w:proofErr w:type="spellEnd"/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8D5FF8" w14:paraId="7260A6B7" w14:textId="77777777" w:rsidTr="008D5FF8">
        <w:tc>
          <w:tcPr>
            <w:tcW w:w="7875" w:type="dxa"/>
          </w:tcPr>
          <w:p w14:paraId="022DEF14" w14:textId="0BEEC181" w:rsidR="008D5FF8" w:rsidRPr="008D5FF8" w:rsidRDefault="00565B1A" w:rsidP="008D5FF8">
            <w:proofErr w:type="spellStart"/>
            <w:r>
              <w:t>nameNode</w:t>
            </w:r>
            <w:proofErr w:type="spellEnd"/>
            <w:r>
              <w:t>=hdfs://node</w:t>
            </w:r>
            <w:r>
              <w:rPr>
                <w:rFonts w:hint="eastAsia"/>
              </w:rPr>
              <w:t>-</w:t>
            </w:r>
            <w:r w:rsidR="008D5FF8" w:rsidRPr="008D5FF8">
              <w:t>1:8020</w:t>
            </w:r>
          </w:p>
          <w:p w14:paraId="373977A8" w14:textId="1837FC09" w:rsidR="008D5FF8" w:rsidRPr="008D5FF8" w:rsidRDefault="008D5FF8" w:rsidP="008D5FF8">
            <w:proofErr w:type="spellStart"/>
            <w:r w:rsidRPr="008D5FF8">
              <w:t>jobTracker</w:t>
            </w:r>
            <w:proofErr w:type="spellEnd"/>
            <w:r w:rsidRPr="008D5FF8">
              <w:t>=node</w:t>
            </w:r>
            <w:r w:rsidR="00565B1A">
              <w:rPr>
                <w:rFonts w:hint="eastAsia"/>
              </w:rPr>
              <w:t>-</w:t>
            </w:r>
            <w:r w:rsidRPr="008D5FF8">
              <w:t>1:8032</w:t>
            </w:r>
          </w:p>
          <w:p w14:paraId="32B03403" w14:textId="77777777" w:rsidR="008D5FF8" w:rsidRPr="008D5FF8" w:rsidRDefault="008D5FF8" w:rsidP="008D5FF8">
            <w:proofErr w:type="spellStart"/>
            <w:r w:rsidRPr="008D5FF8">
              <w:t>queueName</w:t>
            </w:r>
            <w:proofErr w:type="spellEnd"/>
            <w:r w:rsidRPr="008D5FF8">
              <w:t>=default</w:t>
            </w:r>
          </w:p>
          <w:p w14:paraId="2CC8289D" w14:textId="4D9F2DD4" w:rsidR="008D5FF8" w:rsidRPr="008D5FF8" w:rsidRDefault="008D5FF8" w:rsidP="008D5FF8">
            <w:proofErr w:type="spellStart"/>
            <w:r w:rsidRPr="008D5FF8">
              <w:t>jdbcURL</w:t>
            </w:r>
            <w:proofErr w:type="spellEnd"/>
            <w:r w:rsidRPr="008D5FF8">
              <w:t>=jdbc:hive2://node</w:t>
            </w:r>
            <w:r w:rsidR="00D760A9">
              <w:rPr>
                <w:rFonts w:hint="eastAsia"/>
              </w:rPr>
              <w:t>-</w:t>
            </w:r>
            <w:r w:rsidR="00D760A9">
              <w:t>1</w:t>
            </w:r>
            <w:r w:rsidRPr="008D5FF8">
              <w:t>:10000/default</w:t>
            </w:r>
          </w:p>
          <w:p w14:paraId="15CADA7E" w14:textId="77777777" w:rsidR="008D5FF8" w:rsidRPr="008D5FF8" w:rsidRDefault="008D5FF8" w:rsidP="008D5FF8">
            <w:proofErr w:type="spellStart"/>
            <w:r w:rsidRPr="008D5FF8">
              <w:t>examplesRoot</w:t>
            </w:r>
            <w:proofErr w:type="spellEnd"/>
            <w:r w:rsidRPr="008D5FF8">
              <w:t>=</w:t>
            </w:r>
            <w:proofErr w:type="spellStart"/>
            <w:r w:rsidRPr="008D5FF8">
              <w:t>oozie_works</w:t>
            </w:r>
            <w:proofErr w:type="spellEnd"/>
          </w:p>
          <w:p w14:paraId="222CC3E1" w14:textId="77777777" w:rsidR="008D5FF8" w:rsidRPr="008D5FF8" w:rsidRDefault="008D5FF8" w:rsidP="008D5FF8"/>
          <w:p w14:paraId="2A6359BE" w14:textId="77777777" w:rsidR="008D5FF8" w:rsidRPr="008D5FF8" w:rsidRDefault="008D5FF8" w:rsidP="008D5FF8">
            <w:proofErr w:type="spellStart"/>
            <w:r w:rsidRPr="008D5FF8">
              <w:t>oozie.use.system.libpath</w:t>
            </w:r>
            <w:proofErr w:type="spellEnd"/>
            <w:r w:rsidRPr="008D5FF8">
              <w:t>=true</w:t>
            </w:r>
          </w:p>
          <w:p w14:paraId="4076A10B" w14:textId="77777777" w:rsidR="008D5FF8" w:rsidRPr="008D5FF8" w:rsidRDefault="008D5FF8" w:rsidP="008D5FF8">
            <w:r w:rsidRPr="008D5FF8">
              <w:rPr>
                <w:rFonts w:hint="eastAsia"/>
              </w:rPr>
              <w:t xml:space="preserve"># </w:t>
            </w:r>
            <w:r w:rsidRPr="008D5FF8">
              <w:rPr>
                <w:rFonts w:hint="eastAsia"/>
              </w:rPr>
              <w:t>配置我们文件上传到</w:t>
            </w:r>
            <w:proofErr w:type="spellStart"/>
            <w:r w:rsidRPr="008D5FF8">
              <w:rPr>
                <w:rFonts w:hint="eastAsia"/>
              </w:rPr>
              <w:t>hdfs</w:t>
            </w:r>
            <w:proofErr w:type="spellEnd"/>
            <w:r w:rsidRPr="008D5FF8">
              <w:rPr>
                <w:rFonts w:hint="eastAsia"/>
              </w:rPr>
              <w:t>的保存路径</w:t>
            </w:r>
            <w:r w:rsidRPr="008D5FF8">
              <w:rPr>
                <w:rFonts w:hint="eastAsia"/>
              </w:rPr>
              <w:t xml:space="preserve"> </w:t>
            </w:r>
            <w:r w:rsidRPr="008D5FF8">
              <w:rPr>
                <w:rFonts w:hint="eastAsia"/>
              </w:rPr>
              <w:t>实际上就是在</w:t>
            </w:r>
            <w:proofErr w:type="spellStart"/>
            <w:r w:rsidRPr="008D5FF8">
              <w:rPr>
                <w:rFonts w:hint="eastAsia"/>
              </w:rPr>
              <w:t>hdfs</w:t>
            </w:r>
            <w:proofErr w:type="spellEnd"/>
            <w:r w:rsidRPr="008D5FF8">
              <w:rPr>
                <w:rFonts w:hint="eastAsia"/>
              </w:rPr>
              <w:t xml:space="preserve"> </w:t>
            </w:r>
            <w:r w:rsidRPr="008D5FF8">
              <w:rPr>
                <w:rFonts w:hint="eastAsia"/>
              </w:rPr>
              <w:t>的</w:t>
            </w:r>
            <w:r w:rsidRPr="008D5FF8">
              <w:rPr>
                <w:rFonts w:hint="eastAsia"/>
              </w:rPr>
              <w:t>/user/root/</w:t>
            </w:r>
            <w:proofErr w:type="spellStart"/>
            <w:r w:rsidRPr="008D5FF8">
              <w:rPr>
                <w:rFonts w:hint="eastAsia"/>
              </w:rPr>
              <w:t>oozie_works</w:t>
            </w:r>
            <w:proofErr w:type="spellEnd"/>
            <w:r w:rsidRPr="008D5FF8">
              <w:rPr>
                <w:rFonts w:hint="eastAsia"/>
              </w:rPr>
              <w:t>/hive2</w:t>
            </w:r>
            <w:r w:rsidRPr="008D5FF8">
              <w:rPr>
                <w:rFonts w:hint="eastAsia"/>
              </w:rPr>
              <w:t>这个路径下</w:t>
            </w:r>
          </w:p>
          <w:p w14:paraId="7C62B903" w14:textId="220D06BA" w:rsidR="008D5FF8" w:rsidRPr="008D5FF8" w:rsidRDefault="008D5FF8" w:rsidP="008D5FF8">
            <w:pPr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r w:rsidRPr="008D5FF8">
              <w:t>oozie.wf.application.path=${nameNode}/user/${user.name}/${examplesRoot}/hive2</w:t>
            </w:r>
          </w:p>
        </w:tc>
      </w:tr>
    </w:tbl>
    <w:p w14:paraId="7927EEA6" w14:textId="4D7448B9" w:rsidR="008D5FF8" w:rsidRDefault="001546E6" w:rsidP="009C62D7">
      <w:pPr>
        <w:spacing w:line="360" w:lineRule="auto"/>
        <w:ind w:firstLineChars="200" w:firstLine="480"/>
        <w:rPr>
          <w:sz w:val="24"/>
        </w:rPr>
      </w:pPr>
      <w:r w:rsidRPr="001546E6">
        <w:rPr>
          <w:rFonts w:hint="eastAsia"/>
          <w:sz w:val="24"/>
        </w:rPr>
        <w:t>修改</w:t>
      </w:r>
      <w:r w:rsidRPr="001546E6">
        <w:rPr>
          <w:sz w:val="24"/>
        </w:rPr>
        <w:t>workflow.xml</w:t>
      </w:r>
      <w:r w:rsidR="00AA3B9E">
        <w:rPr>
          <w:rFonts w:hint="eastAsia"/>
          <w:sz w:val="24"/>
        </w:rPr>
        <w:t>（实际上无修改）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9C62D7" w14:paraId="17D67532" w14:textId="77777777" w:rsidTr="009C62D7">
        <w:tc>
          <w:tcPr>
            <w:tcW w:w="7875" w:type="dxa"/>
          </w:tcPr>
          <w:p w14:paraId="3FC3A1C2" w14:textId="77777777" w:rsidR="006F1C55" w:rsidRPr="006F1C55" w:rsidRDefault="006F1C55" w:rsidP="006F1C55">
            <w:proofErr w:type="gramStart"/>
            <w:r w:rsidRPr="006F1C55">
              <w:t>&lt;?xml</w:t>
            </w:r>
            <w:proofErr w:type="gramEnd"/>
            <w:r w:rsidRPr="006F1C55">
              <w:t xml:space="preserve"> version="1.0" encoding="UTF-8"?&gt;</w:t>
            </w:r>
          </w:p>
          <w:p w14:paraId="4F216246" w14:textId="77777777" w:rsidR="006F1C55" w:rsidRPr="006F1C55" w:rsidRDefault="006F1C55" w:rsidP="006F1C55">
            <w:r w:rsidRPr="006F1C55">
              <w:t xml:space="preserve">&lt;workflow-app </w:t>
            </w:r>
            <w:proofErr w:type="spellStart"/>
            <w:r w:rsidRPr="006F1C55">
              <w:t>xmlns</w:t>
            </w:r>
            <w:proofErr w:type="spellEnd"/>
            <w:r w:rsidRPr="006F1C55">
              <w:t>="uri:oozie:workflow:0.5" name="hive2-wf"&gt;</w:t>
            </w:r>
          </w:p>
          <w:p w14:paraId="4EC3E641" w14:textId="77777777" w:rsidR="006F1C55" w:rsidRPr="006F1C55" w:rsidRDefault="006F1C55" w:rsidP="006F1C55">
            <w:r w:rsidRPr="006F1C55">
              <w:t xml:space="preserve">    &lt;start to="hive2-node"/&gt;</w:t>
            </w:r>
          </w:p>
          <w:p w14:paraId="4C6528C0" w14:textId="77777777" w:rsidR="006F1C55" w:rsidRPr="006F1C55" w:rsidRDefault="006F1C55" w:rsidP="006F1C55"/>
          <w:p w14:paraId="5FD91F1F" w14:textId="77777777" w:rsidR="006F1C55" w:rsidRPr="006F1C55" w:rsidRDefault="006F1C55" w:rsidP="006F1C55">
            <w:r w:rsidRPr="006F1C55">
              <w:t xml:space="preserve">    &lt;action name="hive2-node"&gt;</w:t>
            </w:r>
          </w:p>
          <w:p w14:paraId="278BCC25" w14:textId="77777777" w:rsidR="006F1C55" w:rsidRPr="006F1C55" w:rsidRDefault="006F1C55" w:rsidP="006F1C55">
            <w:r w:rsidRPr="006F1C55">
              <w:t xml:space="preserve">        &lt;hive2 </w:t>
            </w:r>
            <w:proofErr w:type="spellStart"/>
            <w:r w:rsidRPr="006F1C55">
              <w:t>xmlns</w:t>
            </w:r>
            <w:proofErr w:type="spellEnd"/>
            <w:r w:rsidRPr="006F1C55">
              <w:t>="uri:oozie:hive2-action:0.1"&gt;</w:t>
            </w:r>
          </w:p>
          <w:p w14:paraId="39235FCA" w14:textId="77777777" w:rsidR="006F1C55" w:rsidRPr="006F1C55" w:rsidRDefault="006F1C55" w:rsidP="006F1C55">
            <w:r w:rsidRPr="006F1C55">
              <w:t xml:space="preserve">            &lt;job-tracker&gt;${</w:t>
            </w:r>
            <w:proofErr w:type="spellStart"/>
            <w:r w:rsidRPr="006F1C55">
              <w:t>jobTracker</w:t>
            </w:r>
            <w:proofErr w:type="spellEnd"/>
            <w:r w:rsidRPr="006F1C55">
              <w:t>}&lt;/job-tracker&gt;</w:t>
            </w:r>
          </w:p>
          <w:p w14:paraId="1D1E92A4" w14:textId="77777777" w:rsidR="006F1C55" w:rsidRPr="006F1C55" w:rsidRDefault="006F1C55" w:rsidP="006F1C55">
            <w:r w:rsidRPr="006F1C55">
              <w:t xml:space="preserve">            &lt;name-node&gt;${</w:t>
            </w:r>
            <w:proofErr w:type="spellStart"/>
            <w:r w:rsidRPr="006F1C55">
              <w:t>nameNode</w:t>
            </w:r>
            <w:proofErr w:type="spellEnd"/>
            <w:r w:rsidRPr="006F1C55">
              <w:t>}&lt;/name-node&gt;</w:t>
            </w:r>
          </w:p>
          <w:p w14:paraId="38EC5148" w14:textId="77777777" w:rsidR="006F1C55" w:rsidRPr="006F1C55" w:rsidRDefault="006F1C55" w:rsidP="006F1C55">
            <w:r w:rsidRPr="006F1C55">
              <w:t xml:space="preserve">            &lt;prepare&gt;</w:t>
            </w:r>
          </w:p>
          <w:p w14:paraId="5CF6F75E" w14:textId="77777777" w:rsidR="006F1C55" w:rsidRPr="006F1C55" w:rsidRDefault="006F1C55" w:rsidP="006F1C55">
            <w:r w:rsidRPr="006F1C55">
              <w:t xml:space="preserve">                &lt;delete path="${nameNode}/user/${wf:user()}/${examplesRoot}/output-data/hive2"/&gt;</w:t>
            </w:r>
          </w:p>
          <w:p w14:paraId="097CC48B" w14:textId="77777777" w:rsidR="006F1C55" w:rsidRPr="006F1C55" w:rsidRDefault="006F1C55" w:rsidP="006F1C55">
            <w:r w:rsidRPr="006F1C55">
              <w:t xml:space="preserve">                &lt;</w:t>
            </w:r>
            <w:proofErr w:type="spellStart"/>
            <w:r w:rsidRPr="006F1C55">
              <w:t>mkdir</w:t>
            </w:r>
            <w:proofErr w:type="spellEnd"/>
            <w:r w:rsidRPr="006F1C55">
              <w:t xml:space="preserve"> path="${nameNode}/user/${wf:user()}/${examplesRoot}/output-data"/&gt;</w:t>
            </w:r>
          </w:p>
          <w:p w14:paraId="128CB17C" w14:textId="77777777" w:rsidR="006F1C55" w:rsidRPr="006F1C55" w:rsidRDefault="006F1C55" w:rsidP="006F1C55">
            <w:r w:rsidRPr="006F1C55">
              <w:lastRenderedPageBreak/>
              <w:t xml:space="preserve">            &lt;/prepare&gt;</w:t>
            </w:r>
          </w:p>
          <w:p w14:paraId="3A81A33C" w14:textId="77777777" w:rsidR="006F1C55" w:rsidRPr="006F1C55" w:rsidRDefault="006F1C55" w:rsidP="006F1C55">
            <w:r w:rsidRPr="006F1C55">
              <w:t xml:space="preserve">            &lt;configuration&gt;</w:t>
            </w:r>
          </w:p>
          <w:p w14:paraId="1A600FB0" w14:textId="77777777" w:rsidR="006F1C55" w:rsidRPr="006F1C55" w:rsidRDefault="006F1C55" w:rsidP="006F1C55">
            <w:r w:rsidRPr="006F1C55">
              <w:t xml:space="preserve">                &lt;property&gt;</w:t>
            </w:r>
          </w:p>
          <w:p w14:paraId="72469313" w14:textId="77777777" w:rsidR="006F1C55" w:rsidRPr="006F1C55" w:rsidRDefault="006F1C55" w:rsidP="006F1C55">
            <w:r w:rsidRPr="006F1C55">
              <w:t xml:space="preserve">                    &lt;name&gt;mapred.job.queue.name&lt;/name&gt;</w:t>
            </w:r>
          </w:p>
          <w:p w14:paraId="18852C54" w14:textId="77777777" w:rsidR="006F1C55" w:rsidRPr="006F1C55" w:rsidRDefault="006F1C55" w:rsidP="006F1C55">
            <w:r w:rsidRPr="006F1C55">
              <w:t xml:space="preserve">                    &lt;value&gt;${</w:t>
            </w:r>
            <w:proofErr w:type="spellStart"/>
            <w:r w:rsidRPr="006F1C55">
              <w:t>queueName</w:t>
            </w:r>
            <w:proofErr w:type="spellEnd"/>
            <w:r w:rsidRPr="006F1C55">
              <w:t>}&lt;/value&gt;</w:t>
            </w:r>
          </w:p>
          <w:p w14:paraId="48023FB2" w14:textId="77777777" w:rsidR="006F1C55" w:rsidRPr="006F1C55" w:rsidRDefault="006F1C55" w:rsidP="006F1C55">
            <w:r w:rsidRPr="006F1C55">
              <w:t xml:space="preserve">                &lt;/property&gt;</w:t>
            </w:r>
          </w:p>
          <w:p w14:paraId="19527DD0" w14:textId="77777777" w:rsidR="006F1C55" w:rsidRPr="006F1C55" w:rsidRDefault="006F1C55" w:rsidP="006F1C55">
            <w:r w:rsidRPr="006F1C55">
              <w:t xml:space="preserve">            &lt;/configuration&gt;</w:t>
            </w:r>
          </w:p>
          <w:p w14:paraId="0CB1487E" w14:textId="77777777" w:rsidR="006F1C55" w:rsidRPr="006F1C55" w:rsidRDefault="006F1C55" w:rsidP="006F1C55">
            <w:r w:rsidRPr="006F1C55">
              <w:t xml:space="preserve">            &lt;</w:t>
            </w:r>
            <w:proofErr w:type="spellStart"/>
            <w:r w:rsidRPr="006F1C55">
              <w:t>jdbc-url</w:t>
            </w:r>
            <w:proofErr w:type="spellEnd"/>
            <w:r w:rsidRPr="006F1C55">
              <w:t>&gt;${</w:t>
            </w:r>
            <w:proofErr w:type="spellStart"/>
            <w:r w:rsidRPr="006F1C55">
              <w:t>jdbcURL</w:t>
            </w:r>
            <w:proofErr w:type="spellEnd"/>
            <w:r w:rsidRPr="006F1C55">
              <w:t>}&lt;/</w:t>
            </w:r>
            <w:proofErr w:type="spellStart"/>
            <w:r w:rsidRPr="006F1C55">
              <w:t>jdbc-url</w:t>
            </w:r>
            <w:proofErr w:type="spellEnd"/>
            <w:r w:rsidRPr="006F1C55">
              <w:t>&gt;</w:t>
            </w:r>
          </w:p>
          <w:p w14:paraId="0836B888" w14:textId="77777777" w:rsidR="006F1C55" w:rsidRPr="006F1C55" w:rsidRDefault="006F1C55" w:rsidP="006F1C55">
            <w:r w:rsidRPr="006F1C55">
              <w:t xml:space="preserve">            &lt;script&gt;</w:t>
            </w:r>
            <w:proofErr w:type="spellStart"/>
            <w:r w:rsidRPr="006F1C55">
              <w:t>script.q</w:t>
            </w:r>
            <w:proofErr w:type="spellEnd"/>
            <w:r w:rsidRPr="006F1C55">
              <w:t>&lt;/script&gt;</w:t>
            </w:r>
          </w:p>
          <w:p w14:paraId="3651FA12" w14:textId="77777777" w:rsidR="006F1C55" w:rsidRPr="006F1C55" w:rsidRDefault="006F1C55" w:rsidP="006F1C55">
            <w:r w:rsidRPr="006F1C55">
              <w:t xml:space="preserve">            &lt;param&gt;INPUT=/user/${wf:user()}/${examplesRoot}/input-data/table&lt;/param&gt;</w:t>
            </w:r>
          </w:p>
          <w:p w14:paraId="01F35504" w14:textId="77777777" w:rsidR="006F1C55" w:rsidRPr="006F1C55" w:rsidRDefault="006F1C55" w:rsidP="006F1C55">
            <w:r w:rsidRPr="006F1C55">
              <w:t xml:space="preserve">            &lt;param&gt;OUTPUT=/user/${wf:user()}/${examplesRoot}/output-data/hive2&lt;/param&gt;</w:t>
            </w:r>
          </w:p>
          <w:p w14:paraId="6F113113" w14:textId="77777777" w:rsidR="006F1C55" w:rsidRPr="006F1C55" w:rsidRDefault="006F1C55" w:rsidP="006F1C55">
            <w:r w:rsidRPr="006F1C55">
              <w:t xml:space="preserve">        &lt;/hive2&gt;</w:t>
            </w:r>
          </w:p>
          <w:p w14:paraId="01948FB5" w14:textId="77777777" w:rsidR="006F1C55" w:rsidRPr="006F1C55" w:rsidRDefault="006F1C55" w:rsidP="006F1C55">
            <w:r w:rsidRPr="006F1C55">
              <w:t xml:space="preserve">        &lt;ok to="end"/&gt;</w:t>
            </w:r>
          </w:p>
          <w:p w14:paraId="3B59C93A" w14:textId="77777777" w:rsidR="006F1C55" w:rsidRPr="006F1C55" w:rsidRDefault="006F1C55" w:rsidP="006F1C55">
            <w:r w:rsidRPr="006F1C55">
              <w:t xml:space="preserve">        &lt;error to="fail"/&gt;</w:t>
            </w:r>
          </w:p>
          <w:p w14:paraId="7E8991EE" w14:textId="77777777" w:rsidR="006F1C55" w:rsidRPr="006F1C55" w:rsidRDefault="006F1C55" w:rsidP="006F1C55">
            <w:r w:rsidRPr="006F1C55">
              <w:t xml:space="preserve">    &lt;/action&gt;</w:t>
            </w:r>
          </w:p>
          <w:p w14:paraId="7EB05749" w14:textId="77777777" w:rsidR="006F1C55" w:rsidRPr="006F1C55" w:rsidRDefault="006F1C55" w:rsidP="006F1C55"/>
          <w:p w14:paraId="4E11873A" w14:textId="77777777" w:rsidR="006F1C55" w:rsidRPr="006F1C55" w:rsidRDefault="006F1C55" w:rsidP="006F1C55">
            <w:r w:rsidRPr="006F1C55">
              <w:t xml:space="preserve">    &lt;kill name="fail"&gt;</w:t>
            </w:r>
          </w:p>
          <w:p w14:paraId="117D91B7" w14:textId="77777777" w:rsidR="006F1C55" w:rsidRPr="006F1C55" w:rsidRDefault="006F1C55" w:rsidP="006F1C55">
            <w:r w:rsidRPr="006F1C55">
              <w:t xml:space="preserve">        &lt;message&gt;Hive2 (Beeline) action failed, error message[${</w:t>
            </w:r>
            <w:proofErr w:type="spellStart"/>
            <w:r w:rsidRPr="006F1C55">
              <w:t>wf:errorMessage</w:t>
            </w:r>
            <w:proofErr w:type="spellEnd"/>
            <w:r w:rsidRPr="006F1C55">
              <w:t>(</w:t>
            </w:r>
            <w:proofErr w:type="spellStart"/>
            <w:r w:rsidRPr="006F1C55">
              <w:t>wf:lastErrorNode</w:t>
            </w:r>
            <w:proofErr w:type="spellEnd"/>
            <w:r w:rsidRPr="006F1C55">
              <w:t>())}]&lt;/message&gt;</w:t>
            </w:r>
          </w:p>
          <w:p w14:paraId="194BE490" w14:textId="77777777" w:rsidR="006F1C55" w:rsidRPr="006F1C55" w:rsidRDefault="006F1C55" w:rsidP="006F1C55">
            <w:r w:rsidRPr="006F1C55">
              <w:t xml:space="preserve">    &lt;/kill&gt;</w:t>
            </w:r>
          </w:p>
          <w:p w14:paraId="0F8C1BF1" w14:textId="77777777" w:rsidR="006F1C55" w:rsidRPr="006F1C55" w:rsidRDefault="006F1C55" w:rsidP="006F1C55">
            <w:r w:rsidRPr="006F1C55">
              <w:t xml:space="preserve">    &lt;end name="end"/&gt;</w:t>
            </w:r>
          </w:p>
          <w:p w14:paraId="0E2AB7B6" w14:textId="0D18A5CD" w:rsidR="009C62D7" w:rsidRDefault="006F1C55" w:rsidP="006F1C55">
            <w:pPr>
              <w:rPr>
                <w:rStyle w:val="HTML"/>
                <w:rFonts w:ascii="Calibri" w:hAnsi="Calibri" w:cs="Times New Roman"/>
                <w:szCs w:val="22"/>
              </w:rPr>
            </w:pPr>
            <w:r w:rsidRPr="006F1C55">
              <w:t>&lt;/workflow-app&gt;</w:t>
            </w:r>
          </w:p>
        </w:tc>
      </w:tr>
    </w:tbl>
    <w:p w14:paraId="78AC180F" w14:textId="14C477C5" w:rsidR="009C62D7" w:rsidRDefault="001C1852" w:rsidP="009C62D7">
      <w:pPr>
        <w:spacing w:line="360" w:lineRule="auto"/>
        <w:ind w:firstLineChars="200" w:firstLine="420"/>
      </w:pPr>
      <w:r w:rsidRPr="001C1852">
        <w:rPr>
          <w:rFonts w:hint="eastAsia"/>
        </w:rPr>
        <w:lastRenderedPageBreak/>
        <w:t>编辑</w:t>
      </w:r>
      <w:proofErr w:type="spellStart"/>
      <w:r w:rsidRPr="001C1852">
        <w:rPr>
          <w:rFonts w:hint="eastAsia"/>
        </w:rPr>
        <w:t>hivesql</w:t>
      </w:r>
      <w:proofErr w:type="spellEnd"/>
      <w:r w:rsidRPr="001C1852">
        <w:rPr>
          <w:rFonts w:hint="eastAsia"/>
        </w:rPr>
        <w:t>文件</w:t>
      </w:r>
    </w:p>
    <w:p w14:paraId="2A1303C8" w14:textId="77777777" w:rsidR="00573501" w:rsidRPr="00573501" w:rsidRDefault="00573501" w:rsidP="00573501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57350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57350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57350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script.q</w:t>
      </w:r>
      <w:proofErr w:type="spellEnd"/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992E71" w14:paraId="2B78E751" w14:textId="77777777" w:rsidTr="00992E71">
        <w:tc>
          <w:tcPr>
            <w:tcW w:w="7875" w:type="dxa"/>
          </w:tcPr>
          <w:p w14:paraId="127CE0F0" w14:textId="77777777" w:rsidR="00992E71" w:rsidRDefault="00992E71" w:rsidP="008447B5">
            <w:r>
              <w:t>DROP TABLE IF EXISTS test;</w:t>
            </w:r>
          </w:p>
          <w:p w14:paraId="5BCE15C0" w14:textId="77777777" w:rsidR="00992E71" w:rsidRDefault="00992E71" w:rsidP="008447B5">
            <w:r>
              <w:t>CREATE EXTERNAL TABLE test (a INT) STORED AS TEXTFILE LOCATION '${INPUT}';</w:t>
            </w:r>
          </w:p>
          <w:p w14:paraId="0C255A4B" w14:textId="77777777" w:rsidR="00992E71" w:rsidRDefault="00992E71" w:rsidP="008447B5">
            <w:r>
              <w:t>insert into test values(10);</w:t>
            </w:r>
          </w:p>
          <w:p w14:paraId="1005A62C" w14:textId="77777777" w:rsidR="00992E71" w:rsidRDefault="00992E71" w:rsidP="008447B5">
            <w:r>
              <w:t>insert into test values(20);</w:t>
            </w:r>
          </w:p>
          <w:p w14:paraId="3B0E37A1" w14:textId="43C49EEE" w:rsidR="00992E71" w:rsidRDefault="00992E71" w:rsidP="008447B5">
            <w:r>
              <w:t>insert into test values(30);</w:t>
            </w:r>
          </w:p>
        </w:tc>
      </w:tr>
    </w:tbl>
    <w:p w14:paraId="00EA9DB1" w14:textId="30A847AA" w:rsidR="0071763A" w:rsidRDefault="00683883" w:rsidP="00683883">
      <w:pPr>
        <w:pStyle w:val="3"/>
      </w:pPr>
      <w:bookmarkStart w:id="38" w:name="_Toc10993526"/>
      <w:r>
        <w:rPr>
          <w:rFonts w:hint="eastAsia"/>
        </w:rPr>
        <w:t>上传调度任务到</w:t>
      </w:r>
      <w:proofErr w:type="spellStart"/>
      <w:r>
        <w:rPr>
          <w:rFonts w:hint="eastAsia"/>
        </w:rPr>
        <w:t>hdfs</w:t>
      </w:r>
      <w:bookmarkEnd w:id="38"/>
      <w:proofErr w:type="spellEnd"/>
    </w:p>
    <w:p w14:paraId="4EAC0370" w14:textId="77777777" w:rsidR="00DD3612" w:rsidRPr="00DD3612" w:rsidRDefault="00DD3612" w:rsidP="00DD3612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DD361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DD361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/export/servers/oozie-4.1.0-cdh5.14.0/</w:t>
      </w:r>
      <w:proofErr w:type="spellStart"/>
      <w:r w:rsidRPr="00DD361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</w:p>
    <w:p w14:paraId="19FC368B" w14:textId="380CD15B" w:rsidR="002314C2" w:rsidRPr="00DD3612" w:rsidRDefault="00DD3612" w:rsidP="00DD3612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DD361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hdfs</w:t>
      </w:r>
      <w:proofErr w:type="spellEnd"/>
      <w:proofErr w:type="gramEnd"/>
      <w:r w:rsidRPr="00DD361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DD361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dfs</w:t>
      </w:r>
      <w:proofErr w:type="spellEnd"/>
      <w:r w:rsidRPr="00DD361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-put hive2/ /user/root/</w:t>
      </w:r>
      <w:proofErr w:type="spellStart"/>
      <w:r w:rsidRPr="00DD361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DD361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</w:p>
    <w:p w14:paraId="4D842F2B" w14:textId="0A893298" w:rsidR="00683883" w:rsidRDefault="00683883" w:rsidP="00683883">
      <w:pPr>
        <w:pStyle w:val="3"/>
      </w:pPr>
      <w:bookmarkStart w:id="39" w:name="_Toc10993527"/>
      <w:r>
        <w:rPr>
          <w:rFonts w:hint="eastAsia"/>
        </w:rPr>
        <w:lastRenderedPageBreak/>
        <w:t>执行调度任务</w:t>
      </w:r>
      <w:bookmarkEnd w:id="39"/>
    </w:p>
    <w:p w14:paraId="0787A9B0" w14:textId="316AAF28" w:rsidR="00E727D3" w:rsidRDefault="00904D64" w:rsidP="00E518AD">
      <w:pPr>
        <w:spacing w:line="360" w:lineRule="auto"/>
        <w:ind w:firstLineChars="200" w:firstLine="480"/>
        <w:rPr>
          <w:sz w:val="24"/>
        </w:rPr>
      </w:pPr>
      <w:r w:rsidRPr="00E727D3">
        <w:rPr>
          <w:sz w:val="24"/>
        </w:rPr>
        <w:t>首先确保已经启动</w:t>
      </w:r>
      <w:r w:rsidRPr="00E727D3">
        <w:rPr>
          <w:sz w:val="24"/>
        </w:rPr>
        <w:t>hiveServer2</w:t>
      </w:r>
      <w:r w:rsidRPr="00E727D3">
        <w:rPr>
          <w:sz w:val="24"/>
        </w:rPr>
        <w:t>服务</w:t>
      </w:r>
      <w:r w:rsidRPr="00E727D3">
        <w:rPr>
          <w:rFonts w:hint="eastAsia"/>
          <w:sz w:val="24"/>
        </w:rPr>
        <w:t>。</w:t>
      </w:r>
    </w:p>
    <w:p w14:paraId="64CE64D9" w14:textId="0BE95AC3" w:rsidR="00E518AD" w:rsidRPr="00E518AD" w:rsidRDefault="00E518AD" w:rsidP="00E518A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24BACB4" wp14:editId="7C2D4244">
            <wp:extent cx="4473328" cy="57155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407E" w14:textId="77777777" w:rsidR="00E518AD" w:rsidRPr="00904D64" w:rsidRDefault="00E518AD" w:rsidP="00904D64">
      <w:pPr>
        <w:ind w:left="420"/>
      </w:pPr>
    </w:p>
    <w:p w14:paraId="73C3B640" w14:textId="77777777" w:rsidR="00821C49" w:rsidRPr="00821C49" w:rsidRDefault="00821C49" w:rsidP="00821C4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21C4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821C4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46B25E7F" w14:textId="22921C7A" w:rsidR="00821C49" w:rsidRDefault="00821C49" w:rsidP="00821C4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21C4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bi</w:t>
      </w:r>
      <w:r w:rsidR="00065D1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n/</w:t>
      </w:r>
      <w:proofErr w:type="spellStart"/>
      <w:r w:rsidR="00065D1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  <w:proofErr w:type="gramEnd"/>
      <w:r w:rsidR="00065D1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job -</w:t>
      </w:r>
      <w:proofErr w:type="spellStart"/>
      <w:r w:rsidR="00065D1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  <w:r w:rsidR="00065D1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http://node</w:t>
      </w:r>
      <w:r w:rsidR="00065D1F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065D1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1</w:t>
      </w:r>
      <w:r w:rsidRPr="00821C4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:11000/oozie -</w:t>
      </w:r>
      <w:proofErr w:type="spellStart"/>
      <w:r w:rsidRPr="00821C4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config</w:t>
      </w:r>
      <w:proofErr w:type="spellEnd"/>
      <w:r w:rsidRPr="00821C4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821C4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821C4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/hive2/</w:t>
      </w:r>
      <w:proofErr w:type="spellStart"/>
      <w:r w:rsidRPr="00821C4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job.properties</w:t>
      </w:r>
      <w:proofErr w:type="spellEnd"/>
      <w:r w:rsidRPr="00821C4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-run</w:t>
      </w:r>
    </w:p>
    <w:p w14:paraId="0FF3ABA1" w14:textId="77777777" w:rsidR="004A6134" w:rsidRDefault="004A6134" w:rsidP="00821C4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1934755D" w14:textId="7CC3B544" w:rsidR="004A6134" w:rsidRDefault="004A6134" w:rsidP="004A6134">
      <w:pPr>
        <w:spacing w:line="360" w:lineRule="auto"/>
        <w:ind w:firstLineChars="200" w:firstLine="480"/>
        <w:rPr>
          <w:sz w:val="24"/>
        </w:rPr>
      </w:pPr>
      <w:r w:rsidRPr="004A6134">
        <w:rPr>
          <w:sz w:val="24"/>
        </w:rPr>
        <w:t>可以在</w:t>
      </w:r>
      <w:r w:rsidRPr="004A6134">
        <w:rPr>
          <w:sz w:val="24"/>
        </w:rPr>
        <w:t>yarn</w:t>
      </w:r>
      <w:r w:rsidRPr="004A6134">
        <w:rPr>
          <w:sz w:val="24"/>
        </w:rPr>
        <w:t>上看到调度执行的过程</w:t>
      </w:r>
      <w:r w:rsidRPr="004A6134">
        <w:rPr>
          <w:rFonts w:hint="eastAsia"/>
          <w:sz w:val="24"/>
        </w:rPr>
        <w:t>:</w:t>
      </w:r>
    </w:p>
    <w:p w14:paraId="32314420" w14:textId="3A91A3EE" w:rsidR="00965683" w:rsidRDefault="00965683" w:rsidP="004A613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04ABE3A" wp14:editId="3B7BEA1F">
            <wp:extent cx="5274310" cy="17856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9CF5" w14:textId="1086AD8D" w:rsidR="00CD64A9" w:rsidRDefault="00CD64A9" w:rsidP="004A613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9BCB904" wp14:editId="4E002BA1">
            <wp:extent cx="5274310" cy="16103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EDED" w14:textId="37D25EA5" w:rsidR="004E113C" w:rsidRPr="004A6134" w:rsidRDefault="00EA7C34" w:rsidP="004A613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C85A51A" wp14:editId="4E1BA306">
            <wp:extent cx="4717189" cy="1638442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7BDA" w14:textId="2CBCBDFB" w:rsidR="002A7E67" w:rsidRDefault="002A7E67" w:rsidP="002A7E67">
      <w:pPr>
        <w:pStyle w:val="2"/>
      </w:pPr>
      <w:bookmarkStart w:id="40" w:name="_Toc10993528"/>
      <w:proofErr w:type="spellStart"/>
      <w:r>
        <w:rPr>
          <w:rFonts w:hint="eastAsia"/>
        </w:rPr>
        <w:lastRenderedPageBreak/>
        <w:t>Oozie</w:t>
      </w:r>
      <w:proofErr w:type="spellEnd"/>
      <w:r>
        <w:rPr>
          <w:rFonts w:hint="eastAsia"/>
        </w:rPr>
        <w:t>调度</w:t>
      </w:r>
      <w:r>
        <w:rPr>
          <w:rFonts w:hint="eastAsia"/>
        </w:rPr>
        <w:t>MapReduce</w:t>
      </w:r>
      <w:bookmarkEnd w:id="40"/>
    </w:p>
    <w:p w14:paraId="4F6700B1" w14:textId="7FEED767" w:rsidR="00B3164A" w:rsidRDefault="00B3164A" w:rsidP="00B3164A">
      <w:pPr>
        <w:pStyle w:val="3"/>
      </w:pPr>
      <w:bookmarkStart w:id="41" w:name="_Toc10993529"/>
      <w:r>
        <w:rPr>
          <w:rFonts w:hint="eastAsia"/>
        </w:rPr>
        <w:t>准备配置模板</w:t>
      </w:r>
      <w:bookmarkEnd w:id="41"/>
    </w:p>
    <w:p w14:paraId="04198A4E" w14:textId="21C43315" w:rsidR="00CE60E7" w:rsidRPr="00CE60E7" w:rsidRDefault="00005B03" w:rsidP="00CE60E7">
      <w:pPr>
        <w:spacing w:line="360" w:lineRule="auto"/>
        <w:ind w:firstLineChars="200" w:firstLine="480"/>
        <w:rPr>
          <w:sz w:val="24"/>
        </w:rPr>
      </w:pPr>
      <w:r w:rsidRPr="008135A1">
        <w:rPr>
          <w:rFonts w:hint="eastAsia"/>
          <w:sz w:val="24"/>
        </w:rPr>
        <w:t>准备</w:t>
      </w:r>
      <w:proofErr w:type="spellStart"/>
      <w:r w:rsidRPr="008135A1">
        <w:rPr>
          <w:rFonts w:hint="eastAsia"/>
          <w:sz w:val="24"/>
        </w:rPr>
        <w:t>mr</w:t>
      </w:r>
      <w:proofErr w:type="spellEnd"/>
      <w:r w:rsidRPr="008135A1">
        <w:rPr>
          <w:rFonts w:hint="eastAsia"/>
          <w:sz w:val="24"/>
        </w:rPr>
        <w:t>程序的待处理数据。</w:t>
      </w:r>
      <w:r w:rsidR="00CE60E7" w:rsidRPr="00CE60E7">
        <w:rPr>
          <w:rFonts w:hint="eastAsia"/>
          <w:sz w:val="24"/>
        </w:rPr>
        <w:t>用</w:t>
      </w:r>
      <w:proofErr w:type="spellStart"/>
      <w:r w:rsidR="00CE60E7" w:rsidRPr="00CE60E7">
        <w:rPr>
          <w:rFonts w:hint="eastAsia"/>
          <w:sz w:val="24"/>
        </w:rPr>
        <w:t>hadoop</w:t>
      </w:r>
      <w:proofErr w:type="spellEnd"/>
      <w:r w:rsidR="00CE60E7" w:rsidRPr="00CE60E7">
        <w:rPr>
          <w:rFonts w:hint="eastAsia"/>
          <w:sz w:val="24"/>
        </w:rPr>
        <w:t>自带的</w:t>
      </w:r>
      <w:r w:rsidR="00CE60E7" w:rsidRPr="00CE60E7">
        <w:rPr>
          <w:rFonts w:hint="eastAsia"/>
          <w:sz w:val="24"/>
        </w:rPr>
        <w:t>MR</w:t>
      </w:r>
      <w:r w:rsidR="00CE60E7" w:rsidRPr="00CE60E7">
        <w:rPr>
          <w:rFonts w:hint="eastAsia"/>
          <w:sz w:val="24"/>
        </w:rPr>
        <w:t>程序来运行</w:t>
      </w:r>
      <w:proofErr w:type="spellStart"/>
      <w:r w:rsidR="00CE60E7" w:rsidRPr="00CE60E7">
        <w:rPr>
          <w:rFonts w:hint="eastAsia"/>
          <w:sz w:val="24"/>
        </w:rPr>
        <w:t>wordcount</w:t>
      </w:r>
      <w:proofErr w:type="spellEnd"/>
      <w:r w:rsidR="00CE60E7">
        <w:rPr>
          <w:rFonts w:hint="eastAsia"/>
          <w:sz w:val="24"/>
        </w:rPr>
        <w:t>。</w:t>
      </w:r>
    </w:p>
    <w:p w14:paraId="62DB78FF" w14:textId="1B34ECD2" w:rsidR="00CE60E7" w:rsidRPr="00CE60E7" w:rsidRDefault="00961EB7" w:rsidP="00CE60E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准备</w:t>
      </w:r>
      <w:r w:rsidR="00CE60E7" w:rsidRPr="00CE60E7">
        <w:rPr>
          <w:rFonts w:hint="eastAsia"/>
          <w:sz w:val="24"/>
        </w:rPr>
        <w:t>数据上传到</w:t>
      </w:r>
      <w:r w:rsidR="00CE60E7" w:rsidRPr="00CE60E7">
        <w:rPr>
          <w:rFonts w:hint="eastAsia"/>
          <w:sz w:val="24"/>
        </w:rPr>
        <w:t>HDFS</w:t>
      </w:r>
      <w:r w:rsidR="00CE60E7" w:rsidRPr="00CE60E7">
        <w:rPr>
          <w:rFonts w:hint="eastAsia"/>
          <w:sz w:val="24"/>
        </w:rPr>
        <w:t>的</w:t>
      </w:r>
      <w:r w:rsidR="00CE60E7" w:rsidRPr="00CE60E7">
        <w:rPr>
          <w:rFonts w:hint="eastAsia"/>
          <w:sz w:val="24"/>
        </w:rPr>
        <w:t>/</w:t>
      </w:r>
      <w:proofErr w:type="spellStart"/>
      <w:r w:rsidR="00CE60E7" w:rsidRPr="00CE60E7">
        <w:rPr>
          <w:rFonts w:hint="eastAsia"/>
          <w:sz w:val="24"/>
        </w:rPr>
        <w:t>oozie</w:t>
      </w:r>
      <w:proofErr w:type="spellEnd"/>
      <w:r w:rsidR="00CE60E7" w:rsidRPr="00CE60E7">
        <w:rPr>
          <w:rFonts w:hint="eastAsia"/>
          <w:sz w:val="24"/>
        </w:rPr>
        <w:t>/input</w:t>
      </w:r>
      <w:r w:rsidR="00CE60E7" w:rsidRPr="00CE60E7">
        <w:rPr>
          <w:rFonts w:hint="eastAsia"/>
          <w:sz w:val="24"/>
        </w:rPr>
        <w:t>路径下去</w:t>
      </w:r>
    </w:p>
    <w:p w14:paraId="18BDC45A" w14:textId="77777777" w:rsidR="00CE60E7" w:rsidRPr="00D51D3F" w:rsidRDefault="00CE60E7" w:rsidP="00D51D3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D51D3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hdfs</w:t>
      </w:r>
      <w:proofErr w:type="spellEnd"/>
      <w:proofErr w:type="gramEnd"/>
      <w:r w:rsidRPr="00D51D3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D51D3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dfs</w:t>
      </w:r>
      <w:proofErr w:type="spellEnd"/>
      <w:r w:rsidRPr="00D51D3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proofErr w:type="spellStart"/>
      <w:r w:rsidRPr="00D51D3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mkdir</w:t>
      </w:r>
      <w:proofErr w:type="spellEnd"/>
      <w:r w:rsidRPr="00D51D3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-p /</w:t>
      </w:r>
      <w:proofErr w:type="spellStart"/>
      <w:r w:rsidRPr="00D51D3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  <w:r w:rsidRPr="00D51D3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/input</w:t>
      </w:r>
    </w:p>
    <w:p w14:paraId="6B9327CC" w14:textId="13ED2663" w:rsidR="00A15BD7" w:rsidRDefault="00A15BD7" w:rsidP="00D51D3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D51D3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hdfs</w:t>
      </w:r>
      <w:proofErr w:type="spellEnd"/>
      <w:proofErr w:type="gramEnd"/>
      <w:r w:rsidRPr="00D51D3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D51D3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dfs</w:t>
      </w:r>
      <w:proofErr w:type="spellEnd"/>
      <w:r w:rsidRPr="00D51D3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-put wordcount.txt /</w:t>
      </w:r>
      <w:proofErr w:type="spellStart"/>
      <w:r w:rsidRPr="00D51D3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  <w:r w:rsidRPr="00D51D3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/input</w:t>
      </w:r>
    </w:p>
    <w:p w14:paraId="4DC1A7E9" w14:textId="77777777" w:rsidR="007328B2" w:rsidRDefault="007328B2" w:rsidP="00D51D3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4B652009" w14:textId="77777777" w:rsidR="007328B2" w:rsidRPr="007328B2" w:rsidRDefault="007328B2" w:rsidP="007328B2">
      <w:pPr>
        <w:spacing w:line="360" w:lineRule="auto"/>
        <w:ind w:firstLineChars="200" w:firstLine="480"/>
        <w:rPr>
          <w:sz w:val="24"/>
        </w:rPr>
      </w:pPr>
      <w:r w:rsidRPr="007328B2">
        <w:rPr>
          <w:rFonts w:hint="eastAsia"/>
          <w:sz w:val="24"/>
        </w:rPr>
        <w:t>拷贝</w:t>
      </w:r>
      <w:r w:rsidRPr="007328B2">
        <w:rPr>
          <w:sz w:val="24"/>
        </w:rPr>
        <w:t>MR</w:t>
      </w:r>
      <w:r w:rsidRPr="007328B2">
        <w:rPr>
          <w:rFonts w:hint="eastAsia"/>
          <w:sz w:val="24"/>
        </w:rPr>
        <w:t>的</w:t>
      </w:r>
      <w:r w:rsidRPr="007328B2">
        <w:rPr>
          <w:sz w:val="24"/>
        </w:rPr>
        <w:t>任务模板</w:t>
      </w:r>
    </w:p>
    <w:p w14:paraId="152E8ED3" w14:textId="77777777" w:rsidR="002A41AE" w:rsidRPr="002A41AE" w:rsidRDefault="002A41AE" w:rsidP="002A41A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2A41A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2A41A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0067AF6A" w14:textId="0BF7F747" w:rsidR="002A41AE" w:rsidRPr="002A41AE" w:rsidRDefault="002A41AE" w:rsidP="002A41A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2A41A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cp</w:t>
      </w:r>
      <w:proofErr w:type="spellEnd"/>
      <w:proofErr w:type="gramEnd"/>
      <w:r w:rsidRPr="002A41A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proofErr w:type="spellStart"/>
      <w:r w:rsidRPr="002A41A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ra</w:t>
      </w:r>
      <w:proofErr w:type="spellEnd"/>
      <w:r w:rsidRPr="002A41A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examples/apps/map-reduce/ </w:t>
      </w:r>
      <w:proofErr w:type="spellStart"/>
      <w:r w:rsidRPr="002A41A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2A41A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</w:p>
    <w:p w14:paraId="24C12CF5" w14:textId="77777777" w:rsidR="002A41AE" w:rsidRPr="002A41AE" w:rsidRDefault="002A41AE" w:rsidP="002A41AE">
      <w:pPr>
        <w:spacing w:line="360" w:lineRule="auto"/>
        <w:ind w:firstLineChars="200" w:firstLine="480"/>
        <w:rPr>
          <w:sz w:val="24"/>
        </w:rPr>
      </w:pPr>
      <w:r w:rsidRPr="002A41AE">
        <w:rPr>
          <w:rFonts w:hint="eastAsia"/>
          <w:sz w:val="24"/>
        </w:rPr>
        <w:t>删掉</w:t>
      </w:r>
      <w:r w:rsidRPr="002A41AE">
        <w:rPr>
          <w:rFonts w:hint="eastAsia"/>
          <w:sz w:val="24"/>
        </w:rPr>
        <w:t>MR</w:t>
      </w:r>
      <w:r w:rsidRPr="002A41AE">
        <w:rPr>
          <w:rFonts w:hint="eastAsia"/>
          <w:sz w:val="24"/>
        </w:rPr>
        <w:t>任务模板</w:t>
      </w:r>
      <w:r w:rsidRPr="002A41AE">
        <w:rPr>
          <w:rFonts w:hint="eastAsia"/>
          <w:sz w:val="24"/>
        </w:rPr>
        <w:t>lib</w:t>
      </w:r>
      <w:r w:rsidRPr="002A41AE">
        <w:rPr>
          <w:rFonts w:hint="eastAsia"/>
          <w:sz w:val="24"/>
        </w:rPr>
        <w:t>目录下自带的</w:t>
      </w:r>
      <w:r w:rsidRPr="002A41AE">
        <w:rPr>
          <w:rFonts w:hint="eastAsia"/>
          <w:sz w:val="24"/>
        </w:rPr>
        <w:t>jar</w:t>
      </w:r>
      <w:r w:rsidRPr="002A41AE">
        <w:rPr>
          <w:rFonts w:hint="eastAsia"/>
          <w:sz w:val="24"/>
        </w:rPr>
        <w:t>包</w:t>
      </w:r>
    </w:p>
    <w:p w14:paraId="21E6765E" w14:textId="77777777" w:rsidR="002A41AE" w:rsidRPr="002A41AE" w:rsidRDefault="002A41AE" w:rsidP="002A41A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2A41A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2A41A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/export/servers/oozie-4.1.0-cdh5.14.0/</w:t>
      </w:r>
      <w:proofErr w:type="spellStart"/>
      <w:r w:rsidRPr="002A41A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2A41A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/map-reduce/lib</w:t>
      </w:r>
    </w:p>
    <w:p w14:paraId="195379E7" w14:textId="2157C154" w:rsidR="007328B2" w:rsidRDefault="002A41AE" w:rsidP="002A41A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2A41A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rm</w:t>
      </w:r>
      <w:proofErr w:type="spellEnd"/>
      <w:proofErr w:type="gramEnd"/>
      <w:r w:rsidRPr="002A41A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proofErr w:type="spellStart"/>
      <w:r w:rsidRPr="002A41A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rf</w:t>
      </w:r>
      <w:proofErr w:type="spellEnd"/>
      <w:r w:rsidRPr="002A41A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oozie-examples-4.1.0-cdh5.14.0.jar</w:t>
      </w:r>
    </w:p>
    <w:p w14:paraId="05B1D572" w14:textId="77777777" w:rsidR="00FE05AE" w:rsidRDefault="00FE05AE" w:rsidP="002A41A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125631FC" w14:textId="43BD9929" w:rsidR="00FE05AE" w:rsidRDefault="00FE05AE" w:rsidP="00FE05AE">
      <w:pPr>
        <w:spacing w:line="360" w:lineRule="auto"/>
        <w:ind w:firstLineChars="200" w:firstLine="480"/>
        <w:rPr>
          <w:sz w:val="24"/>
        </w:rPr>
      </w:pPr>
      <w:r w:rsidRPr="00FE05AE">
        <w:rPr>
          <w:rFonts w:hint="eastAsia"/>
          <w:sz w:val="24"/>
        </w:rPr>
        <w:t>拷贝</w:t>
      </w:r>
      <w:r>
        <w:rPr>
          <w:rFonts w:hint="eastAsia"/>
          <w:sz w:val="24"/>
        </w:rPr>
        <w:t>官方自带</w:t>
      </w:r>
      <w:proofErr w:type="spellStart"/>
      <w:r>
        <w:rPr>
          <w:rFonts w:hint="eastAsia"/>
          <w:sz w:val="24"/>
        </w:rPr>
        <w:t>mr</w:t>
      </w:r>
      <w:proofErr w:type="spellEnd"/>
      <w:r>
        <w:rPr>
          <w:sz w:val="24"/>
        </w:rPr>
        <w:t>程序</w:t>
      </w:r>
      <w:r w:rsidRPr="00FE05AE">
        <w:rPr>
          <w:rFonts w:hint="eastAsia"/>
          <w:sz w:val="24"/>
        </w:rPr>
        <w:t>jar</w:t>
      </w:r>
      <w:r w:rsidRPr="00FE05AE">
        <w:rPr>
          <w:rFonts w:hint="eastAsia"/>
          <w:sz w:val="24"/>
        </w:rPr>
        <w:t>包到对应目录</w:t>
      </w:r>
    </w:p>
    <w:p w14:paraId="121B91CF" w14:textId="77777777" w:rsidR="00434649" w:rsidRDefault="00673074" w:rsidP="0067307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67307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cp</w:t>
      </w:r>
      <w:proofErr w:type="spellEnd"/>
      <w:proofErr w:type="gramEnd"/>
      <w:r w:rsidRPr="0067307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</w:p>
    <w:p w14:paraId="3846CCCE" w14:textId="77777777" w:rsidR="00434649" w:rsidRDefault="00673074" w:rsidP="0067307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67307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/export/servers/hadoop-2.7.5/share/hadoop/mapreduce/hadoop-mapreduce-examples-2.7.5.jar </w:t>
      </w:r>
    </w:p>
    <w:p w14:paraId="1B21B2CA" w14:textId="0F2BCA6A" w:rsidR="00673074" w:rsidRDefault="00673074" w:rsidP="0067307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67307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/export/servers/oozie-4.1.0-cdh5.14.0/oozie_works/map-reduce/lib/</w:t>
      </w:r>
    </w:p>
    <w:p w14:paraId="78DE6B9D" w14:textId="07D371B5" w:rsidR="00673074" w:rsidRPr="001B13F6" w:rsidRDefault="00014FDB" w:rsidP="00014FDB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1B13F6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07E9AC8E" w14:textId="11E38258" w:rsidR="00B3164A" w:rsidRDefault="00B3164A" w:rsidP="00B3164A">
      <w:pPr>
        <w:pStyle w:val="3"/>
      </w:pPr>
      <w:bookmarkStart w:id="42" w:name="_Toc10993530"/>
      <w:r>
        <w:rPr>
          <w:rFonts w:hint="eastAsia"/>
        </w:rPr>
        <w:lastRenderedPageBreak/>
        <w:t>修改配置模板</w:t>
      </w:r>
      <w:bookmarkEnd w:id="42"/>
    </w:p>
    <w:p w14:paraId="7A2D19FA" w14:textId="77777777" w:rsidR="00C552DC" w:rsidRPr="00C552DC" w:rsidRDefault="00C552DC" w:rsidP="00C552DC">
      <w:pPr>
        <w:spacing w:line="360" w:lineRule="auto"/>
        <w:ind w:firstLineChars="200" w:firstLine="480"/>
        <w:rPr>
          <w:sz w:val="24"/>
        </w:rPr>
      </w:pPr>
      <w:r w:rsidRPr="00C552DC">
        <w:rPr>
          <w:rFonts w:hint="eastAsia"/>
          <w:sz w:val="24"/>
        </w:rPr>
        <w:t>修改</w:t>
      </w:r>
      <w:proofErr w:type="spellStart"/>
      <w:r w:rsidRPr="00C552DC">
        <w:rPr>
          <w:rFonts w:hint="eastAsia"/>
          <w:sz w:val="24"/>
        </w:rPr>
        <w:t>job.</w:t>
      </w:r>
      <w:proofErr w:type="gramStart"/>
      <w:r w:rsidRPr="00C552DC">
        <w:rPr>
          <w:rFonts w:hint="eastAsia"/>
          <w:sz w:val="24"/>
        </w:rPr>
        <w:t>properties</w:t>
      </w:r>
      <w:proofErr w:type="spellEnd"/>
      <w:proofErr w:type="gramEnd"/>
    </w:p>
    <w:p w14:paraId="2F4A9457" w14:textId="7C60F67A" w:rsidR="00C552DC" w:rsidRPr="00623ACB" w:rsidRDefault="00EE483D" w:rsidP="00623ACB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="00C552DC" w:rsidRPr="00623AC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/export/servers/oozie-4.1.0-cdh5.14.0/</w:t>
      </w:r>
      <w:proofErr w:type="spellStart"/>
      <w:r w:rsidR="00C552DC" w:rsidRPr="00623AC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="00C552DC" w:rsidRPr="00623AC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/map-reduce</w:t>
      </w:r>
    </w:p>
    <w:p w14:paraId="5213A20E" w14:textId="5B29A5A5" w:rsidR="00014FDB" w:rsidRDefault="00C552DC" w:rsidP="00623ACB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623AC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623AC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623AC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job.properties</w:t>
      </w:r>
      <w:proofErr w:type="spellEnd"/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EE483D" w14:paraId="6D28FFC7" w14:textId="77777777" w:rsidTr="00EE483D">
        <w:tc>
          <w:tcPr>
            <w:tcW w:w="7875" w:type="dxa"/>
          </w:tcPr>
          <w:p w14:paraId="6F6F2744" w14:textId="2F0D61DA" w:rsidR="00EE483D" w:rsidRPr="00EE483D" w:rsidRDefault="00EE483D" w:rsidP="00EE483D">
            <w:proofErr w:type="spellStart"/>
            <w:r w:rsidRPr="00EE483D">
              <w:t>nameNode</w:t>
            </w:r>
            <w:proofErr w:type="spellEnd"/>
            <w:r w:rsidRPr="00EE483D">
              <w:t>=hdfs://node-1:8020</w:t>
            </w:r>
          </w:p>
          <w:p w14:paraId="16423C37" w14:textId="2EE6FC7A" w:rsidR="00EE483D" w:rsidRPr="00EE483D" w:rsidRDefault="00EE483D" w:rsidP="00EE483D">
            <w:proofErr w:type="spellStart"/>
            <w:r w:rsidRPr="00EE483D">
              <w:t>jobTracker</w:t>
            </w:r>
            <w:proofErr w:type="spellEnd"/>
            <w:r w:rsidRPr="00EE483D">
              <w:t>=node-1:8032</w:t>
            </w:r>
          </w:p>
          <w:p w14:paraId="060CBBA9" w14:textId="77777777" w:rsidR="00EE483D" w:rsidRPr="00EE483D" w:rsidRDefault="00EE483D" w:rsidP="00EE483D">
            <w:proofErr w:type="spellStart"/>
            <w:r w:rsidRPr="00EE483D">
              <w:t>queueName</w:t>
            </w:r>
            <w:proofErr w:type="spellEnd"/>
            <w:r w:rsidRPr="00EE483D">
              <w:t>=default</w:t>
            </w:r>
          </w:p>
          <w:p w14:paraId="31880648" w14:textId="77777777" w:rsidR="00EE483D" w:rsidRPr="00EE483D" w:rsidRDefault="00EE483D" w:rsidP="00EE483D">
            <w:proofErr w:type="spellStart"/>
            <w:r w:rsidRPr="00EE483D">
              <w:t>examplesRoot</w:t>
            </w:r>
            <w:proofErr w:type="spellEnd"/>
            <w:r w:rsidRPr="00EE483D">
              <w:t>=</w:t>
            </w:r>
            <w:proofErr w:type="spellStart"/>
            <w:r w:rsidRPr="00EE483D">
              <w:t>oozie_works</w:t>
            </w:r>
            <w:proofErr w:type="spellEnd"/>
          </w:p>
          <w:p w14:paraId="4A65C15C" w14:textId="77777777" w:rsidR="00EE483D" w:rsidRPr="00EE483D" w:rsidRDefault="00EE483D" w:rsidP="00EE483D"/>
          <w:p w14:paraId="3CB7D205" w14:textId="77777777" w:rsidR="00EE483D" w:rsidRPr="00EE483D" w:rsidRDefault="00EE483D" w:rsidP="00EE483D">
            <w:r w:rsidRPr="00EE483D">
              <w:t>oozie.wf.application.path=${nameNode}/user/${user.name}/${examplesRoot}/map-reduce/workflow.xml</w:t>
            </w:r>
          </w:p>
          <w:p w14:paraId="7300DD5C" w14:textId="77777777" w:rsidR="00EE483D" w:rsidRPr="00EE483D" w:rsidRDefault="00EE483D" w:rsidP="00EE483D">
            <w:proofErr w:type="spellStart"/>
            <w:r w:rsidRPr="00EE483D">
              <w:t>outputDir</w:t>
            </w:r>
            <w:proofErr w:type="spellEnd"/>
            <w:r w:rsidRPr="00EE483D">
              <w:t>=/</w:t>
            </w:r>
            <w:proofErr w:type="spellStart"/>
            <w:r w:rsidRPr="00EE483D">
              <w:t>oozie</w:t>
            </w:r>
            <w:proofErr w:type="spellEnd"/>
            <w:r w:rsidRPr="00EE483D">
              <w:t>/output</w:t>
            </w:r>
          </w:p>
          <w:p w14:paraId="6A58D67A" w14:textId="03390092" w:rsidR="00EE483D" w:rsidRDefault="00EE483D" w:rsidP="00EE483D">
            <w:pPr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proofErr w:type="spellStart"/>
            <w:r w:rsidRPr="00EE483D">
              <w:t>inputdir</w:t>
            </w:r>
            <w:proofErr w:type="spellEnd"/>
            <w:r w:rsidRPr="00EE483D">
              <w:t>=/</w:t>
            </w:r>
            <w:proofErr w:type="spellStart"/>
            <w:r w:rsidRPr="00EE483D">
              <w:t>oozie</w:t>
            </w:r>
            <w:proofErr w:type="spellEnd"/>
            <w:r w:rsidRPr="00EE483D">
              <w:t>/input</w:t>
            </w:r>
          </w:p>
        </w:tc>
      </w:tr>
    </w:tbl>
    <w:p w14:paraId="2EDC9C69" w14:textId="77777777" w:rsidR="00EE483D" w:rsidRDefault="00EE483D" w:rsidP="00623ACB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08CF22AC" w14:textId="77777777" w:rsidR="003A4B94" w:rsidRPr="003A4B94" w:rsidRDefault="003A4B94" w:rsidP="003A4B94">
      <w:pPr>
        <w:spacing w:line="360" w:lineRule="auto"/>
        <w:ind w:firstLineChars="200" w:firstLine="480"/>
        <w:rPr>
          <w:sz w:val="24"/>
        </w:rPr>
      </w:pPr>
      <w:r w:rsidRPr="003A4B94">
        <w:rPr>
          <w:rFonts w:hint="eastAsia"/>
          <w:sz w:val="24"/>
        </w:rPr>
        <w:t>修改</w:t>
      </w:r>
      <w:r w:rsidRPr="003A4B94">
        <w:rPr>
          <w:rFonts w:hint="eastAsia"/>
          <w:sz w:val="24"/>
        </w:rPr>
        <w:t>workflow.</w:t>
      </w:r>
      <w:proofErr w:type="gramStart"/>
      <w:r w:rsidRPr="003A4B94">
        <w:rPr>
          <w:rFonts w:hint="eastAsia"/>
          <w:sz w:val="24"/>
        </w:rPr>
        <w:t>xml</w:t>
      </w:r>
      <w:proofErr w:type="gramEnd"/>
    </w:p>
    <w:p w14:paraId="0D71DEC1" w14:textId="77777777" w:rsidR="003A4B94" w:rsidRPr="003A4B94" w:rsidRDefault="003A4B94" w:rsidP="003A4B9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3A4B9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3A4B9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/export/servers/oozie-4.1.0-cdh5.14.0/</w:t>
      </w:r>
      <w:proofErr w:type="spellStart"/>
      <w:r w:rsidRPr="003A4B9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3A4B9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/map-reduce</w:t>
      </w:r>
    </w:p>
    <w:p w14:paraId="2B618F16" w14:textId="647B436A" w:rsidR="003A4B94" w:rsidRDefault="003A4B94" w:rsidP="003A4B9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3A4B9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3A4B9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workflow.xml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D6700C" w14:paraId="457394E4" w14:textId="77777777" w:rsidTr="00D6700C">
        <w:tc>
          <w:tcPr>
            <w:tcW w:w="7875" w:type="dxa"/>
          </w:tcPr>
          <w:p w14:paraId="5F646A06" w14:textId="77777777" w:rsidR="00D41654" w:rsidRPr="00D41654" w:rsidRDefault="00D41654" w:rsidP="00D41654">
            <w:proofErr w:type="gramStart"/>
            <w:r w:rsidRPr="00D41654">
              <w:t>&lt;?xml</w:t>
            </w:r>
            <w:proofErr w:type="gramEnd"/>
            <w:r w:rsidRPr="00D41654">
              <w:t xml:space="preserve"> version="1.0" encoding="UTF-8"?&gt;</w:t>
            </w:r>
          </w:p>
          <w:p w14:paraId="4FC0443F" w14:textId="77777777" w:rsidR="00D41654" w:rsidRPr="00D41654" w:rsidRDefault="00D41654" w:rsidP="00D41654">
            <w:r w:rsidRPr="00D41654">
              <w:t xml:space="preserve">&lt;workflow-app </w:t>
            </w:r>
            <w:proofErr w:type="spellStart"/>
            <w:r w:rsidRPr="00D41654">
              <w:t>xmlns</w:t>
            </w:r>
            <w:proofErr w:type="spellEnd"/>
            <w:r w:rsidRPr="00D41654">
              <w:t>="uri:oozie:workflow:0.5" name="map-reduce-</w:t>
            </w:r>
            <w:proofErr w:type="spellStart"/>
            <w:r w:rsidRPr="00D41654">
              <w:t>wf</w:t>
            </w:r>
            <w:proofErr w:type="spellEnd"/>
            <w:r w:rsidRPr="00D41654">
              <w:t>"&gt;</w:t>
            </w:r>
          </w:p>
          <w:p w14:paraId="1E07065F" w14:textId="77777777" w:rsidR="00D41654" w:rsidRPr="00D41654" w:rsidRDefault="00D41654" w:rsidP="00D41654">
            <w:r w:rsidRPr="00D41654">
              <w:t xml:space="preserve">    &lt;start to="</w:t>
            </w:r>
            <w:proofErr w:type="spellStart"/>
            <w:r w:rsidRPr="00D41654">
              <w:t>mr</w:t>
            </w:r>
            <w:proofErr w:type="spellEnd"/>
            <w:r w:rsidRPr="00D41654">
              <w:t>-node"/&gt;</w:t>
            </w:r>
          </w:p>
          <w:p w14:paraId="0E8C2A0E" w14:textId="77777777" w:rsidR="00D41654" w:rsidRPr="00D41654" w:rsidRDefault="00D41654" w:rsidP="00D41654">
            <w:r w:rsidRPr="00D41654">
              <w:t xml:space="preserve">    &lt;action name="</w:t>
            </w:r>
            <w:proofErr w:type="spellStart"/>
            <w:r w:rsidRPr="00D41654">
              <w:t>mr</w:t>
            </w:r>
            <w:proofErr w:type="spellEnd"/>
            <w:r w:rsidRPr="00D41654">
              <w:t>-node"&gt;</w:t>
            </w:r>
          </w:p>
          <w:p w14:paraId="32360FC3" w14:textId="77777777" w:rsidR="00D41654" w:rsidRPr="00D41654" w:rsidRDefault="00D41654" w:rsidP="00D41654">
            <w:r w:rsidRPr="00D41654">
              <w:t xml:space="preserve">        &lt;map-reduce&gt;</w:t>
            </w:r>
          </w:p>
          <w:p w14:paraId="5F0779EA" w14:textId="77777777" w:rsidR="00D41654" w:rsidRPr="00D41654" w:rsidRDefault="00D41654" w:rsidP="00D41654">
            <w:r w:rsidRPr="00D41654">
              <w:t xml:space="preserve">            &lt;job-tracker&gt;${</w:t>
            </w:r>
            <w:proofErr w:type="spellStart"/>
            <w:r w:rsidRPr="00D41654">
              <w:t>jobTracker</w:t>
            </w:r>
            <w:proofErr w:type="spellEnd"/>
            <w:r w:rsidRPr="00D41654">
              <w:t>}&lt;/job-tracker&gt;</w:t>
            </w:r>
          </w:p>
          <w:p w14:paraId="3CDCEA30" w14:textId="77777777" w:rsidR="00D41654" w:rsidRPr="00D41654" w:rsidRDefault="00D41654" w:rsidP="00D41654">
            <w:r w:rsidRPr="00D41654">
              <w:t xml:space="preserve">            &lt;name-node&gt;${</w:t>
            </w:r>
            <w:proofErr w:type="spellStart"/>
            <w:r w:rsidRPr="00D41654">
              <w:t>nameNode</w:t>
            </w:r>
            <w:proofErr w:type="spellEnd"/>
            <w:r w:rsidRPr="00D41654">
              <w:t>}&lt;/name-node&gt;</w:t>
            </w:r>
          </w:p>
          <w:p w14:paraId="021107A9" w14:textId="77777777" w:rsidR="00D41654" w:rsidRPr="00D41654" w:rsidRDefault="00D41654" w:rsidP="00D41654">
            <w:r w:rsidRPr="00D41654">
              <w:t xml:space="preserve">            &lt;prepare&gt;</w:t>
            </w:r>
          </w:p>
          <w:p w14:paraId="625F982A" w14:textId="77777777" w:rsidR="00D41654" w:rsidRPr="00D41654" w:rsidRDefault="00D41654" w:rsidP="00D41654">
            <w:r w:rsidRPr="00D41654">
              <w:t xml:space="preserve">                &lt;delete path="</w:t>
            </w:r>
            <w:r w:rsidRPr="006261DC">
              <w:rPr>
                <w:color w:val="FF0000"/>
                <w:shd w:val="pct15" w:color="auto" w:fill="FFFFFF"/>
              </w:rPr>
              <w:t>${</w:t>
            </w:r>
            <w:proofErr w:type="spellStart"/>
            <w:r w:rsidRPr="006261DC">
              <w:rPr>
                <w:color w:val="FF0000"/>
                <w:shd w:val="pct15" w:color="auto" w:fill="FFFFFF"/>
              </w:rPr>
              <w:t>nameNode</w:t>
            </w:r>
            <w:proofErr w:type="spellEnd"/>
            <w:r w:rsidRPr="006261DC">
              <w:rPr>
                <w:color w:val="FF0000"/>
                <w:shd w:val="pct15" w:color="auto" w:fill="FFFFFF"/>
              </w:rPr>
              <w:t>}/${</w:t>
            </w:r>
            <w:proofErr w:type="spellStart"/>
            <w:r w:rsidRPr="006261DC">
              <w:rPr>
                <w:color w:val="FF0000"/>
                <w:shd w:val="pct15" w:color="auto" w:fill="FFFFFF"/>
              </w:rPr>
              <w:t>outputDir</w:t>
            </w:r>
            <w:proofErr w:type="spellEnd"/>
            <w:r w:rsidRPr="006261DC">
              <w:rPr>
                <w:color w:val="FF0000"/>
                <w:shd w:val="pct15" w:color="auto" w:fill="FFFFFF"/>
              </w:rPr>
              <w:t>}</w:t>
            </w:r>
            <w:r w:rsidRPr="00D41654">
              <w:t>"/&gt;</w:t>
            </w:r>
          </w:p>
          <w:p w14:paraId="085D5ED4" w14:textId="77777777" w:rsidR="00D41654" w:rsidRPr="00D41654" w:rsidRDefault="00D41654" w:rsidP="00D41654">
            <w:r w:rsidRPr="00D41654">
              <w:t xml:space="preserve">            &lt;/prepare&gt;</w:t>
            </w:r>
          </w:p>
          <w:p w14:paraId="010B8DC9" w14:textId="77777777" w:rsidR="00D41654" w:rsidRPr="00D41654" w:rsidRDefault="00D41654" w:rsidP="00D41654">
            <w:r w:rsidRPr="00D41654">
              <w:t xml:space="preserve">            &lt;configuration&gt;</w:t>
            </w:r>
          </w:p>
          <w:p w14:paraId="334B1649" w14:textId="77777777" w:rsidR="00D41654" w:rsidRPr="00D41654" w:rsidRDefault="00D41654" w:rsidP="00D41654">
            <w:r w:rsidRPr="00D41654">
              <w:t xml:space="preserve">                &lt;property&gt;</w:t>
            </w:r>
          </w:p>
          <w:p w14:paraId="62A2C62F" w14:textId="77777777" w:rsidR="00D41654" w:rsidRPr="00D41654" w:rsidRDefault="00D41654" w:rsidP="00D41654">
            <w:r w:rsidRPr="00D41654">
              <w:t xml:space="preserve">                    &lt;name&gt;mapred.job.queue.name&lt;/name&gt;</w:t>
            </w:r>
          </w:p>
          <w:p w14:paraId="1999F259" w14:textId="77777777" w:rsidR="00D41654" w:rsidRPr="00D41654" w:rsidRDefault="00D41654" w:rsidP="00D41654">
            <w:r w:rsidRPr="00D41654">
              <w:t xml:space="preserve">                    &lt;value&gt;${</w:t>
            </w:r>
            <w:proofErr w:type="spellStart"/>
            <w:r w:rsidRPr="00D41654">
              <w:t>queueName</w:t>
            </w:r>
            <w:proofErr w:type="spellEnd"/>
            <w:r w:rsidRPr="00D41654">
              <w:t>}&lt;/value&gt;</w:t>
            </w:r>
          </w:p>
          <w:p w14:paraId="41F30677" w14:textId="77777777" w:rsidR="00D41654" w:rsidRPr="00D41654" w:rsidRDefault="00D41654" w:rsidP="00D41654">
            <w:r w:rsidRPr="00D41654">
              <w:t xml:space="preserve">                &lt;/property&gt;</w:t>
            </w:r>
          </w:p>
          <w:p w14:paraId="234BDDAC" w14:textId="77777777" w:rsidR="00D41654" w:rsidRPr="00D41654" w:rsidRDefault="00D41654" w:rsidP="00D41654">
            <w:r w:rsidRPr="00D41654">
              <w:lastRenderedPageBreak/>
              <w:tab/>
            </w:r>
            <w:r w:rsidRPr="00D41654">
              <w:tab/>
            </w:r>
            <w:r w:rsidRPr="00D41654">
              <w:tab/>
            </w:r>
            <w:r w:rsidRPr="00C8076F">
              <w:rPr>
                <w:color w:val="FF0000"/>
                <w:shd w:val="pct15" w:color="auto" w:fill="FFFFFF"/>
              </w:rPr>
              <w:tab/>
              <w:t xml:space="preserve">&lt;!--  </w:t>
            </w:r>
          </w:p>
          <w:p w14:paraId="3083CC2D" w14:textId="77777777" w:rsidR="00D41654" w:rsidRPr="00D41654" w:rsidRDefault="00D41654" w:rsidP="00D41654">
            <w:r w:rsidRPr="00D41654">
              <w:t xml:space="preserve">                &lt;property&gt;</w:t>
            </w:r>
          </w:p>
          <w:p w14:paraId="4B3CB922" w14:textId="77777777" w:rsidR="00D41654" w:rsidRPr="00D41654" w:rsidRDefault="00D41654" w:rsidP="00D41654">
            <w:r w:rsidRPr="00D41654">
              <w:t xml:space="preserve">                    &lt;name&gt;</w:t>
            </w:r>
            <w:proofErr w:type="spellStart"/>
            <w:r w:rsidRPr="00D41654">
              <w:t>mapred.mapper.class</w:t>
            </w:r>
            <w:proofErr w:type="spellEnd"/>
            <w:r w:rsidRPr="00D41654">
              <w:t>&lt;/name&gt;</w:t>
            </w:r>
          </w:p>
          <w:p w14:paraId="73971E92" w14:textId="77777777" w:rsidR="00D41654" w:rsidRPr="00D41654" w:rsidRDefault="00D41654" w:rsidP="00D41654">
            <w:r w:rsidRPr="00D41654">
              <w:t xml:space="preserve">                    &lt;value&gt;</w:t>
            </w:r>
            <w:proofErr w:type="spellStart"/>
            <w:r w:rsidRPr="00D41654">
              <w:t>org.apache.oozie.example.SampleMapper</w:t>
            </w:r>
            <w:proofErr w:type="spellEnd"/>
            <w:r w:rsidRPr="00D41654">
              <w:t>&lt;/value&gt;</w:t>
            </w:r>
          </w:p>
          <w:p w14:paraId="077CC359" w14:textId="77777777" w:rsidR="00D41654" w:rsidRPr="00D41654" w:rsidRDefault="00D41654" w:rsidP="00D41654">
            <w:r w:rsidRPr="00D41654">
              <w:t xml:space="preserve">                &lt;/property&gt;</w:t>
            </w:r>
          </w:p>
          <w:p w14:paraId="585EEDFE" w14:textId="77777777" w:rsidR="00D41654" w:rsidRPr="00D41654" w:rsidRDefault="00D41654" w:rsidP="00D41654">
            <w:r w:rsidRPr="00D41654">
              <w:t xml:space="preserve">                &lt;property&gt;</w:t>
            </w:r>
          </w:p>
          <w:p w14:paraId="4CDD201C" w14:textId="77777777" w:rsidR="00D41654" w:rsidRPr="00D41654" w:rsidRDefault="00D41654" w:rsidP="00D41654">
            <w:r w:rsidRPr="00D41654">
              <w:t xml:space="preserve">                    &lt;name&gt;</w:t>
            </w:r>
            <w:proofErr w:type="spellStart"/>
            <w:r w:rsidRPr="00D41654">
              <w:t>mapred.reducer.class</w:t>
            </w:r>
            <w:proofErr w:type="spellEnd"/>
            <w:r w:rsidRPr="00D41654">
              <w:t>&lt;/name&gt;</w:t>
            </w:r>
          </w:p>
          <w:p w14:paraId="5A25AF28" w14:textId="77777777" w:rsidR="00D41654" w:rsidRPr="00D41654" w:rsidRDefault="00D41654" w:rsidP="00D41654">
            <w:r w:rsidRPr="00D41654">
              <w:t xml:space="preserve">                    &lt;value&gt;</w:t>
            </w:r>
            <w:proofErr w:type="spellStart"/>
            <w:r w:rsidRPr="00D41654">
              <w:t>org.apache.oozie.example.SampleReducer</w:t>
            </w:r>
            <w:proofErr w:type="spellEnd"/>
            <w:r w:rsidRPr="00D41654">
              <w:t>&lt;/value&gt;</w:t>
            </w:r>
          </w:p>
          <w:p w14:paraId="72BD7B54" w14:textId="77777777" w:rsidR="00D41654" w:rsidRPr="00D41654" w:rsidRDefault="00D41654" w:rsidP="00D41654">
            <w:r w:rsidRPr="00D41654">
              <w:t xml:space="preserve">                &lt;/property&gt;</w:t>
            </w:r>
          </w:p>
          <w:p w14:paraId="6A3131A3" w14:textId="77777777" w:rsidR="00D41654" w:rsidRPr="00D41654" w:rsidRDefault="00D41654" w:rsidP="00D41654">
            <w:r w:rsidRPr="00D41654">
              <w:t xml:space="preserve">                &lt;property&gt;</w:t>
            </w:r>
          </w:p>
          <w:p w14:paraId="7C4A183F" w14:textId="77777777" w:rsidR="00D41654" w:rsidRPr="00D41654" w:rsidRDefault="00D41654" w:rsidP="00D41654">
            <w:r w:rsidRPr="00D41654">
              <w:t xml:space="preserve">                    &lt;name&gt;</w:t>
            </w:r>
            <w:proofErr w:type="spellStart"/>
            <w:r w:rsidRPr="00D41654">
              <w:t>mapred.map.tasks</w:t>
            </w:r>
            <w:proofErr w:type="spellEnd"/>
            <w:r w:rsidRPr="00D41654">
              <w:t>&lt;/name&gt;</w:t>
            </w:r>
          </w:p>
          <w:p w14:paraId="41912784" w14:textId="77777777" w:rsidR="00D41654" w:rsidRPr="00D41654" w:rsidRDefault="00D41654" w:rsidP="00D41654">
            <w:r w:rsidRPr="00D41654">
              <w:t xml:space="preserve">                    &lt;value&gt;1&lt;/value&gt;</w:t>
            </w:r>
          </w:p>
          <w:p w14:paraId="78A5CBE4" w14:textId="77777777" w:rsidR="00D41654" w:rsidRPr="00D41654" w:rsidRDefault="00D41654" w:rsidP="00D41654">
            <w:r w:rsidRPr="00D41654">
              <w:t xml:space="preserve">                &lt;/property&gt;</w:t>
            </w:r>
          </w:p>
          <w:p w14:paraId="0B8BDAF9" w14:textId="77777777" w:rsidR="00D41654" w:rsidRPr="00D41654" w:rsidRDefault="00D41654" w:rsidP="00D41654">
            <w:r w:rsidRPr="00D41654">
              <w:t xml:space="preserve">                &lt;property&gt;</w:t>
            </w:r>
          </w:p>
          <w:p w14:paraId="0F5C40BA" w14:textId="77777777" w:rsidR="00D41654" w:rsidRPr="00D41654" w:rsidRDefault="00D41654" w:rsidP="00D41654">
            <w:r w:rsidRPr="00D41654">
              <w:t xml:space="preserve">                    &lt;name&gt;</w:t>
            </w:r>
            <w:proofErr w:type="spellStart"/>
            <w:r w:rsidRPr="00D41654">
              <w:t>mapred.input.dir</w:t>
            </w:r>
            <w:proofErr w:type="spellEnd"/>
            <w:r w:rsidRPr="00D41654">
              <w:t>&lt;/name&gt;</w:t>
            </w:r>
          </w:p>
          <w:p w14:paraId="612BD0DF" w14:textId="77777777" w:rsidR="00D41654" w:rsidRPr="00D41654" w:rsidRDefault="00D41654" w:rsidP="00D41654">
            <w:r w:rsidRPr="00D41654">
              <w:t xml:space="preserve">                    &lt;value&gt;/user/${wf:user()}/${examplesRoot}/input-data/text&lt;/value&gt;</w:t>
            </w:r>
          </w:p>
          <w:p w14:paraId="68F8E8C8" w14:textId="77777777" w:rsidR="00D41654" w:rsidRPr="00D41654" w:rsidRDefault="00D41654" w:rsidP="00D41654">
            <w:r w:rsidRPr="00D41654">
              <w:t xml:space="preserve">                &lt;/property&gt;</w:t>
            </w:r>
          </w:p>
          <w:p w14:paraId="30071E78" w14:textId="77777777" w:rsidR="00D41654" w:rsidRPr="00D41654" w:rsidRDefault="00D41654" w:rsidP="00D41654">
            <w:r w:rsidRPr="00D41654">
              <w:t xml:space="preserve">                &lt;property&gt;</w:t>
            </w:r>
          </w:p>
          <w:p w14:paraId="1C28A4F5" w14:textId="77777777" w:rsidR="00D41654" w:rsidRPr="00D41654" w:rsidRDefault="00D41654" w:rsidP="00D41654">
            <w:r w:rsidRPr="00D41654">
              <w:t xml:space="preserve">                    &lt;name&gt;</w:t>
            </w:r>
            <w:proofErr w:type="spellStart"/>
            <w:r w:rsidRPr="00D41654">
              <w:t>mapred.output.dir</w:t>
            </w:r>
            <w:proofErr w:type="spellEnd"/>
            <w:r w:rsidRPr="00D41654">
              <w:t>&lt;/name&gt;</w:t>
            </w:r>
          </w:p>
          <w:p w14:paraId="5E4D09CB" w14:textId="77777777" w:rsidR="00D41654" w:rsidRPr="00D41654" w:rsidRDefault="00D41654" w:rsidP="00D41654">
            <w:r w:rsidRPr="00D41654">
              <w:t xml:space="preserve">                    &lt;value&gt;/user/${wf:user()}/${examplesRoot}/output-data/${outputDir}&lt;/value&gt;</w:t>
            </w:r>
          </w:p>
          <w:p w14:paraId="4C7D92D4" w14:textId="77777777" w:rsidR="00D41654" w:rsidRPr="00D41654" w:rsidRDefault="00D41654" w:rsidP="00D41654">
            <w:r w:rsidRPr="00D41654">
              <w:t xml:space="preserve">                &lt;/property&gt;</w:t>
            </w:r>
          </w:p>
          <w:p w14:paraId="08769FF1" w14:textId="77777777" w:rsidR="00D41654" w:rsidRPr="00D41654" w:rsidRDefault="00D41654" w:rsidP="00D41654">
            <w:r w:rsidRPr="00D41654">
              <w:tab/>
            </w:r>
            <w:r w:rsidRPr="00D41654">
              <w:tab/>
            </w:r>
            <w:r w:rsidRPr="00D41654">
              <w:tab/>
            </w:r>
            <w:r w:rsidRPr="00D41654">
              <w:tab/>
            </w:r>
            <w:r w:rsidRPr="00CC33DC">
              <w:rPr>
                <w:color w:val="FF0000"/>
                <w:shd w:val="pct15" w:color="auto" w:fill="FFFFFF"/>
              </w:rPr>
              <w:t>--&gt;</w:t>
            </w:r>
          </w:p>
          <w:p w14:paraId="49E29A9F" w14:textId="77777777" w:rsidR="00D41654" w:rsidRPr="00D41654" w:rsidRDefault="00D41654" w:rsidP="00D41654">
            <w:r w:rsidRPr="00D41654">
              <w:tab/>
            </w:r>
            <w:r w:rsidRPr="00D41654">
              <w:tab/>
            </w:r>
            <w:r w:rsidRPr="00D41654">
              <w:tab/>
            </w:r>
            <w:r w:rsidRPr="00D41654">
              <w:tab/>
            </w:r>
          </w:p>
          <w:p w14:paraId="155296D6" w14:textId="77777777" w:rsidR="00D41654" w:rsidRPr="00D41654" w:rsidRDefault="00D41654" w:rsidP="00D41654">
            <w:r w:rsidRPr="00D41654">
              <w:rPr>
                <w:rFonts w:hint="eastAsia"/>
              </w:rPr>
              <w:tab/>
            </w:r>
            <w:r w:rsidRPr="00D41654">
              <w:rPr>
                <w:rFonts w:hint="eastAsia"/>
              </w:rPr>
              <w:tab/>
            </w:r>
            <w:r w:rsidRPr="00D41654">
              <w:rPr>
                <w:rFonts w:hint="eastAsia"/>
              </w:rPr>
              <w:tab/>
            </w:r>
            <w:r w:rsidRPr="00D41654">
              <w:rPr>
                <w:rFonts w:hint="eastAsia"/>
              </w:rPr>
              <w:tab/>
              <w:t xml:space="preserve">   </w:t>
            </w:r>
            <w:r w:rsidRPr="006B61BF">
              <w:rPr>
                <w:rFonts w:hint="eastAsia"/>
                <w:highlight w:val="yellow"/>
              </w:rPr>
              <w:t xml:space="preserve">&lt;!-- </w:t>
            </w:r>
            <w:r w:rsidRPr="006B61BF">
              <w:rPr>
                <w:rFonts w:hint="eastAsia"/>
                <w:highlight w:val="yellow"/>
              </w:rPr>
              <w:t>开启使用新的</w:t>
            </w:r>
            <w:r w:rsidRPr="006B61BF">
              <w:rPr>
                <w:rFonts w:hint="eastAsia"/>
                <w:highlight w:val="yellow"/>
              </w:rPr>
              <w:t>API</w:t>
            </w:r>
            <w:r w:rsidRPr="006B61BF">
              <w:rPr>
                <w:rFonts w:hint="eastAsia"/>
                <w:highlight w:val="yellow"/>
              </w:rPr>
              <w:t>来进行配置</w:t>
            </w:r>
            <w:r w:rsidRPr="006B61BF">
              <w:rPr>
                <w:rFonts w:hint="eastAsia"/>
                <w:highlight w:val="yellow"/>
              </w:rPr>
              <w:t xml:space="preserve"> --&gt;</w:t>
            </w:r>
          </w:p>
          <w:p w14:paraId="1C7157C0" w14:textId="77777777" w:rsidR="00D41654" w:rsidRPr="00D41654" w:rsidRDefault="00D41654" w:rsidP="00D41654">
            <w:r w:rsidRPr="00D41654">
              <w:t xml:space="preserve">                &lt;property&gt;</w:t>
            </w:r>
          </w:p>
          <w:p w14:paraId="43402995" w14:textId="77777777" w:rsidR="00D41654" w:rsidRPr="00D41654" w:rsidRDefault="00D41654" w:rsidP="00D41654">
            <w:r w:rsidRPr="00D41654">
              <w:t xml:space="preserve">                    &lt;name&gt;</w:t>
            </w:r>
            <w:proofErr w:type="spellStart"/>
            <w:r w:rsidRPr="00D41654">
              <w:t>mapred.mapper.new-api</w:t>
            </w:r>
            <w:proofErr w:type="spellEnd"/>
            <w:r w:rsidRPr="00D41654">
              <w:t>&lt;/name&gt;</w:t>
            </w:r>
          </w:p>
          <w:p w14:paraId="0F8801E3" w14:textId="77777777" w:rsidR="00D41654" w:rsidRPr="00D41654" w:rsidRDefault="00D41654" w:rsidP="00D41654">
            <w:r w:rsidRPr="00D41654">
              <w:t xml:space="preserve">                    &lt;value&gt;true&lt;/value&gt;</w:t>
            </w:r>
          </w:p>
          <w:p w14:paraId="6FBD2340" w14:textId="77777777" w:rsidR="00D41654" w:rsidRPr="00D41654" w:rsidRDefault="00D41654" w:rsidP="00D41654">
            <w:r w:rsidRPr="00D41654">
              <w:t xml:space="preserve">                &lt;/property&gt;</w:t>
            </w:r>
          </w:p>
          <w:p w14:paraId="45FE3A85" w14:textId="77777777" w:rsidR="00D41654" w:rsidRPr="00D41654" w:rsidRDefault="00D41654" w:rsidP="00D41654"/>
          <w:p w14:paraId="4517EC4A" w14:textId="77777777" w:rsidR="00D41654" w:rsidRPr="00D41654" w:rsidRDefault="00D41654" w:rsidP="00D41654">
            <w:r w:rsidRPr="00D41654">
              <w:t xml:space="preserve">                &lt;property&gt;</w:t>
            </w:r>
          </w:p>
          <w:p w14:paraId="41D0A2E8" w14:textId="77777777" w:rsidR="00D41654" w:rsidRPr="00D41654" w:rsidRDefault="00D41654" w:rsidP="00D41654">
            <w:r w:rsidRPr="00D41654">
              <w:t xml:space="preserve">                    &lt;name&gt;</w:t>
            </w:r>
            <w:proofErr w:type="spellStart"/>
            <w:r w:rsidRPr="00D41654">
              <w:t>mapred.reducer.new-api</w:t>
            </w:r>
            <w:proofErr w:type="spellEnd"/>
            <w:r w:rsidRPr="00D41654">
              <w:t>&lt;/name&gt;</w:t>
            </w:r>
          </w:p>
          <w:p w14:paraId="7C0677D1" w14:textId="77777777" w:rsidR="00D41654" w:rsidRPr="00D41654" w:rsidRDefault="00D41654" w:rsidP="00D41654">
            <w:r w:rsidRPr="00D41654">
              <w:t xml:space="preserve">                    &lt;value&gt;true&lt;/value&gt;</w:t>
            </w:r>
          </w:p>
          <w:p w14:paraId="1F2F8F74" w14:textId="77777777" w:rsidR="00D41654" w:rsidRPr="00D41654" w:rsidRDefault="00D41654" w:rsidP="00D41654">
            <w:r w:rsidRPr="00D41654">
              <w:t xml:space="preserve">                &lt;/property&gt;</w:t>
            </w:r>
          </w:p>
          <w:p w14:paraId="7E9F18CC" w14:textId="77777777" w:rsidR="00D41654" w:rsidRPr="00D41654" w:rsidRDefault="00D41654" w:rsidP="00D41654"/>
          <w:p w14:paraId="38874B23" w14:textId="77777777" w:rsidR="00D41654" w:rsidRPr="00D41654" w:rsidRDefault="00D41654" w:rsidP="00D41654">
            <w:r w:rsidRPr="00D41654">
              <w:rPr>
                <w:rFonts w:hint="eastAsia"/>
              </w:rPr>
              <w:t xml:space="preserve">                &lt;!-- </w:t>
            </w:r>
            <w:r w:rsidRPr="00D41654">
              <w:rPr>
                <w:rFonts w:hint="eastAsia"/>
              </w:rPr>
              <w:t>指定</w:t>
            </w:r>
            <w:r w:rsidRPr="00D41654">
              <w:rPr>
                <w:rFonts w:hint="eastAsia"/>
              </w:rPr>
              <w:t>MR</w:t>
            </w:r>
            <w:r w:rsidRPr="00D41654">
              <w:rPr>
                <w:rFonts w:hint="eastAsia"/>
              </w:rPr>
              <w:t>的输出</w:t>
            </w:r>
            <w:r w:rsidRPr="00D41654">
              <w:rPr>
                <w:rFonts w:hint="eastAsia"/>
              </w:rPr>
              <w:t>key</w:t>
            </w:r>
            <w:r w:rsidRPr="00D41654">
              <w:rPr>
                <w:rFonts w:hint="eastAsia"/>
              </w:rPr>
              <w:t>的类型</w:t>
            </w:r>
            <w:r w:rsidRPr="00D41654">
              <w:rPr>
                <w:rFonts w:hint="eastAsia"/>
              </w:rPr>
              <w:t xml:space="preserve"> --&gt;</w:t>
            </w:r>
          </w:p>
          <w:p w14:paraId="395A4F76" w14:textId="77777777" w:rsidR="00D41654" w:rsidRPr="00D41654" w:rsidRDefault="00D41654" w:rsidP="00D41654">
            <w:r w:rsidRPr="00D41654">
              <w:t xml:space="preserve">                &lt;property&gt;</w:t>
            </w:r>
          </w:p>
          <w:p w14:paraId="58A74239" w14:textId="77777777" w:rsidR="00D41654" w:rsidRPr="00D41654" w:rsidRDefault="00D41654" w:rsidP="00D41654">
            <w:r w:rsidRPr="00D41654">
              <w:lastRenderedPageBreak/>
              <w:t xml:space="preserve">                    &lt;name&gt;</w:t>
            </w:r>
            <w:proofErr w:type="spellStart"/>
            <w:r w:rsidRPr="00D41654">
              <w:t>mapreduce.job.output.key.class</w:t>
            </w:r>
            <w:proofErr w:type="spellEnd"/>
            <w:r w:rsidRPr="00D41654">
              <w:t>&lt;/name&gt;</w:t>
            </w:r>
          </w:p>
          <w:p w14:paraId="23A4752D" w14:textId="77777777" w:rsidR="00D41654" w:rsidRPr="00D41654" w:rsidRDefault="00D41654" w:rsidP="00D41654">
            <w:r w:rsidRPr="00D41654">
              <w:t xml:space="preserve">                    &lt;value&gt;</w:t>
            </w:r>
            <w:proofErr w:type="spellStart"/>
            <w:r w:rsidRPr="00D41654">
              <w:t>org.apache.hadoop.io.Text</w:t>
            </w:r>
            <w:proofErr w:type="spellEnd"/>
            <w:r w:rsidRPr="00D41654">
              <w:t>&lt;/value&gt;</w:t>
            </w:r>
          </w:p>
          <w:p w14:paraId="77300B79" w14:textId="77777777" w:rsidR="00D41654" w:rsidRPr="00D41654" w:rsidRDefault="00D41654" w:rsidP="00D41654">
            <w:r w:rsidRPr="00D41654">
              <w:t xml:space="preserve">                &lt;/property&gt;</w:t>
            </w:r>
          </w:p>
          <w:p w14:paraId="09350FC8" w14:textId="77777777" w:rsidR="00D41654" w:rsidRPr="00D41654" w:rsidRDefault="00D41654" w:rsidP="00D41654"/>
          <w:p w14:paraId="53AB11A5" w14:textId="77777777" w:rsidR="00D41654" w:rsidRPr="00D41654" w:rsidRDefault="00D41654" w:rsidP="00D41654">
            <w:r w:rsidRPr="00D41654">
              <w:rPr>
                <w:rFonts w:hint="eastAsia"/>
              </w:rPr>
              <w:t xml:space="preserve">                &lt;!-- </w:t>
            </w:r>
            <w:r w:rsidRPr="00D41654">
              <w:rPr>
                <w:rFonts w:hint="eastAsia"/>
              </w:rPr>
              <w:t>指定</w:t>
            </w:r>
            <w:r w:rsidRPr="00D41654">
              <w:rPr>
                <w:rFonts w:hint="eastAsia"/>
              </w:rPr>
              <w:t>MR</w:t>
            </w:r>
            <w:r w:rsidRPr="00D41654">
              <w:rPr>
                <w:rFonts w:hint="eastAsia"/>
              </w:rPr>
              <w:t>的输出的</w:t>
            </w:r>
            <w:r w:rsidRPr="00D41654">
              <w:rPr>
                <w:rFonts w:hint="eastAsia"/>
              </w:rPr>
              <w:t>value</w:t>
            </w:r>
            <w:r w:rsidRPr="00D41654">
              <w:rPr>
                <w:rFonts w:hint="eastAsia"/>
              </w:rPr>
              <w:t>的类型</w:t>
            </w:r>
            <w:r w:rsidRPr="00D41654">
              <w:rPr>
                <w:rFonts w:hint="eastAsia"/>
              </w:rPr>
              <w:t>--&gt;</w:t>
            </w:r>
          </w:p>
          <w:p w14:paraId="64D0C44D" w14:textId="77777777" w:rsidR="00D41654" w:rsidRPr="00D41654" w:rsidRDefault="00D41654" w:rsidP="00D41654">
            <w:r w:rsidRPr="00D41654">
              <w:t xml:space="preserve">                &lt;property&gt;</w:t>
            </w:r>
          </w:p>
          <w:p w14:paraId="3807A440" w14:textId="77777777" w:rsidR="00D41654" w:rsidRPr="00D41654" w:rsidRDefault="00D41654" w:rsidP="00D41654">
            <w:r w:rsidRPr="00D41654">
              <w:t xml:space="preserve">                    &lt;name&gt;</w:t>
            </w:r>
            <w:proofErr w:type="spellStart"/>
            <w:r w:rsidRPr="00D41654">
              <w:t>mapreduce.job.output.value.class</w:t>
            </w:r>
            <w:proofErr w:type="spellEnd"/>
            <w:r w:rsidRPr="00D41654">
              <w:t>&lt;/name&gt;</w:t>
            </w:r>
          </w:p>
          <w:p w14:paraId="183502C5" w14:textId="77777777" w:rsidR="00D41654" w:rsidRPr="00D41654" w:rsidRDefault="00D41654" w:rsidP="00D41654">
            <w:r w:rsidRPr="00D41654">
              <w:t xml:space="preserve">                    &lt;value&gt;</w:t>
            </w:r>
            <w:proofErr w:type="spellStart"/>
            <w:r w:rsidRPr="00D41654">
              <w:t>org.apache.hadoop.io.IntWritable</w:t>
            </w:r>
            <w:proofErr w:type="spellEnd"/>
            <w:r w:rsidRPr="00D41654">
              <w:t>&lt;/value&gt;</w:t>
            </w:r>
          </w:p>
          <w:p w14:paraId="44B7F909" w14:textId="77777777" w:rsidR="00D41654" w:rsidRPr="00D41654" w:rsidRDefault="00D41654" w:rsidP="00D41654">
            <w:r w:rsidRPr="00D41654">
              <w:t xml:space="preserve">                &lt;/property&gt;</w:t>
            </w:r>
          </w:p>
          <w:p w14:paraId="60D9B452" w14:textId="77777777" w:rsidR="00D41654" w:rsidRPr="00D41654" w:rsidRDefault="00D41654" w:rsidP="00D41654"/>
          <w:p w14:paraId="1AE796C4" w14:textId="77777777" w:rsidR="00D41654" w:rsidRPr="00D41654" w:rsidRDefault="00D41654" w:rsidP="00D41654">
            <w:r w:rsidRPr="00D41654">
              <w:rPr>
                <w:rFonts w:hint="eastAsia"/>
              </w:rPr>
              <w:t xml:space="preserve">                &lt;!-- </w:t>
            </w:r>
            <w:r w:rsidRPr="00D41654">
              <w:rPr>
                <w:rFonts w:hint="eastAsia"/>
              </w:rPr>
              <w:t>指定输入路径</w:t>
            </w:r>
            <w:r w:rsidRPr="00D41654">
              <w:rPr>
                <w:rFonts w:hint="eastAsia"/>
              </w:rPr>
              <w:t xml:space="preserve"> --&gt;</w:t>
            </w:r>
          </w:p>
          <w:p w14:paraId="418FA309" w14:textId="77777777" w:rsidR="00D41654" w:rsidRPr="00D41654" w:rsidRDefault="00D41654" w:rsidP="00D41654">
            <w:r w:rsidRPr="00D41654">
              <w:t xml:space="preserve">                &lt;property&gt;</w:t>
            </w:r>
          </w:p>
          <w:p w14:paraId="3E6E7533" w14:textId="77777777" w:rsidR="00D41654" w:rsidRPr="00D41654" w:rsidRDefault="00D41654" w:rsidP="00D41654">
            <w:r w:rsidRPr="00D41654">
              <w:t xml:space="preserve">                    &lt;name&gt;</w:t>
            </w:r>
            <w:proofErr w:type="spellStart"/>
            <w:r w:rsidRPr="00D41654">
              <w:t>mapred.input.dir</w:t>
            </w:r>
            <w:proofErr w:type="spellEnd"/>
            <w:r w:rsidRPr="00D41654">
              <w:t>&lt;/name&gt;</w:t>
            </w:r>
          </w:p>
          <w:p w14:paraId="2E92F2B4" w14:textId="77777777" w:rsidR="00D41654" w:rsidRPr="00D41654" w:rsidRDefault="00D41654" w:rsidP="00D41654">
            <w:r w:rsidRPr="00D41654">
              <w:t xml:space="preserve">                    &lt;value&gt;${</w:t>
            </w:r>
            <w:proofErr w:type="spellStart"/>
            <w:r w:rsidRPr="00D41654">
              <w:t>nameNode</w:t>
            </w:r>
            <w:proofErr w:type="spellEnd"/>
            <w:r w:rsidRPr="00D41654">
              <w:t>}/${</w:t>
            </w:r>
            <w:proofErr w:type="spellStart"/>
            <w:r w:rsidRPr="00D41654">
              <w:t>inputdir</w:t>
            </w:r>
            <w:proofErr w:type="spellEnd"/>
            <w:r w:rsidRPr="00D41654">
              <w:t>}&lt;/value&gt;</w:t>
            </w:r>
          </w:p>
          <w:p w14:paraId="5675C0AD" w14:textId="77777777" w:rsidR="00D41654" w:rsidRPr="00D41654" w:rsidRDefault="00D41654" w:rsidP="00D41654">
            <w:r w:rsidRPr="00D41654">
              <w:t xml:space="preserve">                &lt;/property&gt;</w:t>
            </w:r>
          </w:p>
          <w:p w14:paraId="7E6D8C27" w14:textId="77777777" w:rsidR="00D41654" w:rsidRPr="00D41654" w:rsidRDefault="00D41654" w:rsidP="00D41654"/>
          <w:p w14:paraId="4BA6B62B" w14:textId="77777777" w:rsidR="00D41654" w:rsidRPr="00D41654" w:rsidRDefault="00D41654" w:rsidP="00D41654">
            <w:r w:rsidRPr="00D41654">
              <w:rPr>
                <w:rFonts w:hint="eastAsia"/>
              </w:rPr>
              <w:t xml:space="preserve">                &lt;!-- </w:t>
            </w:r>
            <w:r w:rsidRPr="00D41654">
              <w:rPr>
                <w:rFonts w:hint="eastAsia"/>
              </w:rPr>
              <w:t>指定输出路径</w:t>
            </w:r>
            <w:r w:rsidRPr="00D41654">
              <w:rPr>
                <w:rFonts w:hint="eastAsia"/>
              </w:rPr>
              <w:t xml:space="preserve"> --&gt;</w:t>
            </w:r>
          </w:p>
          <w:p w14:paraId="55A76F27" w14:textId="77777777" w:rsidR="00D41654" w:rsidRPr="00D41654" w:rsidRDefault="00D41654" w:rsidP="00D41654">
            <w:r w:rsidRPr="00D41654">
              <w:t xml:space="preserve">                &lt;property&gt;</w:t>
            </w:r>
          </w:p>
          <w:p w14:paraId="13601BB7" w14:textId="77777777" w:rsidR="00D41654" w:rsidRPr="00D41654" w:rsidRDefault="00D41654" w:rsidP="00D41654">
            <w:r w:rsidRPr="00D41654">
              <w:t xml:space="preserve">                    &lt;name&gt;</w:t>
            </w:r>
            <w:proofErr w:type="spellStart"/>
            <w:r w:rsidRPr="00D41654">
              <w:t>mapred.output.dir</w:t>
            </w:r>
            <w:proofErr w:type="spellEnd"/>
            <w:r w:rsidRPr="00D41654">
              <w:t>&lt;/name&gt;</w:t>
            </w:r>
          </w:p>
          <w:p w14:paraId="6913E836" w14:textId="77777777" w:rsidR="00D41654" w:rsidRPr="00D41654" w:rsidRDefault="00D41654" w:rsidP="00D41654">
            <w:r w:rsidRPr="00D41654">
              <w:t xml:space="preserve">                    &lt;value&gt;${</w:t>
            </w:r>
            <w:proofErr w:type="spellStart"/>
            <w:r w:rsidRPr="00D41654">
              <w:t>nameNode</w:t>
            </w:r>
            <w:proofErr w:type="spellEnd"/>
            <w:r w:rsidRPr="00D41654">
              <w:t>}/${</w:t>
            </w:r>
            <w:proofErr w:type="spellStart"/>
            <w:r w:rsidRPr="00D41654">
              <w:t>outputDir</w:t>
            </w:r>
            <w:proofErr w:type="spellEnd"/>
            <w:r w:rsidRPr="00D41654">
              <w:t>}&lt;/value&gt;</w:t>
            </w:r>
          </w:p>
          <w:p w14:paraId="3BC04A51" w14:textId="77777777" w:rsidR="00D41654" w:rsidRPr="00D41654" w:rsidRDefault="00D41654" w:rsidP="00D41654">
            <w:r w:rsidRPr="00D41654">
              <w:t xml:space="preserve">                &lt;/property&gt;</w:t>
            </w:r>
          </w:p>
          <w:p w14:paraId="5AEFD213" w14:textId="77777777" w:rsidR="00D41654" w:rsidRPr="00D41654" w:rsidRDefault="00D41654" w:rsidP="00D41654"/>
          <w:p w14:paraId="3D5B1C23" w14:textId="77777777" w:rsidR="00D41654" w:rsidRPr="00D41654" w:rsidRDefault="00D41654" w:rsidP="00D41654">
            <w:r w:rsidRPr="00D41654">
              <w:rPr>
                <w:rFonts w:hint="eastAsia"/>
              </w:rPr>
              <w:t xml:space="preserve">                &lt;!-- </w:t>
            </w:r>
            <w:r w:rsidRPr="00D41654">
              <w:rPr>
                <w:rFonts w:hint="eastAsia"/>
              </w:rPr>
              <w:t>指定执行的</w:t>
            </w:r>
            <w:r w:rsidRPr="00D41654">
              <w:rPr>
                <w:rFonts w:hint="eastAsia"/>
              </w:rPr>
              <w:t>map</w:t>
            </w:r>
            <w:r w:rsidRPr="00D41654">
              <w:rPr>
                <w:rFonts w:hint="eastAsia"/>
              </w:rPr>
              <w:t>类</w:t>
            </w:r>
            <w:r w:rsidRPr="00D41654">
              <w:rPr>
                <w:rFonts w:hint="eastAsia"/>
              </w:rPr>
              <w:t xml:space="preserve"> --&gt;</w:t>
            </w:r>
          </w:p>
          <w:p w14:paraId="6B534081" w14:textId="77777777" w:rsidR="00D41654" w:rsidRPr="00D41654" w:rsidRDefault="00D41654" w:rsidP="00D41654">
            <w:r w:rsidRPr="00D41654">
              <w:t xml:space="preserve">                &lt;property&gt;</w:t>
            </w:r>
          </w:p>
          <w:p w14:paraId="73DE943D" w14:textId="77777777" w:rsidR="00D41654" w:rsidRPr="00D41654" w:rsidRDefault="00D41654" w:rsidP="00D41654">
            <w:r w:rsidRPr="00D41654">
              <w:t xml:space="preserve">                    &lt;name&gt;</w:t>
            </w:r>
            <w:proofErr w:type="spellStart"/>
            <w:r w:rsidRPr="00D41654">
              <w:t>mapreduce.job.map.class</w:t>
            </w:r>
            <w:proofErr w:type="spellEnd"/>
            <w:r w:rsidRPr="00D41654">
              <w:t>&lt;/name&gt;</w:t>
            </w:r>
          </w:p>
          <w:p w14:paraId="3CE9E045" w14:textId="77777777" w:rsidR="00D41654" w:rsidRPr="00D41654" w:rsidRDefault="00D41654" w:rsidP="00D41654">
            <w:r w:rsidRPr="00D41654">
              <w:t xml:space="preserve">                    &lt;value&gt;org.apache.hadoop.examples.WordCount$TokenizerMapper&lt;/value&gt;</w:t>
            </w:r>
          </w:p>
          <w:p w14:paraId="734D977F" w14:textId="77777777" w:rsidR="00D41654" w:rsidRPr="00D41654" w:rsidRDefault="00D41654" w:rsidP="00D41654">
            <w:r w:rsidRPr="00D41654">
              <w:t xml:space="preserve">                &lt;/property&gt;</w:t>
            </w:r>
          </w:p>
          <w:p w14:paraId="02B9DA94" w14:textId="77777777" w:rsidR="00D41654" w:rsidRPr="00D41654" w:rsidRDefault="00D41654" w:rsidP="00D41654"/>
          <w:p w14:paraId="2F03018F" w14:textId="77777777" w:rsidR="00D41654" w:rsidRPr="00D41654" w:rsidRDefault="00D41654" w:rsidP="00D41654">
            <w:r w:rsidRPr="00D41654">
              <w:rPr>
                <w:rFonts w:hint="eastAsia"/>
              </w:rPr>
              <w:t xml:space="preserve">                &lt;!-- </w:t>
            </w:r>
            <w:r w:rsidRPr="00D41654">
              <w:rPr>
                <w:rFonts w:hint="eastAsia"/>
              </w:rPr>
              <w:t>指定执行的</w:t>
            </w:r>
            <w:r w:rsidRPr="00D41654">
              <w:rPr>
                <w:rFonts w:hint="eastAsia"/>
              </w:rPr>
              <w:t>reduce</w:t>
            </w:r>
            <w:r w:rsidRPr="00D41654">
              <w:rPr>
                <w:rFonts w:hint="eastAsia"/>
              </w:rPr>
              <w:t>类</w:t>
            </w:r>
            <w:r w:rsidRPr="00D41654">
              <w:rPr>
                <w:rFonts w:hint="eastAsia"/>
              </w:rPr>
              <w:t xml:space="preserve"> --&gt;</w:t>
            </w:r>
          </w:p>
          <w:p w14:paraId="215FA1B9" w14:textId="77777777" w:rsidR="00D41654" w:rsidRPr="00D41654" w:rsidRDefault="00D41654" w:rsidP="00D41654">
            <w:r w:rsidRPr="00D41654">
              <w:t xml:space="preserve">                &lt;property&gt;</w:t>
            </w:r>
          </w:p>
          <w:p w14:paraId="6CCBE75C" w14:textId="77777777" w:rsidR="00D41654" w:rsidRPr="00D41654" w:rsidRDefault="00D41654" w:rsidP="00D41654">
            <w:r w:rsidRPr="00D41654">
              <w:t xml:space="preserve">                    &lt;name&gt;</w:t>
            </w:r>
            <w:proofErr w:type="spellStart"/>
            <w:r w:rsidRPr="00D41654">
              <w:t>mapreduce.job.reduce.class</w:t>
            </w:r>
            <w:proofErr w:type="spellEnd"/>
            <w:r w:rsidRPr="00D41654">
              <w:t>&lt;/name&gt;</w:t>
            </w:r>
          </w:p>
          <w:p w14:paraId="65779441" w14:textId="77777777" w:rsidR="00D41654" w:rsidRPr="00D41654" w:rsidRDefault="00D41654" w:rsidP="00D41654">
            <w:r w:rsidRPr="00D41654">
              <w:t xml:space="preserve">                    &lt;value&gt;org.apache.hadoop.examples.WordCount$IntSumReducer&lt;/value&gt;</w:t>
            </w:r>
          </w:p>
          <w:p w14:paraId="377F67BE" w14:textId="77777777" w:rsidR="00D41654" w:rsidRPr="00D41654" w:rsidRDefault="00D41654" w:rsidP="00D41654">
            <w:r w:rsidRPr="00D41654">
              <w:t xml:space="preserve">                &lt;/property&gt;</w:t>
            </w:r>
          </w:p>
          <w:p w14:paraId="2DBBAD9B" w14:textId="77777777" w:rsidR="00D41654" w:rsidRPr="00D41654" w:rsidRDefault="00D41654" w:rsidP="00D41654">
            <w:r w:rsidRPr="00D41654">
              <w:rPr>
                <w:rFonts w:hint="eastAsia"/>
              </w:rPr>
              <w:tab/>
            </w:r>
            <w:r w:rsidRPr="00D41654">
              <w:rPr>
                <w:rFonts w:hint="eastAsia"/>
              </w:rPr>
              <w:tab/>
            </w:r>
            <w:r w:rsidRPr="00D41654">
              <w:rPr>
                <w:rFonts w:hint="eastAsia"/>
              </w:rPr>
              <w:tab/>
            </w:r>
            <w:r w:rsidRPr="00D41654">
              <w:rPr>
                <w:rFonts w:hint="eastAsia"/>
              </w:rPr>
              <w:tab/>
              <w:t xml:space="preserve">&lt;!--  </w:t>
            </w:r>
            <w:r w:rsidRPr="00D41654">
              <w:rPr>
                <w:rFonts w:hint="eastAsia"/>
              </w:rPr>
              <w:t>配置</w:t>
            </w:r>
            <w:r w:rsidRPr="00D41654">
              <w:rPr>
                <w:rFonts w:hint="eastAsia"/>
              </w:rPr>
              <w:t>map task</w:t>
            </w:r>
            <w:r w:rsidRPr="00D41654">
              <w:rPr>
                <w:rFonts w:hint="eastAsia"/>
              </w:rPr>
              <w:t>的个数</w:t>
            </w:r>
            <w:r w:rsidRPr="00D41654">
              <w:rPr>
                <w:rFonts w:hint="eastAsia"/>
              </w:rPr>
              <w:t xml:space="preserve"> --&gt;</w:t>
            </w:r>
          </w:p>
          <w:p w14:paraId="13FFD506" w14:textId="77777777" w:rsidR="00D41654" w:rsidRPr="00D41654" w:rsidRDefault="00D41654" w:rsidP="00D41654">
            <w:r w:rsidRPr="00D41654">
              <w:t xml:space="preserve">                &lt;property&gt;</w:t>
            </w:r>
          </w:p>
          <w:p w14:paraId="589C061E" w14:textId="77777777" w:rsidR="00D41654" w:rsidRPr="00D41654" w:rsidRDefault="00D41654" w:rsidP="00D41654">
            <w:r w:rsidRPr="00D41654">
              <w:t xml:space="preserve">                    &lt;name&gt;</w:t>
            </w:r>
            <w:proofErr w:type="spellStart"/>
            <w:r w:rsidRPr="00D41654">
              <w:t>mapred.map.tasks</w:t>
            </w:r>
            <w:proofErr w:type="spellEnd"/>
            <w:r w:rsidRPr="00D41654">
              <w:t>&lt;/name&gt;</w:t>
            </w:r>
          </w:p>
          <w:p w14:paraId="74A39CEA" w14:textId="77777777" w:rsidR="00D41654" w:rsidRPr="00D41654" w:rsidRDefault="00D41654" w:rsidP="00D41654">
            <w:r w:rsidRPr="00D41654">
              <w:lastRenderedPageBreak/>
              <w:t xml:space="preserve">                    &lt;value&gt;1&lt;/value&gt;</w:t>
            </w:r>
          </w:p>
          <w:p w14:paraId="43C7AC0D" w14:textId="77777777" w:rsidR="00D41654" w:rsidRPr="00D41654" w:rsidRDefault="00D41654" w:rsidP="00D41654">
            <w:r w:rsidRPr="00D41654">
              <w:t xml:space="preserve">                &lt;/property&gt;</w:t>
            </w:r>
          </w:p>
          <w:p w14:paraId="5E20500E" w14:textId="77777777" w:rsidR="00D41654" w:rsidRPr="00D41654" w:rsidRDefault="00D41654" w:rsidP="00D41654"/>
          <w:p w14:paraId="18AC010E" w14:textId="77777777" w:rsidR="00D41654" w:rsidRPr="00D41654" w:rsidRDefault="00D41654" w:rsidP="00D41654">
            <w:r w:rsidRPr="00D41654">
              <w:t xml:space="preserve">            &lt;/configuration&gt;</w:t>
            </w:r>
          </w:p>
          <w:p w14:paraId="19B13301" w14:textId="77777777" w:rsidR="00D41654" w:rsidRPr="00D41654" w:rsidRDefault="00D41654" w:rsidP="00D41654">
            <w:r w:rsidRPr="00D41654">
              <w:t xml:space="preserve">        &lt;/map-reduce&gt;</w:t>
            </w:r>
          </w:p>
          <w:p w14:paraId="3DFE7AB1" w14:textId="77777777" w:rsidR="00D41654" w:rsidRPr="00D41654" w:rsidRDefault="00D41654" w:rsidP="00D41654">
            <w:r w:rsidRPr="00D41654">
              <w:t xml:space="preserve">        &lt;ok to="end"/&gt;</w:t>
            </w:r>
          </w:p>
          <w:p w14:paraId="66B59D28" w14:textId="77777777" w:rsidR="00D41654" w:rsidRPr="00D41654" w:rsidRDefault="00D41654" w:rsidP="00D41654">
            <w:r w:rsidRPr="00D41654">
              <w:t xml:space="preserve">        &lt;error to="fail"/&gt;</w:t>
            </w:r>
          </w:p>
          <w:p w14:paraId="605B04F6" w14:textId="77777777" w:rsidR="00D41654" w:rsidRPr="00D41654" w:rsidRDefault="00D41654" w:rsidP="00D41654">
            <w:r w:rsidRPr="00D41654">
              <w:t xml:space="preserve">    &lt;/action&gt;</w:t>
            </w:r>
          </w:p>
          <w:p w14:paraId="1EDA2DC2" w14:textId="77777777" w:rsidR="00D41654" w:rsidRPr="00D41654" w:rsidRDefault="00D41654" w:rsidP="00D41654">
            <w:r w:rsidRPr="00D41654">
              <w:t xml:space="preserve">    &lt;kill name="fail"&gt;</w:t>
            </w:r>
          </w:p>
          <w:p w14:paraId="331A1D88" w14:textId="77777777" w:rsidR="00D41654" w:rsidRPr="00D41654" w:rsidRDefault="00D41654" w:rsidP="00D41654">
            <w:r w:rsidRPr="00D41654">
              <w:t xml:space="preserve">        &lt;message&gt;Map/Reduce failed, error message[${</w:t>
            </w:r>
            <w:proofErr w:type="spellStart"/>
            <w:r w:rsidRPr="00D41654">
              <w:t>wf:errorMessage</w:t>
            </w:r>
            <w:proofErr w:type="spellEnd"/>
            <w:r w:rsidRPr="00D41654">
              <w:t>(</w:t>
            </w:r>
            <w:proofErr w:type="spellStart"/>
            <w:r w:rsidRPr="00D41654">
              <w:t>wf:lastErrorNode</w:t>
            </w:r>
            <w:proofErr w:type="spellEnd"/>
            <w:r w:rsidRPr="00D41654">
              <w:t>())}]&lt;/message&gt;</w:t>
            </w:r>
          </w:p>
          <w:p w14:paraId="0BEBAAC6" w14:textId="77777777" w:rsidR="00D41654" w:rsidRPr="00D41654" w:rsidRDefault="00D41654" w:rsidP="00D41654">
            <w:r w:rsidRPr="00D41654">
              <w:t xml:space="preserve">    &lt;/kill&gt;</w:t>
            </w:r>
          </w:p>
          <w:p w14:paraId="6B032287" w14:textId="77777777" w:rsidR="00D41654" w:rsidRPr="00D41654" w:rsidRDefault="00D41654" w:rsidP="00D41654">
            <w:r w:rsidRPr="00D41654">
              <w:t xml:space="preserve">    &lt;end name="end"/&gt;</w:t>
            </w:r>
          </w:p>
          <w:p w14:paraId="275D6836" w14:textId="72508283" w:rsidR="00D6700C" w:rsidRPr="00D41654" w:rsidRDefault="00D41654" w:rsidP="00D41654">
            <w:pPr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r w:rsidRPr="00D41654">
              <w:t>&lt;/workflow-app&gt;</w:t>
            </w:r>
          </w:p>
        </w:tc>
      </w:tr>
    </w:tbl>
    <w:p w14:paraId="3FCFA9DB" w14:textId="77777777" w:rsidR="00D6700C" w:rsidRPr="00623ACB" w:rsidRDefault="00D6700C" w:rsidP="003A4B9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69502077" w14:textId="60B59187" w:rsidR="00B3164A" w:rsidRDefault="00B3164A" w:rsidP="00B3164A">
      <w:pPr>
        <w:pStyle w:val="3"/>
      </w:pPr>
      <w:bookmarkStart w:id="43" w:name="_Toc10993531"/>
      <w:r>
        <w:rPr>
          <w:rFonts w:hint="eastAsia"/>
        </w:rPr>
        <w:t>上传调度任务到</w:t>
      </w:r>
      <w:proofErr w:type="spellStart"/>
      <w:r>
        <w:rPr>
          <w:rFonts w:hint="eastAsia"/>
        </w:rPr>
        <w:t>hdfs</w:t>
      </w:r>
      <w:bookmarkEnd w:id="43"/>
      <w:proofErr w:type="spellEnd"/>
    </w:p>
    <w:p w14:paraId="1B4999E9" w14:textId="77777777" w:rsidR="008F3E38" w:rsidRPr="008F3E38" w:rsidRDefault="008F3E38" w:rsidP="008F3E3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F3E3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8F3E3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/export/servers/oozie-4.1.0-cdh5.14.0/</w:t>
      </w:r>
      <w:proofErr w:type="spellStart"/>
      <w:r w:rsidRPr="008F3E3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</w:p>
    <w:p w14:paraId="314CDF8B" w14:textId="71A23584" w:rsidR="008F3E38" w:rsidRPr="008F3E38" w:rsidRDefault="008F3E38" w:rsidP="008F3E3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8F3E3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hdfs</w:t>
      </w:r>
      <w:proofErr w:type="spellEnd"/>
      <w:proofErr w:type="gramEnd"/>
      <w:r w:rsidRPr="008F3E3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8F3E3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dfs</w:t>
      </w:r>
      <w:proofErr w:type="spellEnd"/>
      <w:r w:rsidRPr="008F3E3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-put map-reduce/ /user/root/</w:t>
      </w:r>
      <w:proofErr w:type="spellStart"/>
      <w:r w:rsidRPr="008F3E3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8F3E3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</w:p>
    <w:p w14:paraId="51256E3B" w14:textId="26BDDB47" w:rsidR="00B3164A" w:rsidRDefault="00B3164A" w:rsidP="00B3164A">
      <w:pPr>
        <w:pStyle w:val="3"/>
      </w:pPr>
      <w:bookmarkStart w:id="44" w:name="_Toc10993532"/>
      <w:r>
        <w:rPr>
          <w:rFonts w:hint="eastAsia"/>
        </w:rPr>
        <w:t>执行调度任务</w:t>
      </w:r>
      <w:bookmarkEnd w:id="44"/>
    </w:p>
    <w:p w14:paraId="77477DFB" w14:textId="77777777" w:rsidR="008B37A5" w:rsidRPr="008B37A5" w:rsidRDefault="008B37A5" w:rsidP="008B37A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B37A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8B37A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44C86497" w14:textId="655D4D36" w:rsidR="008B37A5" w:rsidRDefault="008B37A5" w:rsidP="008B37A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B37A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bi</w:t>
      </w:r>
      <w:r w:rsidR="00C026C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n/</w:t>
      </w:r>
      <w:proofErr w:type="spellStart"/>
      <w:r w:rsidR="00C026C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  <w:proofErr w:type="gramEnd"/>
      <w:r w:rsidR="00C026C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job -</w:t>
      </w:r>
      <w:proofErr w:type="spellStart"/>
      <w:r w:rsidR="00C026C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  <w:r w:rsidR="00C026C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http://node</w:t>
      </w:r>
      <w:r w:rsidR="00C026C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C026C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1</w:t>
      </w:r>
      <w:r w:rsidRPr="008B37A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:11000/oozie -</w:t>
      </w:r>
      <w:proofErr w:type="spellStart"/>
      <w:r w:rsidRPr="008B37A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config</w:t>
      </w:r>
      <w:proofErr w:type="spellEnd"/>
      <w:r w:rsidRPr="008B37A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8B37A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8B37A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/map-reduce/</w:t>
      </w:r>
      <w:proofErr w:type="spellStart"/>
      <w:r w:rsidRPr="008B37A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job.properties</w:t>
      </w:r>
      <w:proofErr w:type="spellEnd"/>
      <w:r w:rsidRPr="008B37A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="0069798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–</w:t>
      </w:r>
      <w:r w:rsidRPr="008B37A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run</w:t>
      </w:r>
    </w:p>
    <w:p w14:paraId="61D7677F" w14:textId="7A5672A6" w:rsidR="00697982" w:rsidRDefault="00194D98" w:rsidP="008B37A5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61793FCA" wp14:editId="0EBC2324">
            <wp:extent cx="5274310" cy="11728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D0FF" w14:textId="6E597AB1" w:rsidR="005C2F05" w:rsidRPr="008671FD" w:rsidRDefault="005C2F05" w:rsidP="005C2F05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8671FD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3E1BD239" w14:textId="0A58AB79" w:rsidR="00FB3AB7" w:rsidRDefault="00FB3AB7" w:rsidP="00FB3AB7">
      <w:pPr>
        <w:pStyle w:val="2"/>
      </w:pPr>
      <w:bookmarkStart w:id="45" w:name="_Toc10993533"/>
      <w:proofErr w:type="spellStart"/>
      <w:r>
        <w:rPr>
          <w:rFonts w:hint="eastAsia"/>
        </w:rPr>
        <w:lastRenderedPageBreak/>
        <w:t>Oozie</w:t>
      </w:r>
      <w:proofErr w:type="spellEnd"/>
      <w:r>
        <w:rPr>
          <w:rFonts w:hint="eastAsia"/>
        </w:rPr>
        <w:t>任务串联</w:t>
      </w:r>
      <w:bookmarkEnd w:id="45"/>
    </w:p>
    <w:p w14:paraId="582074C9" w14:textId="3D34C959" w:rsidR="00585F4F" w:rsidRPr="00585F4F" w:rsidRDefault="00585F4F" w:rsidP="00585F4F">
      <w:pPr>
        <w:spacing w:line="360" w:lineRule="auto"/>
        <w:ind w:firstLineChars="200" w:firstLine="480"/>
        <w:rPr>
          <w:sz w:val="24"/>
        </w:rPr>
      </w:pPr>
      <w:r w:rsidRPr="00585F4F">
        <w:rPr>
          <w:rFonts w:hint="eastAsia"/>
          <w:sz w:val="24"/>
        </w:rPr>
        <w:t>在实际</w:t>
      </w:r>
      <w:r w:rsidRPr="00585F4F">
        <w:rPr>
          <w:sz w:val="24"/>
        </w:rPr>
        <w:t>工作当中，肯定会存在多个任务</w:t>
      </w:r>
      <w:r w:rsidRPr="00585F4F">
        <w:rPr>
          <w:rFonts w:hint="eastAsia"/>
          <w:sz w:val="24"/>
        </w:rPr>
        <w:t>需要执行</w:t>
      </w:r>
      <w:r w:rsidRPr="00585F4F">
        <w:rPr>
          <w:sz w:val="24"/>
        </w:rPr>
        <w:t>，并且</w:t>
      </w:r>
      <w:r w:rsidRPr="00585F4F">
        <w:rPr>
          <w:rFonts w:hint="eastAsia"/>
          <w:sz w:val="24"/>
        </w:rPr>
        <w:t>存在</w:t>
      </w:r>
      <w:r w:rsidRPr="00585F4F">
        <w:rPr>
          <w:sz w:val="24"/>
        </w:rPr>
        <w:t>上一个任务的输出结果作为下一个任务的输入数据这样的情况，所以我们需要在</w:t>
      </w:r>
      <w:r w:rsidRPr="00585F4F">
        <w:rPr>
          <w:sz w:val="24"/>
        </w:rPr>
        <w:t>workflow.xml</w:t>
      </w:r>
      <w:r w:rsidRPr="00585F4F">
        <w:rPr>
          <w:rFonts w:hint="eastAsia"/>
          <w:sz w:val="24"/>
        </w:rPr>
        <w:t>配置文件</w:t>
      </w:r>
      <w:r w:rsidRPr="00585F4F">
        <w:rPr>
          <w:sz w:val="24"/>
        </w:rPr>
        <w:t>当中</w:t>
      </w:r>
      <w:r w:rsidRPr="00EA092C">
        <w:rPr>
          <w:sz w:val="24"/>
          <w:shd w:val="pct15" w:color="auto" w:fill="FFFFFF"/>
        </w:rPr>
        <w:t>配置多个</w:t>
      </w:r>
      <w:r w:rsidRPr="00EA092C">
        <w:rPr>
          <w:sz w:val="24"/>
          <w:shd w:val="pct15" w:color="auto" w:fill="FFFFFF"/>
        </w:rPr>
        <w:t>action</w:t>
      </w:r>
      <w:r w:rsidRPr="00EA092C">
        <w:rPr>
          <w:sz w:val="24"/>
          <w:shd w:val="pct15" w:color="auto" w:fill="FFFFFF"/>
        </w:rPr>
        <w:t>，实现</w:t>
      </w:r>
      <w:r w:rsidRPr="00EA092C">
        <w:rPr>
          <w:rFonts w:hint="eastAsia"/>
          <w:sz w:val="24"/>
          <w:shd w:val="pct15" w:color="auto" w:fill="FFFFFF"/>
        </w:rPr>
        <w:t>多个</w:t>
      </w:r>
      <w:r w:rsidRPr="00EA092C">
        <w:rPr>
          <w:sz w:val="24"/>
          <w:shd w:val="pct15" w:color="auto" w:fill="FFFFFF"/>
        </w:rPr>
        <w:t>任务之间的相互依赖关系</w:t>
      </w:r>
      <w:r w:rsidR="00564115">
        <w:rPr>
          <w:rFonts w:hint="eastAsia"/>
          <w:sz w:val="24"/>
        </w:rPr>
        <w:t>。</w:t>
      </w:r>
    </w:p>
    <w:p w14:paraId="702D2745" w14:textId="67A6BDD4" w:rsidR="00585F4F" w:rsidRPr="00585F4F" w:rsidRDefault="00585F4F" w:rsidP="00585F4F">
      <w:pPr>
        <w:spacing w:line="360" w:lineRule="auto"/>
        <w:ind w:firstLineChars="200" w:firstLine="480"/>
        <w:rPr>
          <w:sz w:val="24"/>
        </w:rPr>
      </w:pPr>
      <w:r w:rsidRPr="00585F4F">
        <w:rPr>
          <w:rFonts w:hint="eastAsia"/>
          <w:sz w:val="24"/>
        </w:rPr>
        <w:t>需求</w:t>
      </w:r>
      <w:r w:rsidRPr="00585F4F">
        <w:rPr>
          <w:sz w:val="24"/>
        </w:rPr>
        <w:t>：首先执行一个</w:t>
      </w:r>
      <w:r w:rsidRPr="00585F4F">
        <w:rPr>
          <w:sz w:val="24"/>
        </w:rPr>
        <w:t>shell</w:t>
      </w:r>
      <w:r w:rsidRPr="00585F4F">
        <w:rPr>
          <w:sz w:val="24"/>
        </w:rPr>
        <w:t>脚本，执行完了之后再执行一个</w:t>
      </w:r>
      <w:r w:rsidRPr="00585F4F">
        <w:rPr>
          <w:rFonts w:hint="eastAsia"/>
          <w:sz w:val="24"/>
        </w:rPr>
        <w:t>MR</w:t>
      </w:r>
      <w:r w:rsidRPr="00585F4F">
        <w:rPr>
          <w:rFonts w:hint="eastAsia"/>
          <w:sz w:val="24"/>
        </w:rPr>
        <w:t>的</w:t>
      </w:r>
      <w:r w:rsidRPr="00585F4F">
        <w:rPr>
          <w:sz w:val="24"/>
        </w:rPr>
        <w:t>程序</w:t>
      </w:r>
      <w:r w:rsidRPr="00585F4F">
        <w:rPr>
          <w:rFonts w:hint="eastAsia"/>
          <w:sz w:val="24"/>
        </w:rPr>
        <w:t>，</w:t>
      </w:r>
      <w:r w:rsidRPr="00585F4F">
        <w:rPr>
          <w:sz w:val="24"/>
        </w:rPr>
        <w:t>最后</w:t>
      </w:r>
      <w:r w:rsidRPr="00585F4F">
        <w:rPr>
          <w:rFonts w:hint="eastAsia"/>
          <w:sz w:val="24"/>
        </w:rPr>
        <w:t>再</w:t>
      </w:r>
      <w:r w:rsidRPr="00585F4F">
        <w:rPr>
          <w:sz w:val="24"/>
        </w:rPr>
        <w:t>执行一个</w:t>
      </w:r>
      <w:r w:rsidRPr="00585F4F">
        <w:rPr>
          <w:sz w:val="24"/>
        </w:rPr>
        <w:t>hive</w:t>
      </w:r>
      <w:r w:rsidRPr="00585F4F">
        <w:rPr>
          <w:sz w:val="24"/>
        </w:rPr>
        <w:t>的程序</w:t>
      </w:r>
      <w:r w:rsidR="007C5998">
        <w:rPr>
          <w:rFonts w:hint="eastAsia"/>
          <w:sz w:val="24"/>
        </w:rPr>
        <w:t>。</w:t>
      </w:r>
    </w:p>
    <w:p w14:paraId="15D99B1D" w14:textId="62191E6F" w:rsidR="00585F4F" w:rsidRDefault="002B63A9" w:rsidP="00F31E27">
      <w:pPr>
        <w:pStyle w:val="3"/>
      </w:pPr>
      <w:bookmarkStart w:id="46" w:name="_Toc10993534"/>
      <w:r>
        <w:rPr>
          <w:rFonts w:hint="eastAsia"/>
        </w:rPr>
        <w:t>准备工作目录</w:t>
      </w:r>
      <w:bookmarkEnd w:id="46"/>
    </w:p>
    <w:p w14:paraId="5403D100" w14:textId="77777777" w:rsidR="008671FD" w:rsidRPr="008671FD" w:rsidRDefault="008671FD" w:rsidP="008671F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671F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8671F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/export/servers/oozie-4.1.0-cdh5.14.0/</w:t>
      </w:r>
      <w:proofErr w:type="spellStart"/>
      <w:r w:rsidRPr="008671F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</w:p>
    <w:p w14:paraId="66E83D1E" w14:textId="3175C74A" w:rsidR="008671FD" w:rsidRPr="008671FD" w:rsidRDefault="008671FD" w:rsidP="008671F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8671F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mkdir</w:t>
      </w:r>
      <w:proofErr w:type="spellEnd"/>
      <w:proofErr w:type="gramEnd"/>
      <w:r w:rsidRPr="008671F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-p </w:t>
      </w:r>
      <w:proofErr w:type="spellStart"/>
      <w:r w:rsidRPr="008671F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sereval</w:t>
      </w:r>
      <w:proofErr w:type="spellEnd"/>
      <w:r w:rsidRPr="008671F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-actions</w:t>
      </w:r>
    </w:p>
    <w:p w14:paraId="53D6EFBE" w14:textId="1B0A915C" w:rsidR="00F0320B" w:rsidRDefault="00F0320B" w:rsidP="00F0320B">
      <w:pPr>
        <w:pStyle w:val="3"/>
      </w:pPr>
      <w:bookmarkStart w:id="47" w:name="_Toc10993535"/>
      <w:r>
        <w:rPr>
          <w:rFonts w:hint="eastAsia"/>
        </w:rPr>
        <w:t>准备调度文件</w:t>
      </w:r>
      <w:bookmarkEnd w:id="47"/>
    </w:p>
    <w:p w14:paraId="104E53AF" w14:textId="6416ABE6" w:rsidR="00915773" w:rsidRDefault="000A69BE" w:rsidP="005A61CE">
      <w:pPr>
        <w:spacing w:line="360" w:lineRule="auto"/>
        <w:ind w:firstLineChars="200" w:firstLine="480"/>
        <w:rPr>
          <w:sz w:val="24"/>
        </w:rPr>
      </w:pPr>
      <w:r w:rsidRPr="000A69BE">
        <w:rPr>
          <w:rFonts w:hint="eastAsia"/>
          <w:sz w:val="24"/>
        </w:rPr>
        <w:t>将</w:t>
      </w:r>
      <w:r w:rsidRPr="000A69BE">
        <w:rPr>
          <w:sz w:val="24"/>
        </w:rPr>
        <w:t>之前的</w:t>
      </w:r>
      <w:r w:rsidRPr="000A69BE">
        <w:rPr>
          <w:sz w:val="24"/>
        </w:rPr>
        <w:t>hive</w:t>
      </w:r>
      <w:r w:rsidRPr="000A69BE">
        <w:rPr>
          <w:rFonts w:hint="eastAsia"/>
          <w:sz w:val="24"/>
        </w:rPr>
        <w:t>，</w:t>
      </w:r>
      <w:r w:rsidRPr="000A69BE">
        <w:rPr>
          <w:sz w:val="24"/>
        </w:rPr>
        <w:t>shell</w:t>
      </w:r>
      <w:r w:rsidRPr="000A69BE">
        <w:rPr>
          <w:sz w:val="24"/>
        </w:rPr>
        <w:t>，</w:t>
      </w:r>
      <w:r w:rsidR="009B29CA" w:rsidRPr="000A69BE">
        <w:rPr>
          <w:rFonts w:hint="eastAsia"/>
          <w:sz w:val="24"/>
        </w:rPr>
        <w:t xml:space="preserve"> </w:t>
      </w:r>
      <w:r w:rsidRPr="000A69BE">
        <w:rPr>
          <w:rFonts w:hint="eastAsia"/>
          <w:sz w:val="24"/>
        </w:rPr>
        <w:t>MR</w:t>
      </w:r>
      <w:r w:rsidRPr="000A69BE">
        <w:rPr>
          <w:rFonts w:hint="eastAsia"/>
          <w:sz w:val="24"/>
        </w:rPr>
        <w:t>的</w:t>
      </w:r>
      <w:r w:rsidRPr="000A69BE">
        <w:rPr>
          <w:sz w:val="24"/>
        </w:rPr>
        <w:t>执行，进行串联成</w:t>
      </w:r>
      <w:r w:rsidRPr="000A69BE">
        <w:rPr>
          <w:rFonts w:hint="eastAsia"/>
          <w:sz w:val="24"/>
        </w:rPr>
        <w:t>到</w:t>
      </w:r>
      <w:r w:rsidRPr="000A69BE">
        <w:rPr>
          <w:sz w:val="24"/>
        </w:rPr>
        <w:t>一个</w:t>
      </w:r>
      <w:r w:rsidRPr="000A69BE">
        <w:rPr>
          <w:sz w:val="24"/>
        </w:rPr>
        <w:t>workflow</w:t>
      </w:r>
      <w:r w:rsidR="005A61CE">
        <w:rPr>
          <w:sz w:val="24"/>
        </w:rPr>
        <w:t>当中</w:t>
      </w:r>
      <w:r w:rsidR="005A61CE">
        <w:rPr>
          <w:rFonts w:hint="eastAsia"/>
          <w:sz w:val="24"/>
        </w:rPr>
        <w:t>。</w:t>
      </w:r>
    </w:p>
    <w:p w14:paraId="10D9C405" w14:textId="77777777" w:rsidR="008159B2" w:rsidRPr="008159B2" w:rsidRDefault="008159B2" w:rsidP="008159B2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/export/servers/oozie-4.1.0-cdh5.14.0/</w:t>
      </w:r>
      <w:proofErr w:type="spellStart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</w:p>
    <w:p w14:paraId="0D41AD37" w14:textId="77777777" w:rsidR="008159B2" w:rsidRPr="008159B2" w:rsidRDefault="008159B2" w:rsidP="008159B2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cp</w:t>
      </w:r>
      <w:proofErr w:type="spellEnd"/>
      <w:proofErr w:type="gramEnd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hive2/</w:t>
      </w:r>
      <w:proofErr w:type="spellStart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script.q</w:t>
      </w:r>
      <w:proofErr w:type="spellEnd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sereval</w:t>
      </w:r>
      <w:proofErr w:type="spellEnd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-actions/</w:t>
      </w:r>
    </w:p>
    <w:p w14:paraId="2B9ECFB4" w14:textId="77777777" w:rsidR="008159B2" w:rsidRPr="008159B2" w:rsidRDefault="008159B2" w:rsidP="008159B2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cp</w:t>
      </w:r>
      <w:proofErr w:type="spellEnd"/>
      <w:proofErr w:type="gramEnd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shell/hello.sh </w:t>
      </w:r>
      <w:proofErr w:type="spellStart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sereval</w:t>
      </w:r>
      <w:proofErr w:type="spellEnd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-actions/</w:t>
      </w:r>
    </w:p>
    <w:p w14:paraId="15701389" w14:textId="0692F320" w:rsidR="008159B2" w:rsidRDefault="008159B2" w:rsidP="008159B2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cp</w:t>
      </w:r>
      <w:proofErr w:type="spellEnd"/>
      <w:proofErr w:type="gramEnd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proofErr w:type="spellStart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ra</w:t>
      </w:r>
      <w:proofErr w:type="spellEnd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map-reduce/lib </w:t>
      </w:r>
      <w:proofErr w:type="spellStart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sereval</w:t>
      </w:r>
      <w:proofErr w:type="spellEnd"/>
      <w:r w:rsidRPr="008159B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-actions/</w:t>
      </w:r>
    </w:p>
    <w:p w14:paraId="532B39DE" w14:textId="033B15E3" w:rsidR="00CB29EE" w:rsidRDefault="00CB29EE" w:rsidP="00CB29EE">
      <w:pPr>
        <w:pStyle w:val="3"/>
      </w:pPr>
      <w:bookmarkStart w:id="48" w:name="_Toc10993536"/>
      <w:r w:rsidRPr="00BD2F0F">
        <w:t>修改配置模板</w:t>
      </w:r>
      <w:bookmarkEnd w:id="48"/>
    </w:p>
    <w:p w14:paraId="2A3EB96E" w14:textId="17425A2F" w:rsidR="00831CF2" w:rsidRPr="00F911AB" w:rsidRDefault="00F911AB" w:rsidP="00F911AB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F911A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F911A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/export/servers/oozie-4.1.0-cdh5.14.0/oozie_works/sereval-actions</w:t>
      </w:r>
    </w:p>
    <w:p w14:paraId="4506E327" w14:textId="7D01CF52" w:rsidR="00F911AB" w:rsidRDefault="00F911AB" w:rsidP="00F911AB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F911A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F911A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workflow.xml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5564DF" w14:paraId="3F8D2A1E" w14:textId="77777777" w:rsidTr="005564DF">
        <w:tc>
          <w:tcPr>
            <w:tcW w:w="7875" w:type="dxa"/>
          </w:tcPr>
          <w:p w14:paraId="2E59E0B8" w14:textId="77777777" w:rsidR="00602B4B" w:rsidRPr="00404CFF" w:rsidRDefault="00602B4B" w:rsidP="00404CFF">
            <w:r w:rsidRPr="00404CFF">
              <w:t xml:space="preserve">&lt;workflow-app </w:t>
            </w:r>
            <w:proofErr w:type="spellStart"/>
            <w:r w:rsidRPr="00404CFF">
              <w:t>xmlns</w:t>
            </w:r>
            <w:proofErr w:type="spellEnd"/>
            <w:r w:rsidRPr="00404CFF">
              <w:t>="uri:oozie:workflow:0.4" name="shell-</w:t>
            </w:r>
            <w:proofErr w:type="spellStart"/>
            <w:r w:rsidRPr="00404CFF">
              <w:t>wf</w:t>
            </w:r>
            <w:proofErr w:type="spellEnd"/>
            <w:r w:rsidRPr="00404CFF">
              <w:t>"&gt;</w:t>
            </w:r>
          </w:p>
          <w:p w14:paraId="490ECC32" w14:textId="77777777" w:rsidR="00602B4B" w:rsidRPr="00404CFF" w:rsidRDefault="00602B4B" w:rsidP="00404CFF">
            <w:r w:rsidRPr="00404CFF">
              <w:t>&lt;start to="shell-node"/&gt;</w:t>
            </w:r>
          </w:p>
          <w:p w14:paraId="57BC7816" w14:textId="77777777" w:rsidR="00602B4B" w:rsidRPr="00404CFF" w:rsidRDefault="00602B4B" w:rsidP="00404CFF">
            <w:r w:rsidRPr="00404CFF">
              <w:t>&lt;action name="shell-node"&gt;</w:t>
            </w:r>
          </w:p>
          <w:p w14:paraId="7457C4F2" w14:textId="77777777" w:rsidR="00602B4B" w:rsidRPr="00404CFF" w:rsidRDefault="00602B4B" w:rsidP="00404CFF">
            <w:r w:rsidRPr="00404CFF">
              <w:t xml:space="preserve">    &lt;shell </w:t>
            </w:r>
            <w:proofErr w:type="spellStart"/>
            <w:r w:rsidRPr="00404CFF">
              <w:t>xmlns</w:t>
            </w:r>
            <w:proofErr w:type="spellEnd"/>
            <w:r w:rsidRPr="00404CFF">
              <w:t>="uri:oozie:shell-action:0.2"&gt;</w:t>
            </w:r>
          </w:p>
          <w:p w14:paraId="662B79C3" w14:textId="77777777" w:rsidR="00602B4B" w:rsidRPr="00404CFF" w:rsidRDefault="00602B4B" w:rsidP="00404CFF">
            <w:r w:rsidRPr="00404CFF">
              <w:t xml:space="preserve">        &lt;job-tracker&gt;${</w:t>
            </w:r>
            <w:proofErr w:type="spellStart"/>
            <w:r w:rsidRPr="00404CFF">
              <w:t>jobTracker</w:t>
            </w:r>
            <w:proofErr w:type="spellEnd"/>
            <w:r w:rsidRPr="00404CFF">
              <w:t>}&lt;/job-tracker&gt;</w:t>
            </w:r>
          </w:p>
          <w:p w14:paraId="2CEB25CD" w14:textId="77777777" w:rsidR="00602B4B" w:rsidRPr="00404CFF" w:rsidRDefault="00602B4B" w:rsidP="00404CFF">
            <w:r w:rsidRPr="00404CFF">
              <w:t xml:space="preserve">        &lt;name-node&gt;${</w:t>
            </w:r>
            <w:proofErr w:type="spellStart"/>
            <w:r w:rsidRPr="00404CFF">
              <w:t>nameNode</w:t>
            </w:r>
            <w:proofErr w:type="spellEnd"/>
            <w:r w:rsidRPr="00404CFF">
              <w:t>}&lt;/name-node&gt;</w:t>
            </w:r>
          </w:p>
          <w:p w14:paraId="5415FBE5" w14:textId="77777777" w:rsidR="00602B4B" w:rsidRPr="00404CFF" w:rsidRDefault="00602B4B" w:rsidP="00404CFF">
            <w:r w:rsidRPr="00404CFF">
              <w:t xml:space="preserve">        &lt;configuration&gt;</w:t>
            </w:r>
          </w:p>
          <w:p w14:paraId="6A6D5289" w14:textId="77777777" w:rsidR="00602B4B" w:rsidRPr="00404CFF" w:rsidRDefault="00602B4B" w:rsidP="00404CFF">
            <w:r w:rsidRPr="00404CFF">
              <w:t xml:space="preserve">            &lt;property&gt;</w:t>
            </w:r>
          </w:p>
          <w:p w14:paraId="7F044382" w14:textId="77777777" w:rsidR="00602B4B" w:rsidRPr="00404CFF" w:rsidRDefault="00602B4B" w:rsidP="00404CFF">
            <w:r w:rsidRPr="00404CFF">
              <w:lastRenderedPageBreak/>
              <w:t xml:space="preserve">                &lt;name&gt;mapred.job.queue.name&lt;/name&gt;</w:t>
            </w:r>
          </w:p>
          <w:p w14:paraId="619EC816" w14:textId="77777777" w:rsidR="00602B4B" w:rsidRPr="00404CFF" w:rsidRDefault="00602B4B" w:rsidP="00404CFF">
            <w:r w:rsidRPr="00404CFF">
              <w:t xml:space="preserve">                &lt;value&gt;${</w:t>
            </w:r>
            <w:proofErr w:type="spellStart"/>
            <w:r w:rsidRPr="00404CFF">
              <w:t>queueName</w:t>
            </w:r>
            <w:proofErr w:type="spellEnd"/>
            <w:r w:rsidRPr="00404CFF">
              <w:t>}&lt;/value&gt;</w:t>
            </w:r>
          </w:p>
          <w:p w14:paraId="236EE98F" w14:textId="77777777" w:rsidR="00602B4B" w:rsidRPr="00404CFF" w:rsidRDefault="00602B4B" w:rsidP="00404CFF">
            <w:r w:rsidRPr="00404CFF">
              <w:t xml:space="preserve">            &lt;/property&gt;</w:t>
            </w:r>
          </w:p>
          <w:p w14:paraId="7102C633" w14:textId="77777777" w:rsidR="00602B4B" w:rsidRPr="00404CFF" w:rsidRDefault="00602B4B" w:rsidP="00404CFF">
            <w:r w:rsidRPr="00404CFF">
              <w:t xml:space="preserve">        &lt;/configuration&gt;</w:t>
            </w:r>
          </w:p>
          <w:p w14:paraId="127A75A9" w14:textId="77777777" w:rsidR="00602B4B" w:rsidRPr="00404CFF" w:rsidRDefault="00602B4B" w:rsidP="00404CFF">
            <w:r w:rsidRPr="00404CFF">
              <w:t xml:space="preserve">        &lt;exec&gt;${EXEC}&lt;/exec&gt;</w:t>
            </w:r>
          </w:p>
          <w:p w14:paraId="7F0093DB" w14:textId="77777777" w:rsidR="00602B4B" w:rsidRPr="00404CFF" w:rsidRDefault="00602B4B" w:rsidP="00404CFF">
            <w:r w:rsidRPr="00404CFF">
              <w:t xml:space="preserve">        &lt;!-- &lt;argument&gt;</w:t>
            </w:r>
            <w:proofErr w:type="spellStart"/>
            <w:r w:rsidRPr="00404CFF">
              <w:t>my_output</w:t>
            </w:r>
            <w:proofErr w:type="spellEnd"/>
            <w:r w:rsidRPr="00404CFF">
              <w:t xml:space="preserve">=Hello </w:t>
            </w:r>
            <w:proofErr w:type="spellStart"/>
            <w:r w:rsidRPr="00404CFF">
              <w:t>Oozie</w:t>
            </w:r>
            <w:proofErr w:type="spellEnd"/>
            <w:r w:rsidRPr="00404CFF">
              <w:t>&lt;/argument&gt; --&gt;</w:t>
            </w:r>
          </w:p>
          <w:p w14:paraId="543532FE" w14:textId="77777777" w:rsidR="00602B4B" w:rsidRPr="00404CFF" w:rsidRDefault="00602B4B" w:rsidP="00404CFF">
            <w:r w:rsidRPr="00404CFF">
              <w:t xml:space="preserve">        &lt;file&gt;/user/root/oozie_works/sereval-actions/${EXEC}#${EXEC}&lt;/file&gt;</w:t>
            </w:r>
          </w:p>
          <w:p w14:paraId="17F20C9F" w14:textId="77777777" w:rsidR="00602B4B" w:rsidRPr="00404CFF" w:rsidRDefault="00602B4B" w:rsidP="00404CFF"/>
          <w:p w14:paraId="3BDAFB24" w14:textId="77777777" w:rsidR="00602B4B" w:rsidRPr="00404CFF" w:rsidRDefault="00602B4B" w:rsidP="00404CFF">
            <w:r w:rsidRPr="00404CFF">
              <w:t xml:space="preserve">        &lt;capture-output/&gt;</w:t>
            </w:r>
          </w:p>
          <w:p w14:paraId="5AE16393" w14:textId="77777777" w:rsidR="00602B4B" w:rsidRPr="00404CFF" w:rsidRDefault="00602B4B" w:rsidP="00404CFF">
            <w:r w:rsidRPr="00404CFF">
              <w:t xml:space="preserve">    &lt;/shell&gt;</w:t>
            </w:r>
          </w:p>
          <w:p w14:paraId="13B5F3E5" w14:textId="77777777" w:rsidR="00602B4B" w:rsidRPr="00404CFF" w:rsidRDefault="00602B4B" w:rsidP="00404CFF">
            <w:r w:rsidRPr="00404CFF">
              <w:t xml:space="preserve">    &lt;ok to="</w:t>
            </w:r>
            <w:proofErr w:type="spellStart"/>
            <w:r w:rsidRPr="00404CFF">
              <w:t>mr</w:t>
            </w:r>
            <w:proofErr w:type="spellEnd"/>
            <w:r w:rsidRPr="00404CFF">
              <w:t>-node"/&gt;</w:t>
            </w:r>
          </w:p>
          <w:p w14:paraId="465A4479" w14:textId="77777777" w:rsidR="00602B4B" w:rsidRPr="00404CFF" w:rsidRDefault="00602B4B" w:rsidP="00404CFF">
            <w:r w:rsidRPr="00404CFF">
              <w:t xml:space="preserve">    &lt;error to="</w:t>
            </w:r>
            <w:proofErr w:type="spellStart"/>
            <w:r w:rsidRPr="00404CFF">
              <w:t>mr</w:t>
            </w:r>
            <w:proofErr w:type="spellEnd"/>
            <w:r w:rsidRPr="00404CFF">
              <w:t>-node"/&gt;</w:t>
            </w:r>
          </w:p>
          <w:p w14:paraId="1001BD36" w14:textId="77777777" w:rsidR="00602B4B" w:rsidRPr="00404CFF" w:rsidRDefault="00602B4B" w:rsidP="00404CFF">
            <w:r w:rsidRPr="00404CFF">
              <w:t>&lt;/action&gt;</w:t>
            </w:r>
          </w:p>
          <w:p w14:paraId="01667F4D" w14:textId="77777777" w:rsidR="00602B4B" w:rsidRPr="00404CFF" w:rsidRDefault="00602B4B" w:rsidP="00404CFF"/>
          <w:p w14:paraId="542E4D1E" w14:textId="77777777" w:rsidR="00602B4B" w:rsidRPr="00404CFF" w:rsidRDefault="00602B4B" w:rsidP="00404CFF">
            <w:r w:rsidRPr="00404CFF">
              <w:t>&lt;action name="</w:t>
            </w:r>
            <w:proofErr w:type="spellStart"/>
            <w:r w:rsidRPr="00404CFF">
              <w:t>mr</w:t>
            </w:r>
            <w:proofErr w:type="spellEnd"/>
            <w:r w:rsidRPr="00404CFF">
              <w:t>-node"&gt;</w:t>
            </w:r>
          </w:p>
          <w:p w14:paraId="0F514ED2" w14:textId="77777777" w:rsidR="00602B4B" w:rsidRPr="00404CFF" w:rsidRDefault="00602B4B" w:rsidP="00404CFF">
            <w:r w:rsidRPr="00404CFF">
              <w:t xml:space="preserve">        &lt;map-reduce&gt;</w:t>
            </w:r>
          </w:p>
          <w:p w14:paraId="3D4981D7" w14:textId="77777777" w:rsidR="00602B4B" w:rsidRPr="00404CFF" w:rsidRDefault="00602B4B" w:rsidP="00404CFF">
            <w:r w:rsidRPr="00404CFF">
              <w:t xml:space="preserve">            &lt;job-tracker&gt;${</w:t>
            </w:r>
            <w:proofErr w:type="spellStart"/>
            <w:r w:rsidRPr="00404CFF">
              <w:t>jobTracker</w:t>
            </w:r>
            <w:proofErr w:type="spellEnd"/>
            <w:r w:rsidRPr="00404CFF">
              <w:t>}&lt;/job-tracker&gt;</w:t>
            </w:r>
          </w:p>
          <w:p w14:paraId="4806EDBF" w14:textId="77777777" w:rsidR="00602B4B" w:rsidRPr="00404CFF" w:rsidRDefault="00602B4B" w:rsidP="00404CFF">
            <w:r w:rsidRPr="00404CFF">
              <w:t xml:space="preserve">            &lt;name-node&gt;${</w:t>
            </w:r>
            <w:proofErr w:type="spellStart"/>
            <w:r w:rsidRPr="00404CFF">
              <w:t>nameNode</w:t>
            </w:r>
            <w:proofErr w:type="spellEnd"/>
            <w:r w:rsidRPr="00404CFF">
              <w:t>}&lt;/name-node&gt;</w:t>
            </w:r>
          </w:p>
          <w:p w14:paraId="4CDB8DA8" w14:textId="77777777" w:rsidR="00602B4B" w:rsidRPr="00404CFF" w:rsidRDefault="00602B4B" w:rsidP="00404CFF">
            <w:r w:rsidRPr="00404CFF">
              <w:t xml:space="preserve">            &lt;prepare&gt;</w:t>
            </w:r>
          </w:p>
          <w:p w14:paraId="1DD634A2" w14:textId="77777777" w:rsidR="00602B4B" w:rsidRPr="00404CFF" w:rsidRDefault="00602B4B" w:rsidP="00404CFF">
            <w:r w:rsidRPr="00404CFF">
              <w:t xml:space="preserve">                &lt;delete path="${</w:t>
            </w:r>
            <w:proofErr w:type="spellStart"/>
            <w:r w:rsidRPr="00404CFF">
              <w:t>nameNode</w:t>
            </w:r>
            <w:proofErr w:type="spellEnd"/>
            <w:r w:rsidRPr="00404CFF">
              <w:t>}/${</w:t>
            </w:r>
            <w:proofErr w:type="spellStart"/>
            <w:r w:rsidRPr="00404CFF">
              <w:t>outputDir</w:t>
            </w:r>
            <w:proofErr w:type="spellEnd"/>
            <w:r w:rsidRPr="00404CFF">
              <w:t>}"/&gt;</w:t>
            </w:r>
          </w:p>
          <w:p w14:paraId="3DADF315" w14:textId="77777777" w:rsidR="00602B4B" w:rsidRPr="00404CFF" w:rsidRDefault="00602B4B" w:rsidP="00404CFF">
            <w:r w:rsidRPr="00404CFF">
              <w:t xml:space="preserve">            &lt;/prepare&gt;</w:t>
            </w:r>
          </w:p>
          <w:p w14:paraId="55534A5D" w14:textId="77777777" w:rsidR="00602B4B" w:rsidRPr="00404CFF" w:rsidRDefault="00602B4B" w:rsidP="00404CFF">
            <w:r w:rsidRPr="00404CFF">
              <w:t xml:space="preserve">            &lt;configuration&gt;</w:t>
            </w:r>
          </w:p>
          <w:p w14:paraId="7758B48A" w14:textId="77777777" w:rsidR="00602B4B" w:rsidRPr="00404CFF" w:rsidRDefault="00602B4B" w:rsidP="00404CFF">
            <w:r w:rsidRPr="00404CFF">
              <w:t xml:space="preserve">                &lt;property&gt;</w:t>
            </w:r>
          </w:p>
          <w:p w14:paraId="2112FB69" w14:textId="77777777" w:rsidR="00602B4B" w:rsidRPr="00404CFF" w:rsidRDefault="00602B4B" w:rsidP="00404CFF">
            <w:r w:rsidRPr="00404CFF">
              <w:t xml:space="preserve">                    &lt;name&gt;mapred.job.queue.name&lt;/name&gt;</w:t>
            </w:r>
          </w:p>
          <w:p w14:paraId="7043A68F" w14:textId="77777777" w:rsidR="00602B4B" w:rsidRPr="00404CFF" w:rsidRDefault="00602B4B" w:rsidP="00404CFF">
            <w:r w:rsidRPr="00404CFF">
              <w:t xml:space="preserve">                    &lt;value&gt;${</w:t>
            </w:r>
            <w:proofErr w:type="spellStart"/>
            <w:r w:rsidRPr="00404CFF">
              <w:t>queueName</w:t>
            </w:r>
            <w:proofErr w:type="spellEnd"/>
            <w:r w:rsidRPr="00404CFF">
              <w:t>}&lt;/value&gt;</w:t>
            </w:r>
          </w:p>
          <w:p w14:paraId="6E59BDB9" w14:textId="77777777" w:rsidR="00602B4B" w:rsidRPr="00404CFF" w:rsidRDefault="00602B4B" w:rsidP="00404CFF">
            <w:r w:rsidRPr="00404CFF">
              <w:t xml:space="preserve">                &lt;/property&gt;</w:t>
            </w:r>
          </w:p>
          <w:p w14:paraId="03D05321" w14:textId="77777777" w:rsidR="00602B4B" w:rsidRPr="00404CFF" w:rsidRDefault="00602B4B" w:rsidP="00404CFF">
            <w:r w:rsidRPr="00404CFF">
              <w:tab/>
            </w:r>
            <w:r w:rsidRPr="00404CFF">
              <w:tab/>
            </w:r>
            <w:r w:rsidRPr="00404CFF">
              <w:tab/>
            </w:r>
            <w:r w:rsidRPr="00404CFF">
              <w:tab/>
              <w:t xml:space="preserve">&lt;!--  </w:t>
            </w:r>
          </w:p>
          <w:p w14:paraId="6A11C246" w14:textId="77777777" w:rsidR="00602B4B" w:rsidRPr="00404CFF" w:rsidRDefault="00602B4B" w:rsidP="00404CFF">
            <w:r w:rsidRPr="00404CFF">
              <w:t xml:space="preserve">                &lt;property&gt;</w:t>
            </w:r>
          </w:p>
          <w:p w14:paraId="4656D47E" w14:textId="77777777" w:rsidR="00602B4B" w:rsidRPr="00404CFF" w:rsidRDefault="00602B4B" w:rsidP="00404CFF">
            <w:r w:rsidRPr="00404CFF">
              <w:t xml:space="preserve">                    &lt;name&gt;</w:t>
            </w:r>
            <w:proofErr w:type="spellStart"/>
            <w:r w:rsidRPr="00404CFF">
              <w:t>mapred.mapper.class</w:t>
            </w:r>
            <w:proofErr w:type="spellEnd"/>
            <w:r w:rsidRPr="00404CFF">
              <w:t>&lt;/name&gt;</w:t>
            </w:r>
          </w:p>
          <w:p w14:paraId="0C22B02E" w14:textId="77777777" w:rsidR="00602B4B" w:rsidRPr="00404CFF" w:rsidRDefault="00602B4B" w:rsidP="00404CFF">
            <w:r w:rsidRPr="00404CFF">
              <w:t xml:space="preserve">                    &lt;value&gt;</w:t>
            </w:r>
            <w:proofErr w:type="spellStart"/>
            <w:r w:rsidRPr="00404CFF">
              <w:t>org.apache.oozie.example.SampleMapper</w:t>
            </w:r>
            <w:proofErr w:type="spellEnd"/>
            <w:r w:rsidRPr="00404CFF">
              <w:t>&lt;/value&gt;</w:t>
            </w:r>
          </w:p>
          <w:p w14:paraId="29CD965A" w14:textId="77777777" w:rsidR="00602B4B" w:rsidRPr="00404CFF" w:rsidRDefault="00602B4B" w:rsidP="00404CFF">
            <w:r w:rsidRPr="00404CFF">
              <w:t xml:space="preserve">                &lt;/property&gt;</w:t>
            </w:r>
          </w:p>
          <w:p w14:paraId="4F0DB2AB" w14:textId="77777777" w:rsidR="00602B4B" w:rsidRPr="00404CFF" w:rsidRDefault="00602B4B" w:rsidP="00404CFF">
            <w:r w:rsidRPr="00404CFF">
              <w:t xml:space="preserve">                &lt;property&gt;</w:t>
            </w:r>
          </w:p>
          <w:p w14:paraId="5B8C17E5" w14:textId="77777777" w:rsidR="00602B4B" w:rsidRPr="00404CFF" w:rsidRDefault="00602B4B" w:rsidP="00404CFF">
            <w:r w:rsidRPr="00404CFF">
              <w:t xml:space="preserve">                    &lt;name&gt;</w:t>
            </w:r>
            <w:proofErr w:type="spellStart"/>
            <w:r w:rsidRPr="00404CFF">
              <w:t>mapred.reducer.class</w:t>
            </w:r>
            <w:proofErr w:type="spellEnd"/>
            <w:r w:rsidRPr="00404CFF">
              <w:t>&lt;/name&gt;</w:t>
            </w:r>
          </w:p>
          <w:p w14:paraId="287D9ADD" w14:textId="77777777" w:rsidR="00602B4B" w:rsidRPr="00404CFF" w:rsidRDefault="00602B4B" w:rsidP="00404CFF">
            <w:r w:rsidRPr="00404CFF">
              <w:t xml:space="preserve">                    &lt;value&gt;</w:t>
            </w:r>
            <w:proofErr w:type="spellStart"/>
            <w:r w:rsidRPr="00404CFF">
              <w:t>org.apache.oozie.example.SampleReducer</w:t>
            </w:r>
            <w:proofErr w:type="spellEnd"/>
            <w:r w:rsidRPr="00404CFF">
              <w:t>&lt;/value&gt;</w:t>
            </w:r>
          </w:p>
          <w:p w14:paraId="75AACE9F" w14:textId="77777777" w:rsidR="00602B4B" w:rsidRPr="00404CFF" w:rsidRDefault="00602B4B" w:rsidP="00404CFF">
            <w:r w:rsidRPr="00404CFF">
              <w:t xml:space="preserve">                &lt;/property&gt;</w:t>
            </w:r>
          </w:p>
          <w:p w14:paraId="34C5AEC3" w14:textId="77777777" w:rsidR="00602B4B" w:rsidRPr="00404CFF" w:rsidRDefault="00602B4B" w:rsidP="00404CFF">
            <w:r w:rsidRPr="00404CFF">
              <w:t xml:space="preserve">                &lt;property&gt;</w:t>
            </w:r>
          </w:p>
          <w:p w14:paraId="1ECE3234" w14:textId="77777777" w:rsidR="00602B4B" w:rsidRPr="00404CFF" w:rsidRDefault="00602B4B" w:rsidP="00404CFF">
            <w:r w:rsidRPr="00404CFF">
              <w:t xml:space="preserve">                    &lt;name&gt;</w:t>
            </w:r>
            <w:proofErr w:type="spellStart"/>
            <w:r w:rsidRPr="00404CFF">
              <w:t>mapred.map.tasks</w:t>
            </w:r>
            <w:proofErr w:type="spellEnd"/>
            <w:r w:rsidRPr="00404CFF">
              <w:t>&lt;/name&gt;</w:t>
            </w:r>
          </w:p>
          <w:p w14:paraId="6768B3AE" w14:textId="77777777" w:rsidR="00602B4B" w:rsidRPr="00404CFF" w:rsidRDefault="00602B4B" w:rsidP="00404CFF">
            <w:r w:rsidRPr="00404CFF">
              <w:t xml:space="preserve">                    &lt;value&gt;1&lt;/value&gt;</w:t>
            </w:r>
          </w:p>
          <w:p w14:paraId="36C1FC4B" w14:textId="77777777" w:rsidR="00602B4B" w:rsidRPr="00404CFF" w:rsidRDefault="00602B4B" w:rsidP="00404CFF">
            <w:r w:rsidRPr="00404CFF">
              <w:lastRenderedPageBreak/>
              <w:t xml:space="preserve">                &lt;/property&gt;</w:t>
            </w:r>
          </w:p>
          <w:p w14:paraId="4AF89A2B" w14:textId="77777777" w:rsidR="00602B4B" w:rsidRPr="00404CFF" w:rsidRDefault="00602B4B" w:rsidP="00404CFF">
            <w:r w:rsidRPr="00404CFF">
              <w:t xml:space="preserve">                &lt;property&gt;</w:t>
            </w:r>
          </w:p>
          <w:p w14:paraId="3E3F440E" w14:textId="77777777" w:rsidR="00602B4B" w:rsidRPr="00404CFF" w:rsidRDefault="00602B4B" w:rsidP="00404CFF">
            <w:r w:rsidRPr="00404CFF">
              <w:t xml:space="preserve">                    &lt;name&gt;</w:t>
            </w:r>
            <w:proofErr w:type="spellStart"/>
            <w:r w:rsidRPr="00404CFF">
              <w:t>mapred.input.dir</w:t>
            </w:r>
            <w:proofErr w:type="spellEnd"/>
            <w:r w:rsidRPr="00404CFF">
              <w:t>&lt;/name&gt;</w:t>
            </w:r>
          </w:p>
          <w:p w14:paraId="1C229E29" w14:textId="77777777" w:rsidR="00602B4B" w:rsidRPr="00404CFF" w:rsidRDefault="00602B4B" w:rsidP="00404CFF">
            <w:r w:rsidRPr="00404CFF">
              <w:t xml:space="preserve">                    &lt;value&gt;/user/${wf:user()}/${examplesRoot}/input-data/text&lt;/value&gt;</w:t>
            </w:r>
          </w:p>
          <w:p w14:paraId="771A52E6" w14:textId="77777777" w:rsidR="00602B4B" w:rsidRPr="00404CFF" w:rsidRDefault="00602B4B" w:rsidP="00404CFF">
            <w:r w:rsidRPr="00404CFF">
              <w:t xml:space="preserve">                &lt;/property&gt;</w:t>
            </w:r>
          </w:p>
          <w:p w14:paraId="47EB30C0" w14:textId="77777777" w:rsidR="00602B4B" w:rsidRPr="00404CFF" w:rsidRDefault="00602B4B" w:rsidP="00404CFF">
            <w:r w:rsidRPr="00404CFF">
              <w:t xml:space="preserve">                &lt;property&gt;</w:t>
            </w:r>
          </w:p>
          <w:p w14:paraId="24B9FE82" w14:textId="77777777" w:rsidR="00602B4B" w:rsidRPr="00404CFF" w:rsidRDefault="00602B4B" w:rsidP="00404CFF">
            <w:r w:rsidRPr="00404CFF">
              <w:t xml:space="preserve">                    &lt;name&gt;</w:t>
            </w:r>
            <w:proofErr w:type="spellStart"/>
            <w:r w:rsidRPr="00404CFF">
              <w:t>mapred.output.dir</w:t>
            </w:r>
            <w:proofErr w:type="spellEnd"/>
            <w:r w:rsidRPr="00404CFF">
              <w:t>&lt;/name&gt;</w:t>
            </w:r>
          </w:p>
          <w:p w14:paraId="0E658304" w14:textId="77777777" w:rsidR="00602B4B" w:rsidRPr="00404CFF" w:rsidRDefault="00602B4B" w:rsidP="00404CFF">
            <w:r w:rsidRPr="00404CFF">
              <w:t xml:space="preserve">                    &lt;value&gt;/user/${wf:user()}/${examplesRoot}/output-data/${outputDir}&lt;/value&gt;</w:t>
            </w:r>
          </w:p>
          <w:p w14:paraId="675FF65C" w14:textId="77777777" w:rsidR="00602B4B" w:rsidRPr="00404CFF" w:rsidRDefault="00602B4B" w:rsidP="00404CFF">
            <w:r w:rsidRPr="00404CFF">
              <w:t xml:space="preserve">                &lt;/property&gt;</w:t>
            </w:r>
          </w:p>
          <w:p w14:paraId="677B1351" w14:textId="77777777" w:rsidR="00602B4B" w:rsidRPr="00404CFF" w:rsidRDefault="00602B4B" w:rsidP="00404CFF">
            <w:r w:rsidRPr="00404CFF">
              <w:tab/>
            </w:r>
            <w:r w:rsidRPr="00404CFF">
              <w:tab/>
            </w:r>
            <w:r w:rsidRPr="00404CFF">
              <w:tab/>
            </w:r>
            <w:r w:rsidRPr="00404CFF">
              <w:tab/>
              <w:t>--&gt;</w:t>
            </w:r>
          </w:p>
          <w:p w14:paraId="77A0F9D7" w14:textId="77777777" w:rsidR="00602B4B" w:rsidRPr="00404CFF" w:rsidRDefault="00602B4B" w:rsidP="00404CFF">
            <w:r w:rsidRPr="00404CFF">
              <w:tab/>
            </w:r>
            <w:r w:rsidRPr="00404CFF">
              <w:tab/>
            </w:r>
            <w:r w:rsidRPr="00404CFF">
              <w:tab/>
            </w:r>
            <w:r w:rsidRPr="00404CFF">
              <w:tab/>
            </w:r>
          </w:p>
          <w:p w14:paraId="759DB120" w14:textId="77777777" w:rsidR="00602B4B" w:rsidRPr="00404CFF" w:rsidRDefault="00602B4B" w:rsidP="00404CFF">
            <w:r w:rsidRPr="00404CFF">
              <w:rPr>
                <w:rFonts w:hint="eastAsia"/>
              </w:rPr>
              <w:tab/>
            </w:r>
            <w:r w:rsidRPr="00404CFF">
              <w:rPr>
                <w:rFonts w:hint="eastAsia"/>
              </w:rPr>
              <w:tab/>
            </w:r>
            <w:r w:rsidRPr="00404CFF">
              <w:rPr>
                <w:rFonts w:hint="eastAsia"/>
              </w:rPr>
              <w:tab/>
            </w:r>
            <w:r w:rsidRPr="00404CFF">
              <w:rPr>
                <w:rFonts w:hint="eastAsia"/>
              </w:rPr>
              <w:tab/>
              <w:t xml:space="preserve">   &lt;!-- </w:t>
            </w:r>
            <w:r w:rsidRPr="00404CFF">
              <w:rPr>
                <w:rFonts w:hint="eastAsia"/>
              </w:rPr>
              <w:t>开启使用新的</w:t>
            </w:r>
            <w:r w:rsidRPr="00404CFF">
              <w:rPr>
                <w:rFonts w:hint="eastAsia"/>
              </w:rPr>
              <w:t>API</w:t>
            </w:r>
            <w:r w:rsidRPr="00404CFF">
              <w:rPr>
                <w:rFonts w:hint="eastAsia"/>
              </w:rPr>
              <w:t>来进行配置</w:t>
            </w:r>
            <w:r w:rsidRPr="00404CFF">
              <w:rPr>
                <w:rFonts w:hint="eastAsia"/>
              </w:rPr>
              <w:t xml:space="preserve"> --&gt;</w:t>
            </w:r>
          </w:p>
          <w:p w14:paraId="3DA11AED" w14:textId="77777777" w:rsidR="00602B4B" w:rsidRPr="00404CFF" w:rsidRDefault="00602B4B" w:rsidP="00404CFF">
            <w:r w:rsidRPr="00404CFF">
              <w:t xml:space="preserve">                &lt;property&gt;</w:t>
            </w:r>
          </w:p>
          <w:p w14:paraId="6892CB24" w14:textId="77777777" w:rsidR="00602B4B" w:rsidRPr="00404CFF" w:rsidRDefault="00602B4B" w:rsidP="00404CFF">
            <w:r w:rsidRPr="00404CFF">
              <w:t xml:space="preserve">                    &lt;name&gt;</w:t>
            </w:r>
            <w:proofErr w:type="spellStart"/>
            <w:r w:rsidRPr="00404CFF">
              <w:t>mapred.mapper.new-api</w:t>
            </w:r>
            <w:proofErr w:type="spellEnd"/>
            <w:r w:rsidRPr="00404CFF">
              <w:t>&lt;/name&gt;</w:t>
            </w:r>
          </w:p>
          <w:p w14:paraId="62880422" w14:textId="77777777" w:rsidR="00602B4B" w:rsidRPr="00404CFF" w:rsidRDefault="00602B4B" w:rsidP="00404CFF">
            <w:r w:rsidRPr="00404CFF">
              <w:t xml:space="preserve">                    &lt;value&gt;true&lt;/value&gt;</w:t>
            </w:r>
          </w:p>
          <w:p w14:paraId="17138750" w14:textId="77777777" w:rsidR="00602B4B" w:rsidRPr="00404CFF" w:rsidRDefault="00602B4B" w:rsidP="00404CFF">
            <w:r w:rsidRPr="00404CFF">
              <w:t xml:space="preserve">                &lt;/property&gt;</w:t>
            </w:r>
          </w:p>
          <w:p w14:paraId="633ABE4F" w14:textId="77777777" w:rsidR="00602B4B" w:rsidRPr="00404CFF" w:rsidRDefault="00602B4B" w:rsidP="00404CFF"/>
          <w:p w14:paraId="5FA3CA05" w14:textId="77777777" w:rsidR="00602B4B" w:rsidRPr="00404CFF" w:rsidRDefault="00602B4B" w:rsidP="00404CFF">
            <w:r w:rsidRPr="00404CFF">
              <w:t xml:space="preserve">                &lt;property&gt;</w:t>
            </w:r>
          </w:p>
          <w:p w14:paraId="2989FC2E" w14:textId="77777777" w:rsidR="00602B4B" w:rsidRPr="00404CFF" w:rsidRDefault="00602B4B" w:rsidP="00404CFF">
            <w:r w:rsidRPr="00404CFF">
              <w:t xml:space="preserve">                    &lt;name&gt;</w:t>
            </w:r>
            <w:proofErr w:type="spellStart"/>
            <w:r w:rsidRPr="00404CFF">
              <w:t>mapred.reducer.new-api</w:t>
            </w:r>
            <w:proofErr w:type="spellEnd"/>
            <w:r w:rsidRPr="00404CFF">
              <w:t>&lt;/name&gt;</w:t>
            </w:r>
          </w:p>
          <w:p w14:paraId="2D9C4CCD" w14:textId="77777777" w:rsidR="00602B4B" w:rsidRPr="00404CFF" w:rsidRDefault="00602B4B" w:rsidP="00404CFF">
            <w:r w:rsidRPr="00404CFF">
              <w:t xml:space="preserve">                    &lt;value&gt;true&lt;/value&gt;</w:t>
            </w:r>
          </w:p>
          <w:p w14:paraId="603B1103" w14:textId="77777777" w:rsidR="00602B4B" w:rsidRPr="00404CFF" w:rsidRDefault="00602B4B" w:rsidP="00404CFF">
            <w:r w:rsidRPr="00404CFF">
              <w:t xml:space="preserve">                &lt;/property&gt;</w:t>
            </w:r>
          </w:p>
          <w:p w14:paraId="5508974D" w14:textId="77777777" w:rsidR="00602B4B" w:rsidRPr="00404CFF" w:rsidRDefault="00602B4B" w:rsidP="00404CFF"/>
          <w:p w14:paraId="45A13E70" w14:textId="77777777" w:rsidR="00602B4B" w:rsidRPr="00404CFF" w:rsidRDefault="00602B4B" w:rsidP="00404CFF">
            <w:r w:rsidRPr="00404CFF">
              <w:rPr>
                <w:rFonts w:hint="eastAsia"/>
              </w:rPr>
              <w:t xml:space="preserve">                &lt;!-- </w:t>
            </w:r>
            <w:r w:rsidRPr="00404CFF">
              <w:rPr>
                <w:rFonts w:hint="eastAsia"/>
              </w:rPr>
              <w:t>指定</w:t>
            </w:r>
            <w:r w:rsidRPr="00404CFF">
              <w:rPr>
                <w:rFonts w:hint="eastAsia"/>
              </w:rPr>
              <w:t>MR</w:t>
            </w:r>
            <w:r w:rsidRPr="00404CFF">
              <w:rPr>
                <w:rFonts w:hint="eastAsia"/>
              </w:rPr>
              <w:t>的输出</w:t>
            </w:r>
            <w:r w:rsidRPr="00404CFF">
              <w:rPr>
                <w:rFonts w:hint="eastAsia"/>
              </w:rPr>
              <w:t>key</w:t>
            </w:r>
            <w:r w:rsidRPr="00404CFF">
              <w:rPr>
                <w:rFonts w:hint="eastAsia"/>
              </w:rPr>
              <w:t>的类型</w:t>
            </w:r>
            <w:r w:rsidRPr="00404CFF">
              <w:rPr>
                <w:rFonts w:hint="eastAsia"/>
              </w:rPr>
              <w:t xml:space="preserve"> --&gt;</w:t>
            </w:r>
          </w:p>
          <w:p w14:paraId="55E523E1" w14:textId="77777777" w:rsidR="00602B4B" w:rsidRPr="00404CFF" w:rsidRDefault="00602B4B" w:rsidP="00404CFF">
            <w:r w:rsidRPr="00404CFF">
              <w:t xml:space="preserve">                &lt;property&gt;</w:t>
            </w:r>
          </w:p>
          <w:p w14:paraId="529E5CBB" w14:textId="77777777" w:rsidR="00602B4B" w:rsidRPr="00404CFF" w:rsidRDefault="00602B4B" w:rsidP="00404CFF">
            <w:r w:rsidRPr="00404CFF">
              <w:t xml:space="preserve">                    &lt;name&gt;</w:t>
            </w:r>
            <w:proofErr w:type="spellStart"/>
            <w:r w:rsidRPr="00404CFF">
              <w:t>mapreduce.job.output.key.class</w:t>
            </w:r>
            <w:proofErr w:type="spellEnd"/>
            <w:r w:rsidRPr="00404CFF">
              <w:t>&lt;/name&gt;</w:t>
            </w:r>
          </w:p>
          <w:p w14:paraId="205864A7" w14:textId="77777777" w:rsidR="00602B4B" w:rsidRPr="00404CFF" w:rsidRDefault="00602B4B" w:rsidP="00404CFF">
            <w:r w:rsidRPr="00404CFF">
              <w:t xml:space="preserve">                    &lt;value&gt;</w:t>
            </w:r>
            <w:proofErr w:type="spellStart"/>
            <w:r w:rsidRPr="00404CFF">
              <w:t>org.apache.hadoop.io.Text</w:t>
            </w:r>
            <w:proofErr w:type="spellEnd"/>
            <w:r w:rsidRPr="00404CFF">
              <w:t>&lt;/value&gt;</w:t>
            </w:r>
          </w:p>
          <w:p w14:paraId="7A1A11AA" w14:textId="77777777" w:rsidR="00602B4B" w:rsidRPr="00404CFF" w:rsidRDefault="00602B4B" w:rsidP="00404CFF">
            <w:r w:rsidRPr="00404CFF">
              <w:t xml:space="preserve">                &lt;/property&gt;</w:t>
            </w:r>
          </w:p>
          <w:p w14:paraId="55248D09" w14:textId="77777777" w:rsidR="00602B4B" w:rsidRPr="00404CFF" w:rsidRDefault="00602B4B" w:rsidP="00404CFF"/>
          <w:p w14:paraId="764369DC" w14:textId="77777777" w:rsidR="00602B4B" w:rsidRPr="00404CFF" w:rsidRDefault="00602B4B" w:rsidP="00404CFF">
            <w:r w:rsidRPr="00404CFF">
              <w:rPr>
                <w:rFonts w:hint="eastAsia"/>
              </w:rPr>
              <w:t xml:space="preserve">                &lt;!-- </w:t>
            </w:r>
            <w:r w:rsidRPr="00404CFF">
              <w:rPr>
                <w:rFonts w:hint="eastAsia"/>
              </w:rPr>
              <w:t>指定</w:t>
            </w:r>
            <w:r w:rsidRPr="00404CFF">
              <w:rPr>
                <w:rFonts w:hint="eastAsia"/>
              </w:rPr>
              <w:t>MR</w:t>
            </w:r>
            <w:r w:rsidRPr="00404CFF">
              <w:rPr>
                <w:rFonts w:hint="eastAsia"/>
              </w:rPr>
              <w:t>的输出的</w:t>
            </w:r>
            <w:r w:rsidRPr="00404CFF">
              <w:rPr>
                <w:rFonts w:hint="eastAsia"/>
              </w:rPr>
              <w:t>value</w:t>
            </w:r>
            <w:r w:rsidRPr="00404CFF">
              <w:rPr>
                <w:rFonts w:hint="eastAsia"/>
              </w:rPr>
              <w:t>的类型</w:t>
            </w:r>
            <w:r w:rsidRPr="00404CFF">
              <w:rPr>
                <w:rFonts w:hint="eastAsia"/>
              </w:rPr>
              <w:t>--&gt;</w:t>
            </w:r>
          </w:p>
          <w:p w14:paraId="134103BA" w14:textId="77777777" w:rsidR="00602B4B" w:rsidRPr="00404CFF" w:rsidRDefault="00602B4B" w:rsidP="00404CFF">
            <w:r w:rsidRPr="00404CFF">
              <w:t xml:space="preserve">                &lt;property&gt;</w:t>
            </w:r>
          </w:p>
          <w:p w14:paraId="4038B223" w14:textId="77777777" w:rsidR="00602B4B" w:rsidRPr="00404CFF" w:rsidRDefault="00602B4B" w:rsidP="00404CFF">
            <w:r w:rsidRPr="00404CFF">
              <w:t xml:space="preserve">                    &lt;name&gt;</w:t>
            </w:r>
            <w:proofErr w:type="spellStart"/>
            <w:r w:rsidRPr="00404CFF">
              <w:t>mapreduce.job.output.value.class</w:t>
            </w:r>
            <w:proofErr w:type="spellEnd"/>
            <w:r w:rsidRPr="00404CFF">
              <w:t>&lt;/name&gt;</w:t>
            </w:r>
          </w:p>
          <w:p w14:paraId="5A16D210" w14:textId="77777777" w:rsidR="00602B4B" w:rsidRPr="00404CFF" w:rsidRDefault="00602B4B" w:rsidP="00404CFF">
            <w:r w:rsidRPr="00404CFF">
              <w:t xml:space="preserve">                    &lt;value&gt;</w:t>
            </w:r>
            <w:proofErr w:type="spellStart"/>
            <w:r w:rsidRPr="00404CFF">
              <w:t>org.apache.hadoop.io.IntWritable</w:t>
            </w:r>
            <w:proofErr w:type="spellEnd"/>
            <w:r w:rsidRPr="00404CFF">
              <w:t>&lt;/value&gt;</w:t>
            </w:r>
          </w:p>
          <w:p w14:paraId="3885987D" w14:textId="77777777" w:rsidR="00602B4B" w:rsidRPr="00404CFF" w:rsidRDefault="00602B4B" w:rsidP="00404CFF">
            <w:r w:rsidRPr="00404CFF">
              <w:t xml:space="preserve">                &lt;/property&gt;</w:t>
            </w:r>
          </w:p>
          <w:p w14:paraId="7837C3BB" w14:textId="77777777" w:rsidR="00602B4B" w:rsidRPr="00404CFF" w:rsidRDefault="00602B4B" w:rsidP="00404CFF"/>
          <w:p w14:paraId="0E5CD259" w14:textId="77777777" w:rsidR="00602B4B" w:rsidRPr="00404CFF" w:rsidRDefault="00602B4B" w:rsidP="00404CFF">
            <w:r w:rsidRPr="00404CFF">
              <w:rPr>
                <w:rFonts w:hint="eastAsia"/>
              </w:rPr>
              <w:t xml:space="preserve">                &lt;!-- </w:t>
            </w:r>
            <w:r w:rsidRPr="00404CFF">
              <w:rPr>
                <w:rFonts w:hint="eastAsia"/>
              </w:rPr>
              <w:t>指定输入路径</w:t>
            </w:r>
            <w:r w:rsidRPr="00404CFF">
              <w:rPr>
                <w:rFonts w:hint="eastAsia"/>
              </w:rPr>
              <w:t xml:space="preserve"> --&gt;</w:t>
            </w:r>
          </w:p>
          <w:p w14:paraId="19FE6C16" w14:textId="77777777" w:rsidR="00602B4B" w:rsidRPr="00404CFF" w:rsidRDefault="00602B4B" w:rsidP="00404CFF">
            <w:r w:rsidRPr="00404CFF">
              <w:t xml:space="preserve">                &lt;property&gt;</w:t>
            </w:r>
          </w:p>
          <w:p w14:paraId="508553F8" w14:textId="77777777" w:rsidR="00602B4B" w:rsidRPr="00404CFF" w:rsidRDefault="00602B4B" w:rsidP="00404CFF">
            <w:r w:rsidRPr="00404CFF">
              <w:lastRenderedPageBreak/>
              <w:t xml:space="preserve">                    &lt;name&gt;</w:t>
            </w:r>
            <w:proofErr w:type="spellStart"/>
            <w:r w:rsidRPr="00404CFF">
              <w:t>mapred.input.dir</w:t>
            </w:r>
            <w:proofErr w:type="spellEnd"/>
            <w:r w:rsidRPr="00404CFF">
              <w:t>&lt;/name&gt;</w:t>
            </w:r>
          </w:p>
          <w:p w14:paraId="25F331FA" w14:textId="77777777" w:rsidR="00602B4B" w:rsidRPr="00404CFF" w:rsidRDefault="00602B4B" w:rsidP="00404CFF">
            <w:r w:rsidRPr="00404CFF">
              <w:t xml:space="preserve">                    &lt;value&gt;${</w:t>
            </w:r>
            <w:proofErr w:type="spellStart"/>
            <w:r w:rsidRPr="00404CFF">
              <w:t>nameNode</w:t>
            </w:r>
            <w:proofErr w:type="spellEnd"/>
            <w:r w:rsidRPr="00404CFF">
              <w:t>}/${</w:t>
            </w:r>
            <w:proofErr w:type="spellStart"/>
            <w:r w:rsidRPr="00404CFF">
              <w:t>inputdir</w:t>
            </w:r>
            <w:proofErr w:type="spellEnd"/>
            <w:r w:rsidRPr="00404CFF">
              <w:t>}&lt;/value&gt;</w:t>
            </w:r>
          </w:p>
          <w:p w14:paraId="7DD11856" w14:textId="77777777" w:rsidR="00602B4B" w:rsidRPr="00404CFF" w:rsidRDefault="00602B4B" w:rsidP="00404CFF">
            <w:r w:rsidRPr="00404CFF">
              <w:t xml:space="preserve">                &lt;/property&gt;</w:t>
            </w:r>
          </w:p>
          <w:p w14:paraId="599F973F" w14:textId="77777777" w:rsidR="00602B4B" w:rsidRPr="00404CFF" w:rsidRDefault="00602B4B" w:rsidP="00404CFF"/>
          <w:p w14:paraId="5A7A3D67" w14:textId="77777777" w:rsidR="00602B4B" w:rsidRPr="00404CFF" w:rsidRDefault="00602B4B" w:rsidP="00404CFF">
            <w:r w:rsidRPr="00404CFF">
              <w:rPr>
                <w:rFonts w:hint="eastAsia"/>
              </w:rPr>
              <w:t xml:space="preserve">                &lt;!-- </w:t>
            </w:r>
            <w:r w:rsidRPr="00404CFF">
              <w:rPr>
                <w:rFonts w:hint="eastAsia"/>
              </w:rPr>
              <w:t>指定输出路径</w:t>
            </w:r>
            <w:r w:rsidRPr="00404CFF">
              <w:rPr>
                <w:rFonts w:hint="eastAsia"/>
              </w:rPr>
              <w:t xml:space="preserve"> --&gt;</w:t>
            </w:r>
          </w:p>
          <w:p w14:paraId="1E927961" w14:textId="77777777" w:rsidR="00602B4B" w:rsidRPr="00404CFF" w:rsidRDefault="00602B4B" w:rsidP="00404CFF">
            <w:r w:rsidRPr="00404CFF">
              <w:t xml:space="preserve">                &lt;property&gt;</w:t>
            </w:r>
          </w:p>
          <w:p w14:paraId="7447335C" w14:textId="77777777" w:rsidR="00602B4B" w:rsidRPr="00404CFF" w:rsidRDefault="00602B4B" w:rsidP="00404CFF">
            <w:r w:rsidRPr="00404CFF">
              <w:t xml:space="preserve">                    &lt;name&gt;</w:t>
            </w:r>
            <w:proofErr w:type="spellStart"/>
            <w:r w:rsidRPr="00404CFF">
              <w:t>mapred.output.dir</w:t>
            </w:r>
            <w:proofErr w:type="spellEnd"/>
            <w:r w:rsidRPr="00404CFF">
              <w:t>&lt;/name&gt;</w:t>
            </w:r>
          </w:p>
          <w:p w14:paraId="6A8A484E" w14:textId="77777777" w:rsidR="00602B4B" w:rsidRPr="00404CFF" w:rsidRDefault="00602B4B" w:rsidP="00404CFF">
            <w:r w:rsidRPr="00404CFF">
              <w:t xml:space="preserve">                    &lt;value&gt;${</w:t>
            </w:r>
            <w:proofErr w:type="spellStart"/>
            <w:r w:rsidRPr="00404CFF">
              <w:t>nameNode</w:t>
            </w:r>
            <w:proofErr w:type="spellEnd"/>
            <w:r w:rsidRPr="00404CFF">
              <w:t>}/${</w:t>
            </w:r>
            <w:proofErr w:type="spellStart"/>
            <w:r w:rsidRPr="00404CFF">
              <w:t>outputDir</w:t>
            </w:r>
            <w:proofErr w:type="spellEnd"/>
            <w:r w:rsidRPr="00404CFF">
              <w:t>}&lt;/value&gt;</w:t>
            </w:r>
          </w:p>
          <w:p w14:paraId="5604CA27" w14:textId="77777777" w:rsidR="00602B4B" w:rsidRPr="00404CFF" w:rsidRDefault="00602B4B" w:rsidP="00404CFF">
            <w:r w:rsidRPr="00404CFF">
              <w:t xml:space="preserve">                &lt;/property&gt;</w:t>
            </w:r>
          </w:p>
          <w:p w14:paraId="10CC10A3" w14:textId="77777777" w:rsidR="00602B4B" w:rsidRPr="00404CFF" w:rsidRDefault="00602B4B" w:rsidP="00404CFF"/>
          <w:p w14:paraId="7FA70837" w14:textId="77777777" w:rsidR="00602B4B" w:rsidRPr="00404CFF" w:rsidRDefault="00602B4B" w:rsidP="00404CFF">
            <w:r w:rsidRPr="00404CFF">
              <w:rPr>
                <w:rFonts w:hint="eastAsia"/>
              </w:rPr>
              <w:t xml:space="preserve">                &lt;!-- </w:t>
            </w:r>
            <w:r w:rsidRPr="00404CFF">
              <w:rPr>
                <w:rFonts w:hint="eastAsia"/>
              </w:rPr>
              <w:t>指定执行的</w:t>
            </w:r>
            <w:r w:rsidRPr="00404CFF">
              <w:rPr>
                <w:rFonts w:hint="eastAsia"/>
              </w:rPr>
              <w:t>map</w:t>
            </w:r>
            <w:r w:rsidRPr="00404CFF">
              <w:rPr>
                <w:rFonts w:hint="eastAsia"/>
              </w:rPr>
              <w:t>类</w:t>
            </w:r>
            <w:r w:rsidRPr="00404CFF">
              <w:rPr>
                <w:rFonts w:hint="eastAsia"/>
              </w:rPr>
              <w:t xml:space="preserve"> --&gt;</w:t>
            </w:r>
          </w:p>
          <w:p w14:paraId="45F31F5D" w14:textId="77777777" w:rsidR="00602B4B" w:rsidRPr="00404CFF" w:rsidRDefault="00602B4B" w:rsidP="00404CFF">
            <w:r w:rsidRPr="00404CFF">
              <w:t xml:space="preserve">                &lt;property&gt;</w:t>
            </w:r>
          </w:p>
          <w:p w14:paraId="1B071684" w14:textId="77777777" w:rsidR="00602B4B" w:rsidRPr="00404CFF" w:rsidRDefault="00602B4B" w:rsidP="00404CFF">
            <w:r w:rsidRPr="00404CFF">
              <w:t xml:space="preserve">                    &lt;name&gt;</w:t>
            </w:r>
            <w:proofErr w:type="spellStart"/>
            <w:r w:rsidRPr="00404CFF">
              <w:t>mapreduce.job.map.class</w:t>
            </w:r>
            <w:proofErr w:type="spellEnd"/>
            <w:r w:rsidRPr="00404CFF">
              <w:t>&lt;/name&gt;</w:t>
            </w:r>
          </w:p>
          <w:p w14:paraId="79F796B9" w14:textId="77777777" w:rsidR="00602B4B" w:rsidRPr="00404CFF" w:rsidRDefault="00602B4B" w:rsidP="00404CFF">
            <w:r w:rsidRPr="00404CFF">
              <w:t xml:space="preserve">                    &lt;value&gt;org.apache.hadoop.examples.WordCount$TokenizerMapper&lt;/value&gt;</w:t>
            </w:r>
          </w:p>
          <w:p w14:paraId="2A5E3011" w14:textId="77777777" w:rsidR="00602B4B" w:rsidRPr="00404CFF" w:rsidRDefault="00602B4B" w:rsidP="00404CFF">
            <w:r w:rsidRPr="00404CFF">
              <w:t xml:space="preserve">                &lt;/property&gt;</w:t>
            </w:r>
          </w:p>
          <w:p w14:paraId="7A66D590" w14:textId="77777777" w:rsidR="00602B4B" w:rsidRPr="00404CFF" w:rsidRDefault="00602B4B" w:rsidP="00404CFF"/>
          <w:p w14:paraId="561BE9E6" w14:textId="77777777" w:rsidR="00602B4B" w:rsidRPr="00404CFF" w:rsidRDefault="00602B4B" w:rsidP="00404CFF">
            <w:r w:rsidRPr="00404CFF">
              <w:rPr>
                <w:rFonts w:hint="eastAsia"/>
              </w:rPr>
              <w:t xml:space="preserve">                &lt;!-- </w:t>
            </w:r>
            <w:r w:rsidRPr="00404CFF">
              <w:rPr>
                <w:rFonts w:hint="eastAsia"/>
              </w:rPr>
              <w:t>指定执行的</w:t>
            </w:r>
            <w:r w:rsidRPr="00404CFF">
              <w:rPr>
                <w:rFonts w:hint="eastAsia"/>
              </w:rPr>
              <w:t>reduce</w:t>
            </w:r>
            <w:r w:rsidRPr="00404CFF">
              <w:rPr>
                <w:rFonts w:hint="eastAsia"/>
              </w:rPr>
              <w:t>类</w:t>
            </w:r>
            <w:r w:rsidRPr="00404CFF">
              <w:rPr>
                <w:rFonts w:hint="eastAsia"/>
              </w:rPr>
              <w:t xml:space="preserve"> --&gt;</w:t>
            </w:r>
          </w:p>
          <w:p w14:paraId="07E90EAD" w14:textId="77777777" w:rsidR="00602B4B" w:rsidRPr="00404CFF" w:rsidRDefault="00602B4B" w:rsidP="00404CFF">
            <w:r w:rsidRPr="00404CFF">
              <w:t xml:space="preserve">                &lt;property&gt;</w:t>
            </w:r>
          </w:p>
          <w:p w14:paraId="12E4A877" w14:textId="77777777" w:rsidR="00602B4B" w:rsidRPr="00404CFF" w:rsidRDefault="00602B4B" w:rsidP="00404CFF">
            <w:r w:rsidRPr="00404CFF">
              <w:t xml:space="preserve">                    &lt;name&gt;</w:t>
            </w:r>
            <w:proofErr w:type="spellStart"/>
            <w:r w:rsidRPr="00404CFF">
              <w:t>mapreduce.job.reduce.class</w:t>
            </w:r>
            <w:proofErr w:type="spellEnd"/>
            <w:r w:rsidRPr="00404CFF">
              <w:t>&lt;/name&gt;</w:t>
            </w:r>
          </w:p>
          <w:p w14:paraId="691F97BF" w14:textId="77777777" w:rsidR="00602B4B" w:rsidRPr="00404CFF" w:rsidRDefault="00602B4B" w:rsidP="00404CFF">
            <w:r w:rsidRPr="00404CFF">
              <w:t xml:space="preserve">                    &lt;value&gt;org.apache.hadoop.examples.WordCount$IntSumReducer&lt;/value&gt;</w:t>
            </w:r>
          </w:p>
          <w:p w14:paraId="7C0D7544" w14:textId="77777777" w:rsidR="00602B4B" w:rsidRPr="00404CFF" w:rsidRDefault="00602B4B" w:rsidP="00404CFF">
            <w:r w:rsidRPr="00404CFF">
              <w:t xml:space="preserve">                &lt;/property&gt;</w:t>
            </w:r>
          </w:p>
          <w:p w14:paraId="2B58ADB6" w14:textId="77777777" w:rsidR="00602B4B" w:rsidRPr="00404CFF" w:rsidRDefault="00602B4B" w:rsidP="00404CFF">
            <w:r w:rsidRPr="00404CFF">
              <w:rPr>
                <w:rFonts w:hint="eastAsia"/>
              </w:rPr>
              <w:tab/>
            </w:r>
            <w:r w:rsidRPr="00404CFF">
              <w:rPr>
                <w:rFonts w:hint="eastAsia"/>
              </w:rPr>
              <w:tab/>
            </w:r>
            <w:r w:rsidRPr="00404CFF">
              <w:rPr>
                <w:rFonts w:hint="eastAsia"/>
              </w:rPr>
              <w:tab/>
            </w:r>
            <w:r w:rsidRPr="00404CFF">
              <w:rPr>
                <w:rFonts w:hint="eastAsia"/>
              </w:rPr>
              <w:tab/>
              <w:t xml:space="preserve">&lt;!--  </w:t>
            </w:r>
            <w:r w:rsidRPr="00404CFF">
              <w:rPr>
                <w:rFonts w:hint="eastAsia"/>
              </w:rPr>
              <w:t>配置</w:t>
            </w:r>
            <w:r w:rsidRPr="00404CFF">
              <w:rPr>
                <w:rFonts w:hint="eastAsia"/>
              </w:rPr>
              <w:t>map task</w:t>
            </w:r>
            <w:r w:rsidRPr="00404CFF">
              <w:rPr>
                <w:rFonts w:hint="eastAsia"/>
              </w:rPr>
              <w:t>的个数</w:t>
            </w:r>
            <w:r w:rsidRPr="00404CFF">
              <w:rPr>
                <w:rFonts w:hint="eastAsia"/>
              </w:rPr>
              <w:t xml:space="preserve"> --&gt;</w:t>
            </w:r>
          </w:p>
          <w:p w14:paraId="040CEA46" w14:textId="77777777" w:rsidR="00602B4B" w:rsidRPr="00404CFF" w:rsidRDefault="00602B4B" w:rsidP="00404CFF">
            <w:r w:rsidRPr="00404CFF">
              <w:t xml:space="preserve">                &lt;property&gt;</w:t>
            </w:r>
          </w:p>
          <w:p w14:paraId="7E843A05" w14:textId="77777777" w:rsidR="00602B4B" w:rsidRPr="00404CFF" w:rsidRDefault="00602B4B" w:rsidP="00404CFF">
            <w:r w:rsidRPr="00404CFF">
              <w:t xml:space="preserve">                    &lt;name&gt;</w:t>
            </w:r>
            <w:proofErr w:type="spellStart"/>
            <w:r w:rsidRPr="00404CFF">
              <w:t>mapred.map.tasks</w:t>
            </w:r>
            <w:proofErr w:type="spellEnd"/>
            <w:r w:rsidRPr="00404CFF">
              <w:t>&lt;/name&gt;</w:t>
            </w:r>
          </w:p>
          <w:p w14:paraId="31B2D3AB" w14:textId="77777777" w:rsidR="00602B4B" w:rsidRPr="00404CFF" w:rsidRDefault="00602B4B" w:rsidP="00404CFF">
            <w:r w:rsidRPr="00404CFF">
              <w:t xml:space="preserve">                    &lt;value&gt;1&lt;/value&gt;</w:t>
            </w:r>
          </w:p>
          <w:p w14:paraId="346F18B8" w14:textId="77777777" w:rsidR="00602B4B" w:rsidRPr="00404CFF" w:rsidRDefault="00602B4B" w:rsidP="00404CFF">
            <w:r w:rsidRPr="00404CFF">
              <w:t xml:space="preserve">                &lt;/property&gt;</w:t>
            </w:r>
          </w:p>
          <w:p w14:paraId="25141D44" w14:textId="77777777" w:rsidR="00602B4B" w:rsidRPr="00404CFF" w:rsidRDefault="00602B4B" w:rsidP="00404CFF"/>
          <w:p w14:paraId="0FB38C0D" w14:textId="77777777" w:rsidR="00602B4B" w:rsidRPr="00404CFF" w:rsidRDefault="00602B4B" w:rsidP="00404CFF">
            <w:r w:rsidRPr="00404CFF">
              <w:t xml:space="preserve">            &lt;/configuration&gt;</w:t>
            </w:r>
          </w:p>
          <w:p w14:paraId="76109A19" w14:textId="77777777" w:rsidR="00602B4B" w:rsidRPr="00404CFF" w:rsidRDefault="00602B4B" w:rsidP="00404CFF">
            <w:r w:rsidRPr="00404CFF">
              <w:t xml:space="preserve">        &lt;/map-reduce&gt;</w:t>
            </w:r>
          </w:p>
          <w:p w14:paraId="75F4A6F1" w14:textId="77777777" w:rsidR="00602B4B" w:rsidRPr="00404CFF" w:rsidRDefault="00602B4B" w:rsidP="00404CFF">
            <w:r w:rsidRPr="00404CFF">
              <w:t xml:space="preserve">        &lt;ok to="hive2-node"/&gt;</w:t>
            </w:r>
          </w:p>
          <w:p w14:paraId="45B5611D" w14:textId="77777777" w:rsidR="00602B4B" w:rsidRPr="00404CFF" w:rsidRDefault="00602B4B" w:rsidP="00404CFF">
            <w:r w:rsidRPr="00404CFF">
              <w:t xml:space="preserve">        &lt;error to="fail"/&gt;</w:t>
            </w:r>
          </w:p>
          <w:p w14:paraId="5A5B6F39" w14:textId="77777777" w:rsidR="00602B4B" w:rsidRPr="00404CFF" w:rsidRDefault="00602B4B" w:rsidP="00404CFF">
            <w:r w:rsidRPr="00404CFF">
              <w:t xml:space="preserve">    &lt;/action&gt;</w:t>
            </w:r>
          </w:p>
          <w:p w14:paraId="00C6C7CF" w14:textId="77777777" w:rsidR="00602B4B" w:rsidRPr="00404CFF" w:rsidRDefault="00602B4B" w:rsidP="00404CFF"/>
          <w:p w14:paraId="64EC0B77" w14:textId="77777777" w:rsidR="00602B4B" w:rsidRPr="00404CFF" w:rsidRDefault="00602B4B" w:rsidP="00404CFF"/>
          <w:p w14:paraId="4E80C812" w14:textId="77777777" w:rsidR="00602B4B" w:rsidRPr="00404CFF" w:rsidRDefault="00602B4B" w:rsidP="00404CFF"/>
          <w:p w14:paraId="3D8838CD" w14:textId="77777777" w:rsidR="00602B4B" w:rsidRPr="00404CFF" w:rsidRDefault="00602B4B" w:rsidP="00404CFF"/>
          <w:p w14:paraId="2DF7D748" w14:textId="77777777" w:rsidR="00602B4B" w:rsidRPr="00404CFF" w:rsidRDefault="00602B4B" w:rsidP="00404CFF"/>
          <w:p w14:paraId="180AB196" w14:textId="77777777" w:rsidR="00602B4B" w:rsidRPr="00404CFF" w:rsidRDefault="00602B4B" w:rsidP="00404CFF"/>
          <w:p w14:paraId="6D4B8575" w14:textId="77777777" w:rsidR="00602B4B" w:rsidRPr="00404CFF" w:rsidRDefault="00602B4B" w:rsidP="00404CFF">
            <w:r w:rsidRPr="00404CFF">
              <w:t xml:space="preserve"> &lt;action name="hive2-node"&gt;</w:t>
            </w:r>
          </w:p>
          <w:p w14:paraId="054BBBAA" w14:textId="77777777" w:rsidR="00602B4B" w:rsidRPr="00404CFF" w:rsidRDefault="00602B4B" w:rsidP="00404CFF">
            <w:r w:rsidRPr="00404CFF">
              <w:t xml:space="preserve">        &lt;hive2 </w:t>
            </w:r>
            <w:proofErr w:type="spellStart"/>
            <w:r w:rsidRPr="00404CFF">
              <w:t>xmlns</w:t>
            </w:r>
            <w:proofErr w:type="spellEnd"/>
            <w:r w:rsidRPr="00404CFF">
              <w:t>="uri:oozie:hive2-action:0.1"&gt;</w:t>
            </w:r>
          </w:p>
          <w:p w14:paraId="456B1A6F" w14:textId="77777777" w:rsidR="00602B4B" w:rsidRPr="00404CFF" w:rsidRDefault="00602B4B" w:rsidP="00404CFF">
            <w:r w:rsidRPr="00404CFF">
              <w:t xml:space="preserve">            &lt;job-tracker&gt;${</w:t>
            </w:r>
            <w:proofErr w:type="spellStart"/>
            <w:r w:rsidRPr="00404CFF">
              <w:t>jobTracker</w:t>
            </w:r>
            <w:proofErr w:type="spellEnd"/>
            <w:r w:rsidRPr="00404CFF">
              <w:t>}&lt;/job-tracker&gt;</w:t>
            </w:r>
          </w:p>
          <w:p w14:paraId="38E1FE93" w14:textId="77777777" w:rsidR="00602B4B" w:rsidRPr="00404CFF" w:rsidRDefault="00602B4B" w:rsidP="00404CFF">
            <w:r w:rsidRPr="00404CFF">
              <w:t xml:space="preserve">            &lt;name-node&gt;${</w:t>
            </w:r>
            <w:proofErr w:type="spellStart"/>
            <w:r w:rsidRPr="00404CFF">
              <w:t>nameNode</w:t>
            </w:r>
            <w:proofErr w:type="spellEnd"/>
            <w:r w:rsidRPr="00404CFF">
              <w:t>}&lt;/name-node&gt;</w:t>
            </w:r>
          </w:p>
          <w:p w14:paraId="50F0169B" w14:textId="77777777" w:rsidR="00602B4B" w:rsidRPr="00404CFF" w:rsidRDefault="00602B4B" w:rsidP="00404CFF">
            <w:r w:rsidRPr="00404CFF">
              <w:t xml:space="preserve">            &lt;prepare&gt;</w:t>
            </w:r>
          </w:p>
          <w:p w14:paraId="25A023E8" w14:textId="77777777" w:rsidR="00602B4B" w:rsidRPr="00404CFF" w:rsidRDefault="00602B4B" w:rsidP="00404CFF">
            <w:r w:rsidRPr="00404CFF">
              <w:t xml:space="preserve">                &lt;delete path="${nameNode}/user/${wf:user()}/${examplesRoot}/output-data/hive2"/&gt;</w:t>
            </w:r>
          </w:p>
          <w:p w14:paraId="0B8E4ED4" w14:textId="77777777" w:rsidR="00602B4B" w:rsidRPr="00404CFF" w:rsidRDefault="00602B4B" w:rsidP="00404CFF">
            <w:r w:rsidRPr="00404CFF">
              <w:t xml:space="preserve">                &lt;</w:t>
            </w:r>
            <w:proofErr w:type="spellStart"/>
            <w:r w:rsidRPr="00404CFF">
              <w:t>mkdir</w:t>
            </w:r>
            <w:proofErr w:type="spellEnd"/>
            <w:r w:rsidRPr="00404CFF">
              <w:t xml:space="preserve"> path="${nameNode}/user/${wf:user()}/${examplesRoot}/output-data"/&gt;</w:t>
            </w:r>
          </w:p>
          <w:p w14:paraId="6D72E2CB" w14:textId="77777777" w:rsidR="00602B4B" w:rsidRPr="00404CFF" w:rsidRDefault="00602B4B" w:rsidP="00404CFF">
            <w:r w:rsidRPr="00404CFF">
              <w:t xml:space="preserve">            &lt;/prepare&gt;</w:t>
            </w:r>
          </w:p>
          <w:p w14:paraId="6B738665" w14:textId="77777777" w:rsidR="00602B4B" w:rsidRPr="00404CFF" w:rsidRDefault="00602B4B" w:rsidP="00404CFF">
            <w:r w:rsidRPr="00404CFF">
              <w:t xml:space="preserve">            &lt;configuration&gt;</w:t>
            </w:r>
          </w:p>
          <w:p w14:paraId="49F7CC3F" w14:textId="77777777" w:rsidR="00602B4B" w:rsidRPr="00404CFF" w:rsidRDefault="00602B4B" w:rsidP="00404CFF">
            <w:r w:rsidRPr="00404CFF">
              <w:t xml:space="preserve">                &lt;property&gt;</w:t>
            </w:r>
          </w:p>
          <w:p w14:paraId="42637AF5" w14:textId="77777777" w:rsidR="00602B4B" w:rsidRPr="00404CFF" w:rsidRDefault="00602B4B" w:rsidP="00404CFF">
            <w:r w:rsidRPr="00404CFF">
              <w:t xml:space="preserve">                    &lt;name&gt;mapred.job.queue.name&lt;/name&gt;</w:t>
            </w:r>
          </w:p>
          <w:p w14:paraId="7D70DC52" w14:textId="77777777" w:rsidR="00602B4B" w:rsidRPr="00404CFF" w:rsidRDefault="00602B4B" w:rsidP="00404CFF">
            <w:r w:rsidRPr="00404CFF">
              <w:t xml:space="preserve">                    &lt;value&gt;${</w:t>
            </w:r>
            <w:proofErr w:type="spellStart"/>
            <w:r w:rsidRPr="00404CFF">
              <w:t>queueName</w:t>
            </w:r>
            <w:proofErr w:type="spellEnd"/>
            <w:r w:rsidRPr="00404CFF">
              <w:t>}&lt;/value&gt;</w:t>
            </w:r>
          </w:p>
          <w:p w14:paraId="6DC13564" w14:textId="77777777" w:rsidR="00602B4B" w:rsidRPr="00404CFF" w:rsidRDefault="00602B4B" w:rsidP="00404CFF">
            <w:r w:rsidRPr="00404CFF">
              <w:t xml:space="preserve">                &lt;/property&gt;</w:t>
            </w:r>
          </w:p>
          <w:p w14:paraId="282A240E" w14:textId="77777777" w:rsidR="00602B4B" w:rsidRPr="00404CFF" w:rsidRDefault="00602B4B" w:rsidP="00404CFF">
            <w:r w:rsidRPr="00404CFF">
              <w:t xml:space="preserve">            &lt;/configuration&gt;</w:t>
            </w:r>
          </w:p>
          <w:p w14:paraId="73B6081F" w14:textId="77777777" w:rsidR="00602B4B" w:rsidRPr="00404CFF" w:rsidRDefault="00602B4B" w:rsidP="00404CFF">
            <w:r w:rsidRPr="00404CFF">
              <w:t xml:space="preserve">            &lt;</w:t>
            </w:r>
            <w:proofErr w:type="spellStart"/>
            <w:r w:rsidRPr="00404CFF">
              <w:t>jdbc-url</w:t>
            </w:r>
            <w:proofErr w:type="spellEnd"/>
            <w:r w:rsidRPr="00404CFF">
              <w:t>&gt;${</w:t>
            </w:r>
            <w:proofErr w:type="spellStart"/>
            <w:r w:rsidRPr="00404CFF">
              <w:t>jdbcURL</w:t>
            </w:r>
            <w:proofErr w:type="spellEnd"/>
            <w:r w:rsidRPr="00404CFF">
              <w:t>}&lt;/</w:t>
            </w:r>
            <w:proofErr w:type="spellStart"/>
            <w:r w:rsidRPr="00404CFF">
              <w:t>jdbc-url</w:t>
            </w:r>
            <w:proofErr w:type="spellEnd"/>
            <w:r w:rsidRPr="00404CFF">
              <w:t>&gt;</w:t>
            </w:r>
          </w:p>
          <w:p w14:paraId="296281B4" w14:textId="77777777" w:rsidR="00602B4B" w:rsidRPr="00404CFF" w:rsidRDefault="00602B4B" w:rsidP="00404CFF">
            <w:r w:rsidRPr="00404CFF">
              <w:t xml:space="preserve">            &lt;script&gt;</w:t>
            </w:r>
            <w:proofErr w:type="spellStart"/>
            <w:r w:rsidRPr="00404CFF">
              <w:t>script.q</w:t>
            </w:r>
            <w:proofErr w:type="spellEnd"/>
            <w:r w:rsidRPr="00404CFF">
              <w:t>&lt;/script&gt;</w:t>
            </w:r>
          </w:p>
          <w:p w14:paraId="4316945B" w14:textId="77777777" w:rsidR="00602B4B" w:rsidRPr="00404CFF" w:rsidRDefault="00602B4B" w:rsidP="00404CFF">
            <w:r w:rsidRPr="00404CFF">
              <w:t xml:space="preserve">            &lt;param&gt;INPUT=/user/${wf:user()}/${examplesRoot}/input-data/table&lt;/param&gt;</w:t>
            </w:r>
          </w:p>
          <w:p w14:paraId="54464937" w14:textId="77777777" w:rsidR="00602B4B" w:rsidRPr="00404CFF" w:rsidRDefault="00602B4B" w:rsidP="00404CFF">
            <w:r w:rsidRPr="00404CFF">
              <w:t xml:space="preserve">            &lt;param&gt;OUTPUT=/user/${wf:user()}/${examplesRoot}/output-data/hive2&lt;/param&gt;</w:t>
            </w:r>
          </w:p>
          <w:p w14:paraId="27739AE0" w14:textId="77777777" w:rsidR="00602B4B" w:rsidRPr="00404CFF" w:rsidRDefault="00602B4B" w:rsidP="00404CFF">
            <w:r w:rsidRPr="00404CFF">
              <w:t xml:space="preserve">        &lt;/hive2&gt;</w:t>
            </w:r>
          </w:p>
          <w:p w14:paraId="19093953" w14:textId="77777777" w:rsidR="00602B4B" w:rsidRPr="00404CFF" w:rsidRDefault="00602B4B" w:rsidP="00404CFF">
            <w:r w:rsidRPr="00404CFF">
              <w:t xml:space="preserve">        &lt;ok to="end"/&gt;</w:t>
            </w:r>
          </w:p>
          <w:p w14:paraId="11E8F69A" w14:textId="77777777" w:rsidR="00602B4B" w:rsidRPr="00404CFF" w:rsidRDefault="00602B4B" w:rsidP="00404CFF">
            <w:r w:rsidRPr="00404CFF">
              <w:t xml:space="preserve">        &lt;error to="fail"/&gt;</w:t>
            </w:r>
          </w:p>
          <w:p w14:paraId="3149366E" w14:textId="77777777" w:rsidR="00602B4B" w:rsidRPr="00404CFF" w:rsidRDefault="00602B4B" w:rsidP="00404CFF">
            <w:r w:rsidRPr="00404CFF">
              <w:t xml:space="preserve">    &lt;/action&gt;</w:t>
            </w:r>
          </w:p>
          <w:p w14:paraId="60B9F48C" w14:textId="77777777" w:rsidR="00602B4B" w:rsidRPr="00404CFF" w:rsidRDefault="00602B4B" w:rsidP="00404CFF">
            <w:r w:rsidRPr="00404CFF">
              <w:t>&lt;decision name="check-output"&gt;</w:t>
            </w:r>
          </w:p>
          <w:p w14:paraId="58E78FDA" w14:textId="77777777" w:rsidR="00602B4B" w:rsidRPr="00404CFF" w:rsidRDefault="00602B4B" w:rsidP="00404CFF">
            <w:r w:rsidRPr="00404CFF">
              <w:t xml:space="preserve">    &lt;switch&gt;</w:t>
            </w:r>
          </w:p>
          <w:p w14:paraId="468674BD" w14:textId="77777777" w:rsidR="00602B4B" w:rsidRPr="00404CFF" w:rsidRDefault="00602B4B" w:rsidP="00404CFF">
            <w:r w:rsidRPr="00404CFF">
              <w:t xml:space="preserve">        &lt;case to="end"&gt;</w:t>
            </w:r>
          </w:p>
          <w:p w14:paraId="2F3948A2" w14:textId="77777777" w:rsidR="00602B4B" w:rsidRPr="00404CFF" w:rsidRDefault="00602B4B" w:rsidP="00404CFF">
            <w:r w:rsidRPr="00404CFF">
              <w:t xml:space="preserve">            ${</w:t>
            </w:r>
            <w:proofErr w:type="spellStart"/>
            <w:r w:rsidRPr="00404CFF">
              <w:t>wf:actionData</w:t>
            </w:r>
            <w:proofErr w:type="spellEnd"/>
            <w:r w:rsidRPr="00404CFF">
              <w:t>('shell-node')['</w:t>
            </w:r>
            <w:proofErr w:type="spellStart"/>
            <w:r w:rsidRPr="00404CFF">
              <w:t>my_output</w:t>
            </w:r>
            <w:proofErr w:type="spellEnd"/>
            <w:r w:rsidRPr="00404CFF">
              <w:t xml:space="preserve">'] </w:t>
            </w:r>
            <w:proofErr w:type="spellStart"/>
            <w:r w:rsidRPr="00404CFF">
              <w:t>eq</w:t>
            </w:r>
            <w:proofErr w:type="spellEnd"/>
            <w:r w:rsidRPr="00404CFF">
              <w:t xml:space="preserve"> 'Hello </w:t>
            </w:r>
            <w:proofErr w:type="spellStart"/>
            <w:r w:rsidRPr="00404CFF">
              <w:t>Oozie</w:t>
            </w:r>
            <w:proofErr w:type="spellEnd"/>
            <w:r w:rsidRPr="00404CFF">
              <w:t>'}</w:t>
            </w:r>
          </w:p>
          <w:p w14:paraId="43A43DC0" w14:textId="77777777" w:rsidR="00602B4B" w:rsidRPr="00404CFF" w:rsidRDefault="00602B4B" w:rsidP="00404CFF">
            <w:r w:rsidRPr="00404CFF">
              <w:t xml:space="preserve">        &lt;/case&gt;</w:t>
            </w:r>
          </w:p>
          <w:p w14:paraId="0EE1D2DC" w14:textId="77777777" w:rsidR="00602B4B" w:rsidRPr="00404CFF" w:rsidRDefault="00602B4B" w:rsidP="00404CFF">
            <w:r w:rsidRPr="00404CFF">
              <w:t xml:space="preserve">        &lt;default to="fail-output"/&gt;</w:t>
            </w:r>
          </w:p>
          <w:p w14:paraId="0862E8D0" w14:textId="77777777" w:rsidR="00602B4B" w:rsidRPr="00404CFF" w:rsidRDefault="00602B4B" w:rsidP="00404CFF">
            <w:r w:rsidRPr="00404CFF">
              <w:t xml:space="preserve">    &lt;/switch&gt;</w:t>
            </w:r>
          </w:p>
          <w:p w14:paraId="558A3174" w14:textId="77777777" w:rsidR="00602B4B" w:rsidRPr="00404CFF" w:rsidRDefault="00602B4B" w:rsidP="00404CFF">
            <w:r w:rsidRPr="00404CFF">
              <w:t>&lt;/decision&gt;</w:t>
            </w:r>
          </w:p>
          <w:p w14:paraId="31980A54" w14:textId="77777777" w:rsidR="00602B4B" w:rsidRPr="00404CFF" w:rsidRDefault="00602B4B" w:rsidP="00404CFF">
            <w:r w:rsidRPr="00404CFF">
              <w:t>&lt;kill name="fail"&gt;</w:t>
            </w:r>
          </w:p>
          <w:p w14:paraId="30D11487" w14:textId="77777777" w:rsidR="00602B4B" w:rsidRPr="00404CFF" w:rsidRDefault="00602B4B" w:rsidP="00404CFF">
            <w:r w:rsidRPr="00404CFF">
              <w:t xml:space="preserve">    &lt;message&gt;Shell action failed, error </w:t>
            </w:r>
            <w:r w:rsidRPr="00404CFF">
              <w:lastRenderedPageBreak/>
              <w:t>message[${</w:t>
            </w:r>
            <w:proofErr w:type="spellStart"/>
            <w:r w:rsidRPr="00404CFF">
              <w:t>wf:errorMessage</w:t>
            </w:r>
            <w:proofErr w:type="spellEnd"/>
            <w:r w:rsidRPr="00404CFF">
              <w:t>(</w:t>
            </w:r>
            <w:proofErr w:type="spellStart"/>
            <w:r w:rsidRPr="00404CFF">
              <w:t>wf:lastErrorNode</w:t>
            </w:r>
            <w:proofErr w:type="spellEnd"/>
            <w:r w:rsidRPr="00404CFF">
              <w:t>())}]&lt;/message&gt;</w:t>
            </w:r>
          </w:p>
          <w:p w14:paraId="600D5AFA" w14:textId="77777777" w:rsidR="00602B4B" w:rsidRPr="00404CFF" w:rsidRDefault="00602B4B" w:rsidP="00404CFF">
            <w:r w:rsidRPr="00404CFF">
              <w:t>&lt;/kill&gt;</w:t>
            </w:r>
          </w:p>
          <w:p w14:paraId="7B682426" w14:textId="77777777" w:rsidR="00602B4B" w:rsidRPr="00404CFF" w:rsidRDefault="00602B4B" w:rsidP="00404CFF">
            <w:r w:rsidRPr="00404CFF">
              <w:t>&lt;kill name="fail-output"&gt;</w:t>
            </w:r>
          </w:p>
          <w:p w14:paraId="653FC541" w14:textId="77777777" w:rsidR="00602B4B" w:rsidRPr="00404CFF" w:rsidRDefault="00602B4B" w:rsidP="00404CFF">
            <w:r w:rsidRPr="00404CFF">
              <w:t xml:space="preserve">    &lt;message&gt;Incorrect output, expected [Hello </w:t>
            </w:r>
            <w:proofErr w:type="spellStart"/>
            <w:r w:rsidRPr="00404CFF">
              <w:t>Oozie</w:t>
            </w:r>
            <w:proofErr w:type="spellEnd"/>
            <w:r w:rsidRPr="00404CFF">
              <w:t>] but was [${</w:t>
            </w:r>
            <w:proofErr w:type="spellStart"/>
            <w:r w:rsidRPr="00404CFF">
              <w:t>wf:actionData</w:t>
            </w:r>
            <w:proofErr w:type="spellEnd"/>
            <w:r w:rsidRPr="00404CFF">
              <w:t>('shell-node')['</w:t>
            </w:r>
            <w:proofErr w:type="spellStart"/>
            <w:r w:rsidRPr="00404CFF">
              <w:t>my_output</w:t>
            </w:r>
            <w:proofErr w:type="spellEnd"/>
            <w:r w:rsidRPr="00404CFF">
              <w:t>']}]&lt;/message&gt;</w:t>
            </w:r>
          </w:p>
          <w:p w14:paraId="5A7F4DC4" w14:textId="77777777" w:rsidR="00602B4B" w:rsidRPr="00404CFF" w:rsidRDefault="00602B4B" w:rsidP="00404CFF">
            <w:r w:rsidRPr="00404CFF">
              <w:t>&lt;/kill&gt;</w:t>
            </w:r>
          </w:p>
          <w:p w14:paraId="60D73B68" w14:textId="77777777" w:rsidR="00602B4B" w:rsidRPr="00404CFF" w:rsidRDefault="00602B4B" w:rsidP="00404CFF">
            <w:r w:rsidRPr="00404CFF">
              <w:t>&lt;end name="end"/&gt;</w:t>
            </w:r>
          </w:p>
          <w:p w14:paraId="3995B6A8" w14:textId="3C0EF181" w:rsidR="005564DF" w:rsidRDefault="00602B4B" w:rsidP="00404CFF">
            <w:pPr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r w:rsidRPr="00404CFF">
              <w:t>&lt;/workflow-app&gt;</w:t>
            </w:r>
          </w:p>
        </w:tc>
      </w:tr>
    </w:tbl>
    <w:p w14:paraId="776EF58C" w14:textId="77777777" w:rsidR="005564DF" w:rsidRDefault="005564DF" w:rsidP="00F911AB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53C63BFA" w14:textId="77777777" w:rsidR="00F11C2C" w:rsidRPr="00F11C2C" w:rsidRDefault="00F11C2C" w:rsidP="00F11C2C">
      <w:pPr>
        <w:spacing w:line="360" w:lineRule="auto"/>
        <w:ind w:firstLineChars="200" w:firstLine="480"/>
        <w:rPr>
          <w:sz w:val="24"/>
        </w:rPr>
      </w:pPr>
      <w:proofErr w:type="spellStart"/>
      <w:r w:rsidRPr="00F11C2C">
        <w:rPr>
          <w:sz w:val="24"/>
        </w:rPr>
        <w:t>job.properties</w:t>
      </w:r>
      <w:proofErr w:type="spellEnd"/>
      <w:r w:rsidRPr="00F11C2C">
        <w:rPr>
          <w:rFonts w:hint="eastAsia"/>
          <w:sz w:val="24"/>
        </w:rPr>
        <w:t>配置</w:t>
      </w:r>
      <w:r w:rsidRPr="00F11C2C">
        <w:rPr>
          <w:sz w:val="24"/>
        </w:rPr>
        <w:t>文件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0156BD" w14:paraId="032DFE93" w14:textId="77777777" w:rsidTr="000156BD">
        <w:tc>
          <w:tcPr>
            <w:tcW w:w="7875" w:type="dxa"/>
          </w:tcPr>
          <w:p w14:paraId="7B5A98AB" w14:textId="45A9175B" w:rsidR="008E280D" w:rsidRPr="008E280D" w:rsidRDefault="00484D8C" w:rsidP="008E280D">
            <w:proofErr w:type="spellStart"/>
            <w:r>
              <w:t>nameNode</w:t>
            </w:r>
            <w:proofErr w:type="spellEnd"/>
            <w:r>
              <w:t>=hdfs://node</w:t>
            </w:r>
            <w:r>
              <w:rPr>
                <w:rFonts w:hint="eastAsia"/>
              </w:rPr>
              <w:t>-</w:t>
            </w:r>
            <w:r w:rsidR="008E280D" w:rsidRPr="008E280D">
              <w:t>1:8020</w:t>
            </w:r>
          </w:p>
          <w:p w14:paraId="5D9FD6F9" w14:textId="226FCF51" w:rsidR="008E280D" w:rsidRPr="008E280D" w:rsidRDefault="008E280D" w:rsidP="008E280D">
            <w:proofErr w:type="spellStart"/>
            <w:r w:rsidRPr="008E280D">
              <w:t>jobTracker</w:t>
            </w:r>
            <w:proofErr w:type="spellEnd"/>
            <w:r w:rsidRPr="008E280D">
              <w:t>=node</w:t>
            </w:r>
            <w:r w:rsidR="000F1ED3">
              <w:rPr>
                <w:rFonts w:hint="eastAsia"/>
              </w:rPr>
              <w:t>-</w:t>
            </w:r>
            <w:r w:rsidRPr="008E280D">
              <w:t>1:8032</w:t>
            </w:r>
          </w:p>
          <w:p w14:paraId="5806FC3A" w14:textId="77777777" w:rsidR="008E280D" w:rsidRPr="008E280D" w:rsidRDefault="008E280D" w:rsidP="008E280D">
            <w:proofErr w:type="spellStart"/>
            <w:r w:rsidRPr="008E280D">
              <w:t>queueName</w:t>
            </w:r>
            <w:proofErr w:type="spellEnd"/>
            <w:r w:rsidRPr="008E280D">
              <w:t>=default</w:t>
            </w:r>
          </w:p>
          <w:p w14:paraId="1F071AE2" w14:textId="77777777" w:rsidR="008E280D" w:rsidRPr="008E280D" w:rsidRDefault="008E280D" w:rsidP="008E280D">
            <w:proofErr w:type="spellStart"/>
            <w:r w:rsidRPr="008E280D">
              <w:t>examplesRoot</w:t>
            </w:r>
            <w:proofErr w:type="spellEnd"/>
            <w:r w:rsidRPr="008E280D">
              <w:t>=</w:t>
            </w:r>
            <w:proofErr w:type="spellStart"/>
            <w:r w:rsidRPr="008E280D">
              <w:t>oozie_works</w:t>
            </w:r>
            <w:proofErr w:type="spellEnd"/>
          </w:p>
          <w:p w14:paraId="6E9F1376" w14:textId="77777777" w:rsidR="008E280D" w:rsidRPr="008E280D" w:rsidRDefault="008E280D" w:rsidP="008E280D">
            <w:r w:rsidRPr="008E280D">
              <w:t>EXEC=hello.sh</w:t>
            </w:r>
          </w:p>
          <w:p w14:paraId="67BA7B05" w14:textId="77777777" w:rsidR="008E280D" w:rsidRPr="008E280D" w:rsidRDefault="008E280D" w:rsidP="008E280D">
            <w:proofErr w:type="spellStart"/>
            <w:r w:rsidRPr="008E280D">
              <w:t>outputDir</w:t>
            </w:r>
            <w:proofErr w:type="spellEnd"/>
            <w:r w:rsidRPr="008E280D">
              <w:t>=/</w:t>
            </w:r>
            <w:proofErr w:type="spellStart"/>
            <w:r w:rsidRPr="008E280D">
              <w:t>oozie</w:t>
            </w:r>
            <w:proofErr w:type="spellEnd"/>
            <w:r w:rsidRPr="008E280D">
              <w:t>/output</w:t>
            </w:r>
          </w:p>
          <w:p w14:paraId="780E510B" w14:textId="77777777" w:rsidR="008E280D" w:rsidRPr="008E280D" w:rsidRDefault="008E280D" w:rsidP="008E280D">
            <w:proofErr w:type="spellStart"/>
            <w:r w:rsidRPr="008E280D">
              <w:t>inputdir</w:t>
            </w:r>
            <w:proofErr w:type="spellEnd"/>
            <w:r w:rsidRPr="008E280D">
              <w:t>=/</w:t>
            </w:r>
            <w:proofErr w:type="spellStart"/>
            <w:r w:rsidRPr="008E280D">
              <w:t>oozie</w:t>
            </w:r>
            <w:proofErr w:type="spellEnd"/>
            <w:r w:rsidRPr="008E280D">
              <w:t>/input</w:t>
            </w:r>
          </w:p>
          <w:p w14:paraId="58481838" w14:textId="4797246F" w:rsidR="008E280D" w:rsidRPr="008E280D" w:rsidRDefault="008E280D" w:rsidP="008E280D">
            <w:proofErr w:type="spellStart"/>
            <w:r w:rsidRPr="008E280D">
              <w:t>jdbcURL</w:t>
            </w:r>
            <w:proofErr w:type="spellEnd"/>
            <w:r w:rsidRPr="008E280D">
              <w:t>=jdbc:hive2://node</w:t>
            </w:r>
            <w:r w:rsidR="0018151B">
              <w:rPr>
                <w:rFonts w:hint="eastAsia"/>
              </w:rPr>
              <w:t>-</w:t>
            </w:r>
            <w:r w:rsidR="0018151B">
              <w:t>1</w:t>
            </w:r>
            <w:r w:rsidRPr="008E280D">
              <w:t>:10000/default</w:t>
            </w:r>
          </w:p>
          <w:p w14:paraId="60D5F4AF" w14:textId="77777777" w:rsidR="008E280D" w:rsidRPr="008E280D" w:rsidRDefault="008E280D" w:rsidP="008E280D">
            <w:proofErr w:type="spellStart"/>
            <w:r w:rsidRPr="008E280D">
              <w:t>oozie.use.system.libpath</w:t>
            </w:r>
            <w:proofErr w:type="spellEnd"/>
            <w:r w:rsidRPr="008E280D">
              <w:t>=true</w:t>
            </w:r>
          </w:p>
          <w:p w14:paraId="0B18BD56" w14:textId="77777777" w:rsidR="008E280D" w:rsidRPr="008E280D" w:rsidRDefault="008E280D" w:rsidP="008E280D">
            <w:r w:rsidRPr="008E280D">
              <w:rPr>
                <w:rFonts w:hint="eastAsia"/>
              </w:rPr>
              <w:t xml:space="preserve"># </w:t>
            </w:r>
            <w:r w:rsidRPr="008E280D">
              <w:rPr>
                <w:rFonts w:hint="eastAsia"/>
              </w:rPr>
              <w:t>配置我们文件上传到</w:t>
            </w:r>
            <w:proofErr w:type="spellStart"/>
            <w:r w:rsidRPr="008E280D">
              <w:rPr>
                <w:rFonts w:hint="eastAsia"/>
              </w:rPr>
              <w:t>hdfs</w:t>
            </w:r>
            <w:proofErr w:type="spellEnd"/>
            <w:r w:rsidRPr="008E280D">
              <w:rPr>
                <w:rFonts w:hint="eastAsia"/>
              </w:rPr>
              <w:t>的保存路径</w:t>
            </w:r>
            <w:r w:rsidRPr="008E280D">
              <w:rPr>
                <w:rFonts w:hint="eastAsia"/>
              </w:rPr>
              <w:t xml:space="preserve"> </w:t>
            </w:r>
            <w:r w:rsidRPr="008E280D">
              <w:rPr>
                <w:rFonts w:hint="eastAsia"/>
              </w:rPr>
              <w:t>实际上就是在</w:t>
            </w:r>
            <w:proofErr w:type="spellStart"/>
            <w:r w:rsidRPr="008E280D">
              <w:rPr>
                <w:rFonts w:hint="eastAsia"/>
              </w:rPr>
              <w:t>hdfs</w:t>
            </w:r>
            <w:proofErr w:type="spellEnd"/>
            <w:r w:rsidRPr="008E280D">
              <w:rPr>
                <w:rFonts w:hint="eastAsia"/>
              </w:rPr>
              <w:t xml:space="preserve"> </w:t>
            </w:r>
            <w:r w:rsidRPr="008E280D">
              <w:rPr>
                <w:rFonts w:hint="eastAsia"/>
              </w:rPr>
              <w:t>的</w:t>
            </w:r>
            <w:r w:rsidRPr="008E280D">
              <w:rPr>
                <w:rFonts w:hint="eastAsia"/>
              </w:rPr>
              <w:t>/user/root/</w:t>
            </w:r>
            <w:proofErr w:type="spellStart"/>
            <w:r w:rsidRPr="008E280D">
              <w:rPr>
                <w:rFonts w:hint="eastAsia"/>
              </w:rPr>
              <w:t>oozie_works</w:t>
            </w:r>
            <w:proofErr w:type="spellEnd"/>
            <w:r w:rsidRPr="008E280D">
              <w:rPr>
                <w:rFonts w:hint="eastAsia"/>
              </w:rPr>
              <w:t>/</w:t>
            </w:r>
            <w:proofErr w:type="spellStart"/>
            <w:r w:rsidRPr="008E280D">
              <w:rPr>
                <w:rFonts w:hint="eastAsia"/>
              </w:rPr>
              <w:t>sereval</w:t>
            </w:r>
            <w:proofErr w:type="spellEnd"/>
            <w:r w:rsidRPr="008E280D">
              <w:rPr>
                <w:rFonts w:hint="eastAsia"/>
              </w:rPr>
              <w:t>-actions</w:t>
            </w:r>
            <w:r w:rsidRPr="008E280D">
              <w:rPr>
                <w:rFonts w:hint="eastAsia"/>
              </w:rPr>
              <w:t>这个路径下</w:t>
            </w:r>
          </w:p>
          <w:p w14:paraId="3BFA0F69" w14:textId="4F2444F6" w:rsidR="000156BD" w:rsidRDefault="008E280D" w:rsidP="008E280D">
            <w:pPr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r w:rsidRPr="008E280D">
              <w:t>oozie.wf.application.path=${nameNode}/user/${user.name}/${examplesRoot}/sereval-actions/workflow.xml</w:t>
            </w:r>
          </w:p>
        </w:tc>
      </w:tr>
    </w:tbl>
    <w:p w14:paraId="0A17F2B2" w14:textId="77777777" w:rsidR="00F11C2C" w:rsidRPr="00F911AB" w:rsidRDefault="00F11C2C" w:rsidP="00F911AB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5CB0BAC4" w14:textId="329E765A" w:rsidR="00915773" w:rsidRDefault="00915773" w:rsidP="00915773">
      <w:pPr>
        <w:pStyle w:val="3"/>
      </w:pPr>
      <w:bookmarkStart w:id="49" w:name="_Toc10993537"/>
      <w:r>
        <w:rPr>
          <w:rFonts w:hint="eastAsia"/>
        </w:rPr>
        <w:t>上传调度任务到</w:t>
      </w:r>
      <w:proofErr w:type="spellStart"/>
      <w:r>
        <w:rPr>
          <w:rFonts w:hint="eastAsia"/>
        </w:rPr>
        <w:t>hdfs</w:t>
      </w:r>
      <w:bookmarkEnd w:id="49"/>
      <w:proofErr w:type="spellEnd"/>
    </w:p>
    <w:p w14:paraId="41BDBBF1" w14:textId="77777777" w:rsidR="00F65C86" w:rsidRPr="00F65C86" w:rsidRDefault="00F65C86" w:rsidP="00F65C8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F65C8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F65C8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/export/servers/oozie-4.1.0-cdh5.14.0/</w:t>
      </w:r>
      <w:proofErr w:type="spellStart"/>
      <w:r w:rsidRPr="00F65C8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F65C8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</w:p>
    <w:p w14:paraId="5EBB6F95" w14:textId="26DFE9C3" w:rsidR="00F65C86" w:rsidRPr="00F65C86" w:rsidRDefault="00F65C86" w:rsidP="00F65C8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F65C8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hdfs</w:t>
      </w:r>
      <w:proofErr w:type="spellEnd"/>
      <w:proofErr w:type="gramEnd"/>
      <w:r w:rsidRPr="00F65C8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F65C8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dfs</w:t>
      </w:r>
      <w:proofErr w:type="spellEnd"/>
      <w:r w:rsidRPr="00F65C8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-put </w:t>
      </w:r>
      <w:proofErr w:type="spellStart"/>
      <w:r w:rsidRPr="00F65C8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sereval</w:t>
      </w:r>
      <w:proofErr w:type="spellEnd"/>
      <w:r w:rsidRPr="00F65C8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-actions/ /user/root/</w:t>
      </w:r>
      <w:proofErr w:type="spellStart"/>
      <w:r w:rsidRPr="00F65C8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F65C8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</w:p>
    <w:p w14:paraId="34A75598" w14:textId="5C06E9DE" w:rsidR="00915773" w:rsidRDefault="00915773" w:rsidP="00915773">
      <w:pPr>
        <w:pStyle w:val="3"/>
      </w:pPr>
      <w:bookmarkStart w:id="50" w:name="_Toc10993538"/>
      <w:r>
        <w:rPr>
          <w:rFonts w:hint="eastAsia"/>
        </w:rPr>
        <w:t>执行调度任务</w:t>
      </w:r>
      <w:bookmarkEnd w:id="50"/>
    </w:p>
    <w:p w14:paraId="73970676" w14:textId="77777777" w:rsidR="00C00613" w:rsidRDefault="00C00613" w:rsidP="00C0061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C006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C006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/export/servers/oozie-4.1.0-cdh5.14.0/</w:t>
      </w:r>
    </w:p>
    <w:p w14:paraId="44BDDD16" w14:textId="34BDEC8B" w:rsidR="00D31ED9" w:rsidRPr="00C00613" w:rsidRDefault="00D31ED9" w:rsidP="00C0061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D31ED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bin/</w:t>
      </w:r>
      <w:proofErr w:type="spellStart"/>
      <w:r w:rsidRPr="00D31ED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  <w:proofErr w:type="gramEnd"/>
      <w:r w:rsidRPr="00D31ED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job -</w:t>
      </w:r>
      <w:proofErr w:type="spellStart"/>
      <w:r w:rsidRPr="00D31ED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  <w:r w:rsidRPr="00D31ED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http://node-1:11000/oozie -</w:t>
      </w:r>
      <w:proofErr w:type="spellStart"/>
      <w:r w:rsidRPr="00D31ED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config</w:t>
      </w:r>
      <w:proofErr w:type="spellEnd"/>
      <w:r w:rsidRPr="00D31ED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D31ED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D31ED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  <w:proofErr w:type="spellStart"/>
      <w:r w:rsidRPr="00D31ED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sereval</w:t>
      </w:r>
      <w:proofErr w:type="spellEnd"/>
      <w:r w:rsidRPr="00D31ED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-actions/</w:t>
      </w:r>
      <w:proofErr w:type="spellStart"/>
      <w:r w:rsidRPr="00D31ED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job.properties</w:t>
      </w:r>
      <w:proofErr w:type="spellEnd"/>
      <w:r w:rsidRPr="00D31ED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-run</w:t>
      </w:r>
    </w:p>
    <w:p w14:paraId="1137C207" w14:textId="64D9EE3A" w:rsidR="00B06A05" w:rsidRDefault="00B06A05" w:rsidP="00B06A05">
      <w:pPr>
        <w:pStyle w:val="2"/>
      </w:pPr>
      <w:bookmarkStart w:id="51" w:name="_Toc10993539"/>
      <w:proofErr w:type="spellStart"/>
      <w:r>
        <w:rPr>
          <w:rFonts w:hint="eastAsia"/>
        </w:rPr>
        <w:lastRenderedPageBreak/>
        <w:t>Oozie</w:t>
      </w:r>
      <w:proofErr w:type="spellEnd"/>
      <w:r>
        <w:rPr>
          <w:rFonts w:hint="eastAsia"/>
        </w:rPr>
        <w:t>定时调度</w:t>
      </w:r>
      <w:bookmarkEnd w:id="51"/>
    </w:p>
    <w:p w14:paraId="55D74FA1" w14:textId="281EBA9E" w:rsidR="00061BBE" w:rsidRPr="00061BBE" w:rsidRDefault="00061BBE" w:rsidP="00061BBE">
      <w:pPr>
        <w:spacing w:line="360" w:lineRule="auto"/>
        <w:ind w:firstLineChars="200" w:firstLine="480"/>
        <w:rPr>
          <w:sz w:val="24"/>
        </w:rPr>
      </w:pPr>
      <w:r w:rsidRPr="00061BBE">
        <w:rPr>
          <w:rFonts w:hint="eastAsia"/>
          <w:sz w:val="24"/>
        </w:rPr>
        <w:t>在</w:t>
      </w:r>
      <w:proofErr w:type="spellStart"/>
      <w:r w:rsidRPr="00061BBE">
        <w:rPr>
          <w:rFonts w:hint="eastAsia"/>
          <w:sz w:val="24"/>
        </w:rPr>
        <w:t>oozie</w:t>
      </w:r>
      <w:proofErr w:type="spellEnd"/>
      <w:r w:rsidRPr="00061BBE">
        <w:rPr>
          <w:rFonts w:hint="eastAsia"/>
          <w:sz w:val="24"/>
        </w:rPr>
        <w:t>当中，主要是</w:t>
      </w:r>
      <w:r w:rsidRPr="00E42986">
        <w:rPr>
          <w:rFonts w:hint="eastAsia"/>
          <w:sz w:val="24"/>
          <w:shd w:val="pct15" w:color="auto" w:fill="FFFFFF"/>
        </w:rPr>
        <w:t>通过</w:t>
      </w:r>
      <w:r w:rsidRPr="00E42986">
        <w:rPr>
          <w:rFonts w:hint="eastAsia"/>
          <w:sz w:val="24"/>
          <w:shd w:val="pct15" w:color="auto" w:fill="FFFFFF"/>
        </w:rPr>
        <w:t xml:space="preserve">Coordinator </w:t>
      </w:r>
      <w:r w:rsidRPr="00E42986">
        <w:rPr>
          <w:rFonts w:hint="eastAsia"/>
          <w:sz w:val="24"/>
          <w:shd w:val="pct15" w:color="auto" w:fill="FFFFFF"/>
        </w:rPr>
        <w:t>来实现任务的定时调度</w:t>
      </w:r>
      <w:r w:rsidRPr="00061BBE">
        <w:rPr>
          <w:rFonts w:hint="eastAsia"/>
          <w:sz w:val="24"/>
        </w:rPr>
        <w:t>，</w:t>
      </w:r>
      <w:r w:rsidR="00E42986" w:rsidRPr="00061BBE">
        <w:rPr>
          <w:rFonts w:hint="eastAsia"/>
          <w:sz w:val="24"/>
        </w:rPr>
        <w:t xml:space="preserve"> </w:t>
      </w:r>
      <w:r w:rsidRPr="00061BBE">
        <w:rPr>
          <w:rFonts w:hint="eastAsia"/>
          <w:sz w:val="24"/>
        </w:rPr>
        <w:t xml:space="preserve">Coordinator </w:t>
      </w:r>
      <w:r w:rsidR="00E42986">
        <w:rPr>
          <w:rFonts w:hint="eastAsia"/>
          <w:sz w:val="24"/>
        </w:rPr>
        <w:t>模块</w:t>
      </w:r>
      <w:r w:rsidRPr="00061BBE">
        <w:rPr>
          <w:rFonts w:hint="eastAsia"/>
          <w:sz w:val="24"/>
        </w:rPr>
        <w:t>主要通过</w:t>
      </w:r>
      <w:r w:rsidRPr="00061BBE">
        <w:rPr>
          <w:rFonts w:hint="eastAsia"/>
          <w:sz w:val="24"/>
        </w:rPr>
        <w:t>xml</w:t>
      </w:r>
      <w:r w:rsidRPr="00061BBE">
        <w:rPr>
          <w:rFonts w:hint="eastAsia"/>
          <w:sz w:val="24"/>
        </w:rPr>
        <w:t>来进行配置即可</w:t>
      </w:r>
      <w:r w:rsidR="00E42986">
        <w:rPr>
          <w:rFonts w:hint="eastAsia"/>
          <w:sz w:val="24"/>
        </w:rPr>
        <w:t>。</w:t>
      </w:r>
    </w:p>
    <w:p w14:paraId="4016B785" w14:textId="77777777" w:rsidR="00061BBE" w:rsidRPr="00061BBE" w:rsidRDefault="00061BBE" w:rsidP="00061BBE">
      <w:pPr>
        <w:spacing w:line="360" w:lineRule="auto"/>
        <w:ind w:firstLineChars="200" w:firstLine="480"/>
        <w:rPr>
          <w:sz w:val="24"/>
        </w:rPr>
      </w:pPr>
      <w:r w:rsidRPr="00061BBE">
        <w:rPr>
          <w:rFonts w:hint="eastAsia"/>
          <w:sz w:val="24"/>
        </w:rPr>
        <w:t xml:space="preserve">Coordinator </w:t>
      </w:r>
      <w:r w:rsidRPr="00061BBE">
        <w:rPr>
          <w:rFonts w:hint="eastAsia"/>
          <w:sz w:val="24"/>
        </w:rPr>
        <w:t>的调度主要可以有两种实现方式</w:t>
      </w:r>
    </w:p>
    <w:p w14:paraId="428B2F99" w14:textId="6ED4F863" w:rsidR="00061BBE" w:rsidRPr="00061BBE" w:rsidRDefault="00061BBE" w:rsidP="00061BBE">
      <w:pPr>
        <w:spacing w:line="360" w:lineRule="auto"/>
        <w:ind w:firstLineChars="200" w:firstLine="480"/>
        <w:rPr>
          <w:sz w:val="24"/>
        </w:rPr>
      </w:pPr>
      <w:r w:rsidRPr="00061BBE">
        <w:rPr>
          <w:rFonts w:hint="eastAsia"/>
          <w:sz w:val="24"/>
        </w:rPr>
        <w:t>第一种：</w:t>
      </w:r>
      <w:r w:rsidRPr="00E42986">
        <w:rPr>
          <w:rFonts w:hint="eastAsia"/>
          <w:sz w:val="24"/>
          <w:shd w:val="pct15" w:color="auto" w:fill="FFFFFF"/>
        </w:rPr>
        <w:t>基于时间的定时任务调度</w:t>
      </w:r>
      <w:r w:rsidR="00E42986">
        <w:rPr>
          <w:rFonts w:hint="eastAsia"/>
          <w:sz w:val="24"/>
        </w:rPr>
        <w:t>：</w:t>
      </w:r>
    </w:p>
    <w:p w14:paraId="5ACED9D1" w14:textId="598CD602" w:rsidR="00061BBE" w:rsidRPr="00061BBE" w:rsidRDefault="00061BBE" w:rsidP="00E42986">
      <w:pPr>
        <w:spacing w:line="360" w:lineRule="auto"/>
        <w:ind w:firstLineChars="200" w:firstLine="480"/>
        <w:rPr>
          <w:sz w:val="24"/>
        </w:rPr>
      </w:pPr>
      <w:proofErr w:type="spellStart"/>
      <w:r w:rsidRPr="00061BBE">
        <w:rPr>
          <w:rFonts w:hint="eastAsia"/>
          <w:sz w:val="24"/>
        </w:rPr>
        <w:t>oozie</w:t>
      </w:r>
      <w:proofErr w:type="spellEnd"/>
      <w:r w:rsidRPr="00061BBE">
        <w:rPr>
          <w:rFonts w:hint="eastAsia"/>
          <w:sz w:val="24"/>
        </w:rPr>
        <w:t>基于时间的调度主要需要指定三个参数，第一个起始时间，第二个结束时间，第三个调度频率</w:t>
      </w:r>
      <w:r w:rsidR="00E42986">
        <w:rPr>
          <w:rFonts w:hint="eastAsia"/>
          <w:sz w:val="24"/>
        </w:rPr>
        <w:t>；</w:t>
      </w:r>
    </w:p>
    <w:p w14:paraId="29A0C298" w14:textId="52A2C0D3" w:rsidR="001E6706" w:rsidRDefault="00061BBE" w:rsidP="003668C5">
      <w:pPr>
        <w:spacing w:line="360" w:lineRule="auto"/>
        <w:ind w:firstLineChars="200" w:firstLine="480"/>
        <w:rPr>
          <w:sz w:val="24"/>
        </w:rPr>
      </w:pPr>
      <w:r w:rsidRPr="00061BBE">
        <w:rPr>
          <w:rFonts w:hint="eastAsia"/>
          <w:sz w:val="24"/>
        </w:rPr>
        <w:t>第二种：</w:t>
      </w:r>
      <w:r w:rsidRPr="00E42986">
        <w:rPr>
          <w:rFonts w:hint="eastAsia"/>
          <w:sz w:val="24"/>
          <w:shd w:val="pct15" w:color="auto" w:fill="FFFFFF"/>
        </w:rPr>
        <w:t>基于数据的任务调度</w:t>
      </w:r>
      <w:r w:rsidRPr="00061BBE">
        <w:rPr>
          <w:rFonts w:hint="eastAsia"/>
          <w:sz w:val="24"/>
        </w:rPr>
        <w:t>，</w:t>
      </w:r>
      <w:r w:rsidR="003668C5" w:rsidRPr="00061BBE">
        <w:rPr>
          <w:rFonts w:hint="eastAsia"/>
          <w:sz w:val="24"/>
        </w:rPr>
        <w:t xml:space="preserve"> </w:t>
      </w:r>
      <w:r w:rsidRPr="00061BBE">
        <w:rPr>
          <w:rFonts w:hint="eastAsia"/>
          <w:sz w:val="24"/>
        </w:rPr>
        <w:t>这种是基于数据的调度，只要在有了数据才会触发调度任务</w:t>
      </w:r>
      <w:r w:rsidR="003668C5">
        <w:rPr>
          <w:rFonts w:hint="eastAsia"/>
          <w:sz w:val="24"/>
        </w:rPr>
        <w:t>。</w:t>
      </w:r>
    </w:p>
    <w:p w14:paraId="1CF51B70" w14:textId="4F7F8219" w:rsidR="00F06407" w:rsidRDefault="00F06407" w:rsidP="00F06407">
      <w:pPr>
        <w:pStyle w:val="3"/>
      </w:pPr>
      <w:bookmarkStart w:id="52" w:name="_Toc10993540"/>
      <w:r>
        <w:rPr>
          <w:rFonts w:hint="eastAsia"/>
        </w:rPr>
        <w:t>准备配置模板</w:t>
      </w:r>
      <w:bookmarkEnd w:id="52"/>
    </w:p>
    <w:p w14:paraId="73B588B0" w14:textId="77777777" w:rsidR="00C84B14" w:rsidRPr="00C84B14" w:rsidRDefault="00C84B14" w:rsidP="00C84B14">
      <w:pPr>
        <w:spacing w:line="360" w:lineRule="auto"/>
        <w:ind w:firstLineChars="200" w:firstLine="480"/>
        <w:rPr>
          <w:sz w:val="24"/>
        </w:rPr>
      </w:pPr>
      <w:r w:rsidRPr="00C84B14">
        <w:rPr>
          <w:rFonts w:hint="eastAsia"/>
          <w:sz w:val="24"/>
        </w:rPr>
        <w:t>第一步：拷贝定时任务的调度模板</w:t>
      </w:r>
    </w:p>
    <w:p w14:paraId="1649C42C" w14:textId="77777777" w:rsidR="00C84B14" w:rsidRPr="002626D7" w:rsidRDefault="00C84B14" w:rsidP="002626D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26F785C2" w14:textId="77777777" w:rsidR="00C84B14" w:rsidRPr="002626D7" w:rsidRDefault="00C84B14" w:rsidP="002626D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cp</w:t>
      </w:r>
      <w:proofErr w:type="spellEnd"/>
      <w:proofErr w:type="gramEnd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-r examples/apps/</w:t>
      </w:r>
      <w:proofErr w:type="spellStart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cron</w:t>
      </w:r>
      <w:proofErr w:type="spellEnd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  <w:proofErr w:type="spellStart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cron</w:t>
      </w:r>
      <w:proofErr w:type="spellEnd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-job</w:t>
      </w:r>
    </w:p>
    <w:p w14:paraId="00D318AE" w14:textId="77777777" w:rsidR="00C84B14" w:rsidRDefault="00C84B14" w:rsidP="00C84B14"/>
    <w:p w14:paraId="3D667D57" w14:textId="77777777" w:rsidR="00C84B14" w:rsidRPr="00C84B14" w:rsidRDefault="00C84B14" w:rsidP="00C84B14">
      <w:pPr>
        <w:spacing w:line="360" w:lineRule="auto"/>
        <w:ind w:firstLineChars="200" w:firstLine="480"/>
        <w:rPr>
          <w:sz w:val="24"/>
        </w:rPr>
      </w:pPr>
      <w:r w:rsidRPr="00C84B14">
        <w:rPr>
          <w:rFonts w:hint="eastAsia"/>
          <w:sz w:val="24"/>
        </w:rPr>
        <w:t>第二步：拷贝我们的</w:t>
      </w:r>
      <w:r w:rsidRPr="00C84B14">
        <w:rPr>
          <w:rFonts w:hint="eastAsia"/>
          <w:sz w:val="24"/>
        </w:rPr>
        <w:t>hello.sh</w:t>
      </w:r>
      <w:r w:rsidRPr="00C84B14">
        <w:rPr>
          <w:rFonts w:hint="eastAsia"/>
          <w:sz w:val="24"/>
        </w:rPr>
        <w:t>脚本</w:t>
      </w:r>
    </w:p>
    <w:p w14:paraId="1FE339F1" w14:textId="77777777" w:rsidR="00C84B14" w:rsidRPr="002626D7" w:rsidRDefault="00C84B14" w:rsidP="002626D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/export/servers/oozie-4.1.0-cdh5.14.0/</w:t>
      </w:r>
      <w:proofErr w:type="spellStart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</w:p>
    <w:p w14:paraId="6CAF27B5" w14:textId="6B328E7E" w:rsidR="00C84B14" w:rsidRPr="002626D7" w:rsidRDefault="00C84B14" w:rsidP="002626D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cp</w:t>
      </w:r>
      <w:proofErr w:type="spellEnd"/>
      <w:proofErr w:type="gramEnd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shell/hello.sh  </w:t>
      </w:r>
      <w:proofErr w:type="spellStart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cron</w:t>
      </w:r>
      <w:proofErr w:type="spellEnd"/>
      <w:r w:rsidRPr="002626D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-job/</w:t>
      </w:r>
    </w:p>
    <w:p w14:paraId="69AED59E" w14:textId="7C2A5C02" w:rsidR="00F06407" w:rsidRDefault="00F06407" w:rsidP="00F06407">
      <w:pPr>
        <w:pStyle w:val="3"/>
      </w:pPr>
      <w:bookmarkStart w:id="53" w:name="_Toc10993541"/>
      <w:r>
        <w:rPr>
          <w:rFonts w:hint="eastAsia"/>
        </w:rPr>
        <w:t>修改配置模板</w:t>
      </w:r>
      <w:bookmarkEnd w:id="53"/>
    </w:p>
    <w:p w14:paraId="7771CE37" w14:textId="77777777" w:rsidR="000C7BF0" w:rsidRDefault="000C7BF0" w:rsidP="000C7BF0">
      <w:pPr>
        <w:spacing w:line="360" w:lineRule="auto"/>
        <w:ind w:firstLineChars="200" w:firstLine="480"/>
        <w:rPr>
          <w:sz w:val="24"/>
        </w:rPr>
      </w:pPr>
      <w:r w:rsidRPr="000C7BF0">
        <w:rPr>
          <w:rFonts w:hint="eastAsia"/>
          <w:sz w:val="24"/>
        </w:rPr>
        <w:t>修改</w:t>
      </w:r>
      <w:proofErr w:type="spellStart"/>
      <w:r w:rsidRPr="000C7BF0">
        <w:rPr>
          <w:sz w:val="24"/>
        </w:rPr>
        <w:t>job.</w:t>
      </w:r>
      <w:proofErr w:type="gramStart"/>
      <w:r w:rsidRPr="000C7BF0">
        <w:rPr>
          <w:sz w:val="24"/>
        </w:rPr>
        <w:t>properties</w:t>
      </w:r>
      <w:proofErr w:type="spellEnd"/>
      <w:proofErr w:type="gramEnd"/>
    </w:p>
    <w:p w14:paraId="66D23A00" w14:textId="77777777" w:rsidR="00997F97" w:rsidRPr="00997F97" w:rsidRDefault="00997F97" w:rsidP="00997F9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997F9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997F9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/export/servers/oozie-4.1.0-cdh5.14.0/</w:t>
      </w:r>
      <w:proofErr w:type="spellStart"/>
      <w:r w:rsidRPr="00997F9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997F9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  <w:proofErr w:type="spellStart"/>
      <w:r w:rsidRPr="00997F9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cron</w:t>
      </w:r>
      <w:proofErr w:type="spellEnd"/>
      <w:r w:rsidRPr="00997F9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-job</w:t>
      </w:r>
    </w:p>
    <w:p w14:paraId="082D2565" w14:textId="2A0809E3" w:rsidR="00997F97" w:rsidRPr="00997F97" w:rsidRDefault="00997F97" w:rsidP="00997F9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997F9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997F9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997F9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job.properties</w:t>
      </w:r>
      <w:proofErr w:type="spellEnd"/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E753A1" w14:paraId="6925547C" w14:textId="77777777" w:rsidTr="00E753A1">
        <w:tc>
          <w:tcPr>
            <w:tcW w:w="7875" w:type="dxa"/>
          </w:tcPr>
          <w:p w14:paraId="52005A88" w14:textId="411C8996" w:rsidR="0027480E" w:rsidRDefault="0027480E" w:rsidP="0027480E">
            <w:proofErr w:type="spellStart"/>
            <w:r>
              <w:t>nameNode</w:t>
            </w:r>
            <w:proofErr w:type="spellEnd"/>
            <w:r>
              <w:t>=hdfs://node</w:t>
            </w:r>
            <w:r>
              <w:rPr>
                <w:rFonts w:hint="eastAsia"/>
              </w:rPr>
              <w:t>-</w:t>
            </w:r>
            <w:r>
              <w:t>1:8020</w:t>
            </w:r>
          </w:p>
          <w:p w14:paraId="729DF94E" w14:textId="63886993" w:rsidR="0027480E" w:rsidRDefault="00C74E9E" w:rsidP="0027480E">
            <w:proofErr w:type="spellStart"/>
            <w:r>
              <w:t>jobTracker</w:t>
            </w:r>
            <w:proofErr w:type="spellEnd"/>
            <w:r>
              <w:t>=node</w:t>
            </w:r>
            <w:r>
              <w:rPr>
                <w:rFonts w:hint="eastAsia"/>
              </w:rPr>
              <w:t>-</w:t>
            </w:r>
            <w:r w:rsidR="0027480E">
              <w:t>1:8032</w:t>
            </w:r>
          </w:p>
          <w:p w14:paraId="317226BD" w14:textId="77777777" w:rsidR="0027480E" w:rsidRDefault="0027480E" w:rsidP="0027480E">
            <w:proofErr w:type="spellStart"/>
            <w:r>
              <w:t>queueName</w:t>
            </w:r>
            <w:proofErr w:type="spellEnd"/>
            <w:r>
              <w:t>=default</w:t>
            </w:r>
          </w:p>
          <w:p w14:paraId="0344EED0" w14:textId="77777777" w:rsidR="0027480E" w:rsidRDefault="0027480E" w:rsidP="0027480E">
            <w:proofErr w:type="spellStart"/>
            <w:r>
              <w:t>examplesRoot</w:t>
            </w:r>
            <w:proofErr w:type="spellEnd"/>
            <w:r>
              <w:t>=</w:t>
            </w:r>
            <w:proofErr w:type="spellStart"/>
            <w:r>
              <w:t>oozie_works</w:t>
            </w:r>
            <w:proofErr w:type="spellEnd"/>
          </w:p>
          <w:p w14:paraId="068A665A" w14:textId="77777777" w:rsidR="0027480E" w:rsidRDefault="0027480E" w:rsidP="0027480E"/>
          <w:p w14:paraId="06853470" w14:textId="77777777" w:rsidR="0027480E" w:rsidRDefault="0027480E" w:rsidP="0027480E">
            <w:pPr>
              <w:rPr>
                <w:highlight w:val="yellow"/>
              </w:rPr>
            </w:pPr>
            <w:r>
              <w:t>oozie.coord.application.path=</w:t>
            </w:r>
            <w:r w:rsidRPr="009B3C30">
              <w:rPr>
                <w:highlight w:val="yellow"/>
              </w:rPr>
              <w:t>${nameNode}/user/${user.name}/${examplesRoot}/cron-</w:t>
            </w:r>
            <w:r w:rsidRPr="009B3C30">
              <w:rPr>
                <w:highlight w:val="yellow"/>
              </w:rPr>
              <w:lastRenderedPageBreak/>
              <w:t>job/coordinator.xml</w:t>
            </w:r>
          </w:p>
          <w:p w14:paraId="259F22D6" w14:textId="39373EC6" w:rsidR="002C2D6C" w:rsidRPr="009B3C30" w:rsidRDefault="002C2D6C" w:rsidP="0027480E">
            <w:pPr>
              <w:rPr>
                <w:highlight w:val="yellow"/>
              </w:rPr>
            </w:pPr>
            <w:r w:rsidRPr="002C2D6C">
              <w:rPr>
                <w:rFonts w:hint="eastAsia"/>
              </w:rPr>
              <w:t>#start</w:t>
            </w:r>
            <w:r w:rsidRPr="002C2D6C">
              <w:rPr>
                <w:rFonts w:hint="eastAsia"/>
              </w:rPr>
              <w:t>：必须设置为未来时间，否则任务失败</w:t>
            </w:r>
          </w:p>
          <w:p w14:paraId="3F395776" w14:textId="09FB7776" w:rsidR="0027480E" w:rsidRPr="009B3C30" w:rsidRDefault="0027480E" w:rsidP="0027480E">
            <w:pPr>
              <w:rPr>
                <w:highlight w:val="yellow"/>
              </w:rPr>
            </w:pPr>
            <w:r w:rsidRPr="009B3C30">
              <w:rPr>
                <w:highlight w:val="yellow"/>
              </w:rPr>
              <w:t>start=201</w:t>
            </w:r>
            <w:r w:rsidR="00FD6F3D" w:rsidRPr="009B3C30">
              <w:rPr>
                <w:highlight w:val="yellow"/>
              </w:rPr>
              <w:t>9</w:t>
            </w:r>
            <w:r w:rsidRPr="009B3C30">
              <w:rPr>
                <w:highlight w:val="yellow"/>
              </w:rPr>
              <w:t>-0</w:t>
            </w:r>
            <w:r w:rsidR="00FD6F3D" w:rsidRPr="009B3C30">
              <w:rPr>
                <w:highlight w:val="yellow"/>
              </w:rPr>
              <w:t>5</w:t>
            </w:r>
            <w:r w:rsidRPr="009B3C30">
              <w:rPr>
                <w:highlight w:val="yellow"/>
              </w:rPr>
              <w:t>-22T19:20+0800</w:t>
            </w:r>
          </w:p>
          <w:p w14:paraId="15DD2FF3" w14:textId="77777777" w:rsidR="0027480E" w:rsidRDefault="0027480E" w:rsidP="0027480E">
            <w:r w:rsidRPr="009B3C30">
              <w:rPr>
                <w:highlight w:val="yellow"/>
              </w:rPr>
              <w:t>end=2019-08-22T19:20+0800</w:t>
            </w:r>
          </w:p>
          <w:p w14:paraId="6185474E" w14:textId="77777777" w:rsidR="0027480E" w:rsidRDefault="0027480E" w:rsidP="0027480E">
            <w:r>
              <w:t>EXEC=hello.sh</w:t>
            </w:r>
          </w:p>
          <w:p w14:paraId="6DD6EBEA" w14:textId="510D66DB" w:rsidR="00E753A1" w:rsidRPr="0027480E" w:rsidRDefault="0027480E" w:rsidP="0027480E">
            <w:r>
              <w:t>workflowAppUri=${nameNode}/user/${user.name}/${examplesRoot}/</w:t>
            </w:r>
            <w:r w:rsidRPr="00E34436">
              <w:rPr>
                <w:highlight w:val="yellow"/>
              </w:rPr>
              <w:t>cron-job/workflow.xml</w:t>
            </w:r>
          </w:p>
        </w:tc>
      </w:tr>
    </w:tbl>
    <w:p w14:paraId="7D060379" w14:textId="77777777" w:rsidR="005A125C" w:rsidRDefault="005A125C" w:rsidP="00CD54AA">
      <w:pPr>
        <w:spacing w:line="360" w:lineRule="auto"/>
        <w:ind w:firstLineChars="200" w:firstLine="480"/>
        <w:rPr>
          <w:sz w:val="24"/>
        </w:rPr>
      </w:pPr>
    </w:p>
    <w:p w14:paraId="420CB7D3" w14:textId="77777777" w:rsidR="00CD54AA" w:rsidRPr="00CD54AA" w:rsidRDefault="00CD54AA" w:rsidP="00CD54AA">
      <w:pPr>
        <w:spacing w:line="360" w:lineRule="auto"/>
        <w:ind w:firstLineChars="200" w:firstLine="480"/>
        <w:rPr>
          <w:sz w:val="24"/>
        </w:rPr>
      </w:pPr>
      <w:r w:rsidRPr="00CD54AA">
        <w:rPr>
          <w:rFonts w:hint="eastAsia"/>
          <w:sz w:val="24"/>
        </w:rPr>
        <w:t>修改</w:t>
      </w:r>
      <w:r w:rsidRPr="00CD54AA">
        <w:rPr>
          <w:rFonts w:hint="eastAsia"/>
          <w:sz w:val="24"/>
        </w:rPr>
        <w:t>coordinator.</w:t>
      </w:r>
      <w:proofErr w:type="gramStart"/>
      <w:r w:rsidRPr="00CD54AA">
        <w:rPr>
          <w:rFonts w:hint="eastAsia"/>
          <w:sz w:val="24"/>
        </w:rPr>
        <w:t>xml</w:t>
      </w:r>
      <w:proofErr w:type="gramEnd"/>
    </w:p>
    <w:p w14:paraId="2A47D916" w14:textId="7CF4E434" w:rsidR="000C7BF0" w:rsidRDefault="00CD54AA" w:rsidP="00186B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186B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186B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coordinator.xml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237CFF" w14:paraId="1D46FA21" w14:textId="77777777" w:rsidTr="00237CFF">
        <w:tc>
          <w:tcPr>
            <w:tcW w:w="7875" w:type="dxa"/>
          </w:tcPr>
          <w:p w14:paraId="6C4F2AA4" w14:textId="77777777" w:rsidR="00333D57" w:rsidRPr="00333D57" w:rsidRDefault="00333D57" w:rsidP="00333D57">
            <w:r w:rsidRPr="00333D57">
              <w:t>&lt;!--</w:t>
            </w:r>
          </w:p>
          <w:p w14:paraId="3423BA82" w14:textId="77777777" w:rsidR="00333D57" w:rsidRPr="00333D57" w:rsidRDefault="00333D57" w:rsidP="00333D57">
            <w:r w:rsidRPr="00333D57">
              <w:rPr>
                <w:rFonts w:hint="eastAsia"/>
              </w:rPr>
              <w:tab/>
            </w:r>
            <w:proofErr w:type="spellStart"/>
            <w:r w:rsidRPr="00333D57">
              <w:rPr>
                <w:rFonts w:hint="eastAsia"/>
              </w:rPr>
              <w:t>oozie</w:t>
            </w:r>
            <w:proofErr w:type="spellEnd"/>
            <w:r w:rsidRPr="00333D57">
              <w:rPr>
                <w:rFonts w:hint="eastAsia"/>
              </w:rPr>
              <w:t>的</w:t>
            </w:r>
            <w:r w:rsidRPr="00333D57">
              <w:rPr>
                <w:rFonts w:hint="eastAsia"/>
              </w:rPr>
              <w:t xml:space="preserve">frequency </w:t>
            </w:r>
            <w:r w:rsidRPr="00333D57">
              <w:rPr>
                <w:rFonts w:hint="eastAsia"/>
              </w:rPr>
              <w:t>可以支持很多表达式，其中可以通过定时每分，或者每小时，或者每天，或者每月进行执行，也支持可以通过与</w:t>
            </w:r>
            <w:proofErr w:type="spellStart"/>
            <w:r w:rsidRPr="00333D57">
              <w:rPr>
                <w:rFonts w:hint="eastAsia"/>
              </w:rPr>
              <w:t>linux</w:t>
            </w:r>
            <w:proofErr w:type="spellEnd"/>
            <w:r w:rsidRPr="00333D57">
              <w:rPr>
                <w:rFonts w:hint="eastAsia"/>
              </w:rPr>
              <w:t>的</w:t>
            </w:r>
            <w:proofErr w:type="spellStart"/>
            <w:r w:rsidRPr="00333D57">
              <w:rPr>
                <w:rFonts w:hint="eastAsia"/>
              </w:rPr>
              <w:t>crontab</w:t>
            </w:r>
            <w:proofErr w:type="spellEnd"/>
            <w:r w:rsidRPr="00333D57">
              <w:rPr>
                <w:rFonts w:hint="eastAsia"/>
              </w:rPr>
              <w:t>表达式类似的写法来进行定时任务的执行</w:t>
            </w:r>
          </w:p>
          <w:p w14:paraId="59B6DA7A" w14:textId="77777777" w:rsidR="00333D57" w:rsidRPr="00333D57" w:rsidRDefault="00333D57" w:rsidP="00333D57">
            <w:r w:rsidRPr="00333D57">
              <w:rPr>
                <w:rFonts w:hint="eastAsia"/>
              </w:rPr>
              <w:tab/>
            </w:r>
            <w:r w:rsidRPr="00333D57">
              <w:rPr>
                <w:rFonts w:hint="eastAsia"/>
              </w:rPr>
              <w:t>例如</w:t>
            </w:r>
            <w:r w:rsidRPr="00333D57">
              <w:rPr>
                <w:rFonts w:hint="eastAsia"/>
              </w:rPr>
              <w:t xml:space="preserve">frequency </w:t>
            </w:r>
            <w:r w:rsidRPr="00333D57">
              <w:rPr>
                <w:rFonts w:hint="eastAsia"/>
              </w:rPr>
              <w:t>也可以写成以下方式</w:t>
            </w:r>
          </w:p>
          <w:p w14:paraId="56E85E93" w14:textId="77777777" w:rsidR="00333D57" w:rsidRPr="00333D57" w:rsidRDefault="00333D57" w:rsidP="00333D57">
            <w:r w:rsidRPr="00333D57">
              <w:rPr>
                <w:rFonts w:hint="eastAsia"/>
              </w:rPr>
              <w:tab/>
              <w:t xml:space="preserve">frequency="10 9 * * *"  </w:t>
            </w:r>
            <w:r w:rsidRPr="00333D57">
              <w:rPr>
                <w:rFonts w:hint="eastAsia"/>
              </w:rPr>
              <w:t>每天上午的</w:t>
            </w:r>
            <w:r w:rsidRPr="00333D57">
              <w:rPr>
                <w:rFonts w:hint="eastAsia"/>
              </w:rPr>
              <w:t>09:10:00</w:t>
            </w:r>
            <w:r w:rsidRPr="00333D57">
              <w:rPr>
                <w:rFonts w:hint="eastAsia"/>
              </w:rPr>
              <w:t>开始执行任务</w:t>
            </w:r>
          </w:p>
          <w:p w14:paraId="2B810897" w14:textId="77777777" w:rsidR="00333D57" w:rsidRPr="00333D57" w:rsidRDefault="00333D57" w:rsidP="00333D57">
            <w:r w:rsidRPr="00333D57">
              <w:rPr>
                <w:rFonts w:hint="eastAsia"/>
              </w:rPr>
              <w:tab/>
              <w:t xml:space="preserve">frequency="0 1 * * *"  </w:t>
            </w:r>
            <w:r w:rsidRPr="00333D57">
              <w:rPr>
                <w:rFonts w:hint="eastAsia"/>
              </w:rPr>
              <w:t>每天凌晨的</w:t>
            </w:r>
            <w:r w:rsidRPr="00333D57">
              <w:rPr>
                <w:rFonts w:hint="eastAsia"/>
              </w:rPr>
              <w:t>01:00</w:t>
            </w:r>
            <w:r w:rsidRPr="00333D57">
              <w:rPr>
                <w:rFonts w:hint="eastAsia"/>
              </w:rPr>
              <w:t>开始执行任务</w:t>
            </w:r>
          </w:p>
          <w:p w14:paraId="103364DF" w14:textId="77777777" w:rsidR="00333D57" w:rsidRPr="00333D57" w:rsidRDefault="00333D57" w:rsidP="00333D57">
            <w:r w:rsidRPr="00333D57">
              <w:t xml:space="preserve"> --&gt;</w:t>
            </w:r>
          </w:p>
          <w:p w14:paraId="1EB17496" w14:textId="77777777" w:rsidR="00333D57" w:rsidRPr="00333D57" w:rsidRDefault="00333D57" w:rsidP="00333D57">
            <w:r w:rsidRPr="00333D57">
              <w:t>&lt;coordinator-app name="</w:t>
            </w:r>
            <w:proofErr w:type="spellStart"/>
            <w:r w:rsidRPr="005F0BAD">
              <w:rPr>
                <w:highlight w:val="yellow"/>
              </w:rPr>
              <w:t>cron</w:t>
            </w:r>
            <w:proofErr w:type="spellEnd"/>
            <w:r w:rsidRPr="005F0BAD">
              <w:rPr>
                <w:highlight w:val="yellow"/>
              </w:rPr>
              <w:t>-job</w:t>
            </w:r>
            <w:r w:rsidRPr="00333D57">
              <w:t>" frequency="${</w:t>
            </w:r>
            <w:proofErr w:type="spellStart"/>
            <w:r w:rsidRPr="00333D57">
              <w:t>coord:minutes</w:t>
            </w:r>
            <w:proofErr w:type="spellEnd"/>
            <w:r w:rsidRPr="00333D57">
              <w:t>(</w:t>
            </w:r>
            <w:r w:rsidRPr="005F0BAD">
              <w:rPr>
                <w:highlight w:val="yellow"/>
              </w:rPr>
              <w:t>1</w:t>
            </w:r>
            <w:r w:rsidRPr="00333D57">
              <w:t xml:space="preserve">)}" start="${start}" end="${end}" </w:t>
            </w:r>
            <w:proofErr w:type="spellStart"/>
            <w:r w:rsidRPr="00333D57">
              <w:t>timezone</w:t>
            </w:r>
            <w:proofErr w:type="spellEnd"/>
            <w:r w:rsidRPr="00333D57">
              <w:t>="</w:t>
            </w:r>
            <w:r w:rsidRPr="005F0BAD">
              <w:rPr>
                <w:highlight w:val="yellow"/>
              </w:rPr>
              <w:t>GMT+0800</w:t>
            </w:r>
            <w:r w:rsidRPr="00333D57">
              <w:t>"</w:t>
            </w:r>
          </w:p>
          <w:p w14:paraId="18D27377" w14:textId="77777777" w:rsidR="00333D57" w:rsidRPr="00333D57" w:rsidRDefault="00333D57" w:rsidP="00333D57">
            <w:r w:rsidRPr="00333D57">
              <w:t xml:space="preserve">                 </w:t>
            </w:r>
            <w:proofErr w:type="spellStart"/>
            <w:r w:rsidRPr="00333D57">
              <w:t>xmlns</w:t>
            </w:r>
            <w:proofErr w:type="spellEnd"/>
            <w:r w:rsidRPr="00333D57">
              <w:t>="</w:t>
            </w:r>
            <w:r w:rsidRPr="007A5D0A">
              <w:rPr>
                <w:highlight w:val="yellow"/>
              </w:rPr>
              <w:t>uri:oozie:coordinator:0.4</w:t>
            </w:r>
            <w:r w:rsidRPr="00333D57">
              <w:t>"&gt;</w:t>
            </w:r>
          </w:p>
          <w:p w14:paraId="5CA44EF5" w14:textId="77777777" w:rsidR="00333D57" w:rsidRPr="00333D57" w:rsidRDefault="00333D57" w:rsidP="00333D57">
            <w:r w:rsidRPr="00333D57">
              <w:t xml:space="preserve">        &lt;action&gt;</w:t>
            </w:r>
          </w:p>
          <w:p w14:paraId="2675E5B9" w14:textId="77777777" w:rsidR="00333D57" w:rsidRPr="00333D57" w:rsidRDefault="00333D57" w:rsidP="00333D57">
            <w:r w:rsidRPr="00333D57">
              <w:t xml:space="preserve">        &lt;workflow&gt;</w:t>
            </w:r>
          </w:p>
          <w:p w14:paraId="13FAA015" w14:textId="77777777" w:rsidR="00333D57" w:rsidRPr="00333D57" w:rsidRDefault="00333D57" w:rsidP="00333D57">
            <w:r w:rsidRPr="00333D57">
              <w:t xml:space="preserve">            &lt;app-path&gt;${</w:t>
            </w:r>
            <w:proofErr w:type="spellStart"/>
            <w:r w:rsidRPr="00333D57">
              <w:t>workflowAppUri</w:t>
            </w:r>
            <w:proofErr w:type="spellEnd"/>
            <w:r w:rsidRPr="00333D57">
              <w:t>}&lt;/app-path&gt;</w:t>
            </w:r>
          </w:p>
          <w:p w14:paraId="10DC101C" w14:textId="77777777" w:rsidR="00333D57" w:rsidRPr="00333D57" w:rsidRDefault="00333D57" w:rsidP="00333D57">
            <w:r w:rsidRPr="00333D57">
              <w:t xml:space="preserve">            &lt;configuration&gt;</w:t>
            </w:r>
          </w:p>
          <w:p w14:paraId="6562CAC7" w14:textId="77777777" w:rsidR="00333D57" w:rsidRPr="00333D57" w:rsidRDefault="00333D57" w:rsidP="00333D57">
            <w:r w:rsidRPr="00333D57">
              <w:t xml:space="preserve">                &lt;property&gt;</w:t>
            </w:r>
          </w:p>
          <w:p w14:paraId="1A0A0E82" w14:textId="77777777" w:rsidR="00333D57" w:rsidRPr="00333D57" w:rsidRDefault="00333D57" w:rsidP="00333D57">
            <w:r w:rsidRPr="00333D57">
              <w:t xml:space="preserve">                    &lt;name&gt;</w:t>
            </w:r>
            <w:proofErr w:type="spellStart"/>
            <w:r w:rsidRPr="00333D57">
              <w:t>jobTracker</w:t>
            </w:r>
            <w:proofErr w:type="spellEnd"/>
            <w:r w:rsidRPr="00333D57">
              <w:t>&lt;/name&gt;</w:t>
            </w:r>
          </w:p>
          <w:p w14:paraId="0EDB5F61" w14:textId="77777777" w:rsidR="00333D57" w:rsidRPr="00333D57" w:rsidRDefault="00333D57" w:rsidP="00333D57">
            <w:r w:rsidRPr="00333D57">
              <w:t xml:space="preserve">                    &lt;value&gt;${</w:t>
            </w:r>
            <w:proofErr w:type="spellStart"/>
            <w:r w:rsidRPr="00333D57">
              <w:t>jobTracker</w:t>
            </w:r>
            <w:proofErr w:type="spellEnd"/>
            <w:r w:rsidRPr="00333D57">
              <w:t>}&lt;/value&gt;</w:t>
            </w:r>
          </w:p>
          <w:p w14:paraId="10E6D107" w14:textId="77777777" w:rsidR="00333D57" w:rsidRPr="00333D57" w:rsidRDefault="00333D57" w:rsidP="00333D57">
            <w:r w:rsidRPr="00333D57">
              <w:t xml:space="preserve">                &lt;/property&gt;</w:t>
            </w:r>
          </w:p>
          <w:p w14:paraId="01EDA348" w14:textId="77777777" w:rsidR="00333D57" w:rsidRPr="00333D57" w:rsidRDefault="00333D57" w:rsidP="00333D57">
            <w:r w:rsidRPr="00333D57">
              <w:t xml:space="preserve">                &lt;property&gt;</w:t>
            </w:r>
          </w:p>
          <w:p w14:paraId="149DBB4E" w14:textId="77777777" w:rsidR="00333D57" w:rsidRPr="00333D57" w:rsidRDefault="00333D57" w:rsidP="00333D57">
            <w:r w:rsidRPr="00333D57">
              <w:t xml:space="preserve">                    &lt;name&gt;</w:t>
            </w:r>
            <w:proofErr w:type="spellStart"/>
            <w:r w:rsidRPr="00333D57">
              <w:t>nameNode</w:t>
            </w:r>
            <w:proofErr w:type="spellEnd"/>
            <w:r w:rsidRPr="00333D57">
              <w:t>&lt;/name&gt;</w:t>
            </w:r>
          </w:p>
          <w:p w14:paraId="02275105" w14:textId="77777777" w:rsidR="00333D57" w:rsidRPr="00333D57" w:rsidRDefault="00333D57" w:rsidP="00333D57">
            <w:r w:rsidRPr="00333D57">
              <w:t xml:space="preserve">                    &lt;value&gt;${</w:t>
            </w:r>
            <w:proofErr w:type="spellStart"/>
            <w:r w:rsidRPr="00333D57">
              <w:t>nameNode</w:t>
            </w:r>
            <w:proofErr w:type="spellEnd"/>
            <w:r w:rsidRPr="00333D57">
              <w:t>}&lt;/value&gt;</w:t>
            </w:r>
          </w:p>
          <w:p w14:paraId="395BE158" w14:textId="77777777" w:rsidR="00333D57" w:rsidRPr="00333D57" w:rsidRDefault="00333D57" w:rsidP="00333D57">
            <w:r w:rsidRPr="00333D57">
              <w:t xml:space="preserve">                &lt;/property&gt;</w:t>
            </w:r>
          </w:p>
          <w:p w14:paraId="14E0AD1D" w14:textId="77777777" w:rsidR="00333D57" w:rsidRPr="00333D57" w:rsidRDefault="00333D57" w:rsidP="00333D57">
            <w:r w:rsidRPr="00333D57">
              <w:t xml:space="preserve">                &lt;property&gt;</w:t>
            </w:r>
          </w:p>
          <w:p w14:paraId="0A5DE83D" w14:textId="77777777" w:rsidR="00333D57" w:rsidRPr="00333D57" w:rsidRDefault="00333D57" w:rsidP="00333D57">
            <w:r w:rsidRPr="00333D57">
              <w:t xml:space="preserve">                    &lt;name&gt;</w:t>
            </w:r>
            <w:proofErr w:type="spellStart"/>
            <w:r w:rsidRPr="00333D57">
              <w:t>queueName</w:t>
            </w:r>
            <w:proofErr w:type="spellEnd"/>
            <w:r w:rsidRPr="00333D57">
              <w:t>&lt;/name&gt;</w:t>
            </w:r>
          </w:p>
          <w:p w14:paraId="4FA31033" w14:textId="77777777" w:rsidR="00333D57" w:rsidRPr="00333D57" w:rsidRDefault="00333D57" w:rsidP="00333D57">
            <w:r w:rsidRPr="00333D57">
              <w:t xml:space="preserve">                    &lt;value&gt;${</w:t>
            </w:r>
            <w:proofErr w:type="spellStart"/>
            <w:r w:rsidRPr="00333D57">
              <w:t>queueName</w:t>
            </w:r>
            <w:proofErr w:type="spellEnd"/>
            <w:r w:rsidRPr="00333D57">
              <w:t>}&lt;/value&gt;</w:t>
            </w:r>
          </w:p>
          <w:p w14:paraId="3DB15C87" w14:textId="77777777" w:rsidR="00333D57" w:rsidRPr="00333D57" w:rsidRDefault="00333D57" w:rsidP="00333D57">
            <w:r w:rsidRPr="00333D57">
              <w:t xml:space="preserve">                &lt;/property&gt;</w:t>
            </w:r>
          </w:p>
          <w:p w14:paraId="58378560" w14:textId="77777777" w:rsidR="00333D57" w:rsidRPr="00333D57" w:rsidRDefault="00333D57" w:rsidP="00333D57">
            <w:r w:rsidRPr="00333D57">
              <w:lastRenderedPageBreak/>
              <w:t xml:space="preserve">            &lt;/configuration&gt;</w:t>
            </w:r>
          </w:p>
          <w:p w14:paraId="6504A803" w14:textId="77777777" w:rsidR="00333D57" w:rsidRPr="00333D57" w:rsidRDefault="00333D57" w:rsidP="00333D57">
            <w:r w:rsidRPr="00333D57">
              <w:t xml:space="preserve">        &lt;/workflow&gt;</w:t>
            </w:r>
          </w:p>
          <w:p w14:paraId="7EAE69C1" w14:textId="77777777" w:rsidR="00333D57" w:rsidRPr="00333D57" w:rsidRDefault="00333D57" w:rsidP="00333D57">
            <w:r w:rsidRPr="00333D57">
              <w:t xml:space="preserve">    &lt;/action&gt;</w:t>
            </w:r>
          </w:p>
          <w:p w14:paraId="54B0CA1F" w14:textId="041C1C2F" w:rsidR="00237CFF" w:rsidRPr="00333D57" w:rsidRDefault="00333D57" w:rsidP="00333D57">
            <w:pPr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r w:rsidRPr="00333D57">
              <w:t>&lt;/coordinator-app&gt;</w:t>
            </w:r>
          </w:p>
        </w:tc>
      </w:tr>
    </w:tbl>
    <w:p w14:paraId="0D3F95BF" w14:textId="77777777" w:rsidR="00237CFF" w:rsidRDefault="00237CFF" w:rsidP="00186B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156E5ED1" w14:textId="77777777" w:rsidR="00F2137E" w:rsidRPr="009A5B63" w:rsidRDefault="00F2137E" w:rsidP="009A5B63">
      <w:pPr>
        <w:spacing w:line="360" w:lineRule="auto"/>
        <w:ind w:firstLineChars="200" w:firstLine="480"/>
        <w:rPr>
          <w:sz w:val="24"/>
        </w:rPr>
      </w:pPr>
      <w:r w:rsidRPr="009A5B63">
        <w:rPr>
          <w:rFonts w:hint="eastAsia"/>
          <w:sz w:val="24"/>
        </w:rPr>
        <w:t>修改</w:t>
      </w:r>
      <w:r w:rsidRPr="009A5B63">
        <w:rPr>
          <w:rFonts w:hint="eastAsia"/>
          <w:sz w:val="24"/>
        </w:rPr>
        <w:t>workflow.</w:t>
      </w:r>
      <w:proofErr w:type="gramStart"/>
      <w:r w:rsidRPr="009A5B63">
        <w:rPr>
          <w:rFonts w:hint="eastAsia"/>
          <w:sz w:val="24"/>
        </w:rPr>
        <w:t>xml</w:t>
      </w:r>
      <w:proofErr w:type="gramEnd"/>
    </w:p>
    <w:p w14:paraId="0A1F459B" w14:textId="4638343E" w:rsidR="00F2137E" w:rsidRDefault="00F2137E" w:rsidP="00F2137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F2137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F2137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workflow.xml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6E39C0" w14:paraId="7131742A" w14:textId="77777777" w:rsidTr="006E39C0">
        <w:tc>
          <w:tcPr>
            <w:tcW w:w="7875" w:type="dxa"/>
          </w:tcPr>
          <w:p w14:paraId="7528FA4D" w14:textId="77777777" w:rsidR="00335E0B" w:rsidRPr="00B63A29" w:rsidRDefault="00335E0B" w:rsidP="00B63A29">
            <w:r w:rsidRPr="00B63A29">
              <w:t xml:space="preserve">&lt;workflow-app </w:t>
            </w:r>
            <w:proofErr w:type="spellStart"/>
            <w:r w:rsidRPr="00B63A29">
              <w:t>xmlns</w:t>
            </w:r>
            <w:proofErr w:type="spellEnd"/>
            <w:r w:rsidRPr="00B63A29">
              <w:t>="uri:oozie:workflow:0.5" name="one-op-</w:t>
            </w:r>
            <w:proofErr w:type="spellStart"/>
            <w:r w:rsidRPr="00B63A29">
              <w:t>wf</w:t>
            </w:r>
            <w:proofErr w:type="spellEnd"/>
            <w:r w:rsidRPr="00B63A29">
              <w:t>"&gt;</w:t>
            </w:r>
          </w:p>
          <w:p w14:paraId="40174CAA" w14:textId="77777777" w:rsidR="00335E0B" w:rsidRPr="00B63A29" w:rsidRDefault="00335E0B" w:rsidP="00B63A29">
            <w:r w:rsidRPr="00B63A29">
              <w:t xml:space="preserve">    &lt;start to="action1"/&gt;</w:t>
            </w:r>
          </w:p>
          <w:p w14:paraId="58E4F6CA" w14:textId="77777777" w:rsidR="00335E0B" w:rsidRPr="00B63A29" w:rsidRDefault="00335E0B" w:rsidP="00B63A29">
            <w:r w:rsidRPr="00B63A29">
              <w:t xml:space="preserve">    &lt;action name="action1"&gt;</w:t>
            </w:r>
          </w:p>
          <w:p w14:paraId="62DC85D6" w14:textId="77777777" w:rsidR="00335E0B" w:rsidRPr="005A0BED" w:rsidRDefault="00335E0B" w:rsidP="00B63A29">
            <w:pPr>
              <w:rPr>
                <w:highlight w:val="yellow"/>
              </w:rPr>
            </w:pPr>
            <w:r w:rsidRPr="00B63A29">
              <w:t xml:space="preserve">    </w:t>
            </w:r>
            <w:r w:rsidRPr="005A0BED">
              <w:rPr>
                <w:highlight w:val="yellow"/>
              </w:rPr>
              <w:t xml:space="preserve">&lt;shell </w:t>
            </w:r>
            <w:proofErr w:type="spellStart"/>
            <w:r w:rsidRPr="005A0BED">
              <w:rPr>
                <w:highlight w:val="yellow"/>
              </w:rPr>
              <w:t>xmlns</w:t>
            </w:r>
            <w:proofErr w:type="spellEnd"/>
            <w:r w:rsidRPr="005A0BED">
              <w:rPr>
                <w:highlight w:val="yellow"/>
              </w:rPr>
              <w:t>="uri:oozie:shell-action:0.2"&gt;</w:t>
            </w:r>
          </w:p>
          <w:p w14:paraId="41075682" w14:textId="77777777" w:rsidR="00335E0B" w:rsidRPr="005A0BED" w:rsidRDefault="00335E0B" w:rsidP="00B63A29">
            <w:pPr>
              <w:rPr>
                <w:highlight w:val="yellow"/>
              </w:rPr>
            </w:pPr>
            <w:r w:rsidRPr="005A0BED">
              <w:rPr>
                <w:highlight w:val="yellow"/>
              </w:rPr>
              <w:t xml:space="preserve">        &lt;job-tracker&gt;${</w:t>
            </w:r>
            <w:proofErr w:type="spellStart"/>
            <w:r w:rsidRPr="005A0BED">
              <w:rPr>
                <w:highlight w:val="yellow"/>
              </w:rPr>
              <w:t>jobTracker</w:t>
            </w:r>
            <w:proofErr w:type="spellEnd"/>
            <w:r w:rsidRPr="005A0BED">
              <w:rPr>
                <w:highlight w:val="yellow"/>
              </w:rPr>
              <w:t>}&lt;/job-tracker&gt;</w:t>
            </w:r>
          </w:p>
          <w:p w14:paraId="518E850E" w14:textId="77777777" w:rsidR="00335E0B" w:rsidRPr="005A0BED" w:rsidRDefault="00335E0B" w:rsidP="00B63A29">
            <w:pPr>
              <w:rPr>
                <w:highlight w:val="yellow"/>
              </w:rPr>
            </w:pPr>
            <w:r w:rsidRPr="005A0BED">
              <w:rPr>
                <w:highlight w:val="yellow"/>
              </w:rPr>
              <w:t xml:space="preserve">        &lt;name-node&gt;${</w:t>
            </w:r>
            <w:proofErr w:type="spellStart"/>
            <w:r w:rsidRPr="005A0BED">
              <w:rPr>
                <w:highlight w:val="yellow"/>
              </w:rPr>
              <w:t>nameNode</w:t>
            </w:r>
            <w:proofErr w:type="spellEnd"/>
            <w:r w:rsidRPr="005A0BED">
              <w:rPr>
                <w:highlight w:val="yellow"/>
              </w:rPr>
              <w:t>}&lt;/name-node&gt;</w:t>
            </w:r>
          </w:p>
          <w:p w14:paraId="63933D08" w14:textId="77777777" w:rsidR="00335E0B" w:rsidRPr="005A0BED" w:rsidRDefault="00335E0B" w:rsidP="00B63A29">
            <w:pPr>
              <w:rPr>
                <w:highlight w:val="yellow"/>
              </w:rPr>
            </w:pPr>
            <w:r w:rsidRPr="005A0BED">
              <w:rPr>
                <w:highlight w:val="yellow"/>
              </w:rPr>
              <w:t xml:space="preserve">        &lt;configuration&gt;</w:t>
            </w:r>
          </w:p>
          <w:p w14:paraId="229938AB" w14:textId="77777777" w:rsidR="00335E0B" w:rsidRPr="005A0BED" w:rsidRDefault="00335E0B" w:rsidP="00B63A29">
            <w:pPr>
              <w:rPr>
                <w:highlight w:val="yellow"/>
              </w:rPr>
            </w:pPr>
            <w:r w:rsidRPr="005A0BED">
              <w:rPr>
                <w:highlight w:val="yellow"/>
              </w:rPr>
              <w:t xml:space="preserve">            &lt;property&gt;</w:t>
            </w:r>
          </w:p>
          <w:p w14:paraId="6B1FCD03" w14:textId="77777777" w:rsidR="00335E0B" w:rsidRPr="005A0BED" w:rsidRDefault="00335E0B" w:rsidP="00B63A29">
            <w:pPr>
              <w:rPr>
                <w:highlight w:val="yellow"/>
              </w:rPr>
            </w:pPr>
            <w:r w:rsidRPr="005A0BED">
              <w:rPr>
                <w:highlight w:val="yellow"/>
              </w:rPr>
              <w:t xml:space="preserve">                &lt;name&gt;mapred.job.queue.name&lt;/name&gt;</w:t>
            </w:r>
          </w:p>
          <w:p w14:paraId="3E08E493" w14:textId="77777777" w:rsidR="00335E0B" w:rsidRPr="005A0BED" w:rsidRDefault="00335E0B" w:rsidP="00B63A29">
            <w:pPr>
              <w:rPr>
                <w:highlight w:val="yellow"/>
              </w:rPr>
            </w:pPr>
            <w:r w:rsidRPr="005A0BED">
              <w:rPr>
                <w:highlight w:val="yellow"/>
              </w:rPr>
              <w:t xml:space="preserve">                &lt;value&gt;${</w:t>
            </w:r>
            <w:proofErr w:type="spellStart"/>
            <w:r w:rsidRPr="005A0BED">
              <w:rPr>
                <w:highlight w:val="yellow"/>
              </w:rPr>
              <w:t>queueName</w:t>
            </w:r>
            <w:proofErr w:type="spellEnd"/>
            <w:r w:rsidRPr="005A0BED">
              <w:rPr>
                <w:highlight w:val="yellow"/>
              </w:rPr>
              <w:t>}&lt;/value&gt;</w:t>
            </w:r>
          </w:p>
          <w:p w14:paraId="7635B83C" w14:textId="77777777" w:rsidR="00335E0B" w:rsidRPr="005A0BED" w:rsidRDefault="00335E0B" w:rsidP="00B63A29">
            <w:pPr>
              <w:rPr>
                <w:highlight w:val="yellow"/>
              </w:rPr>
            </w:pPr>
            <w:r w:rsidRPr="005A0BED">
              <w:rPr>
                <w:highlight w:val="yellow"/>
              </w:rPr>
              <w:t xml:space="preserve">            &lt;/property&gt;</w:t>
            </w:r>
          </w:p>
          <w:p w14:paraId="05E9D807" w14:textId="77777777" w:rsidR="00335E0B" w:rsidRPr="005A0BED" w:rsidRDefault="00335E0B" w:rsidP="00B63A29">
            <w:pPr>
              <w:rPr>
                <w:highlight w:val="yellow"/>
              </w:rPr>
            </w:pPr>
            <w:r w:rsidRPr="005A0BED">
              <w:rPr>
                <w:highlight w:val="yellow"/>
              </w:rPr>
              <w:t xml:space="preserve">        &lt;/configuration&gt;</w:t>
            </w:r>
          </w:p>
          <w:p w14:paraId="77112C54" w14:textId="77777777" w:rsidR="00335E0B" w:rsidRPr="005A0BED" w:rsidRDefault="00335E0B" w:rsidP="00B63A29">
            <w:pPr>
              <w:rPr>
                <w:highlight w:val="yellow"/>
              </w:rPr>
            </w:pPr>
            <w:r w:rsidRPr="005A0BED">
              <w:rPr>
                <w:highlight w:val="yellow"/>
              </w:rPr>
              <w:t xml:space="preserve">        &lt;exec&gt;${EXEC}&lt;/exec&gt;</w:t>
            </w:r>
          </w:p>
          <w:p w14:paraId="68DE7DA9" w14:textId="77777777" w:rsidR="00335E0B" w:rsidRPr="005A0BED" w:rsidRDefault="00335E0B" w:rsidP="00B63A29">
            <w:pPr>
              <w:rPr>
                <w:highlight w:val="yellow"/>
              </w:rPr>
            </w:pPr>
            <w:r w:rsidRPr="005A0BED">
              <w:rPr>
                <w:highlight w:val="yellow"/>
              </w:rPr>
              <w:t xml:space="preserve">        &lt;!-- &lt;argument&gt;</w:t>
            </w:r>
            <w:proofErr w:type="spellStart"/>
            <w:r w:rsidRPr="005A0BED">
              <w:rPr>
                <w:highlight w:val="yellow"/>
              </w:rPr>
              <w:t>my_output</w:t>
            </w:r>
            <w:proofErr w:type="spellEnd"/>
            <w:r w:rsidRPr="005A0BED">
              <w:rPr>
                <w:highlight w:val="yellow"/>
              </w:rPr>
              <w:t xml:space="preserve">=Hello </w:t>
            </w:r>
            <w:proofErr w:type="spellStart"/>
            <w:r w:rsidRPr="005A0BED">
              <w:rPr>
                <w:highlight w:val="yellow"/>
              </w:rPr>
              <w:t>Oozie</w:t>
            </w:r>
            <w:proofErr w:type="spellEnd"/>
            <w:r w:rsidRPr="005A0BED">
              <w:rPr>
                <w:highlight w:val="yellow"/>
              </w:rPr>
              <w:t>&lt;/argument&gt; --&gt;</w:t>
            </w:r>
          </w:p>
          <w:p w14:paraId="3A87B302" w14:textId="77777777" w:rsidR="00335E0B" w:rsidRPr="005A0BED" w:rsidRDefault="00335E0B" w:rsidP="00B63A29">
            <w:pPr>
              <w:rPr>
                <w:highlight w:val="yellow"/>
              </w:rPr>
            </w:pPr>
            <w:r w:rsidRPr="005A0BED">
              <w:rPr>
                <w:highlight w:val="yellow"/>
              </w:rPr>
              <w:t xml:space="preserve">        &lt;file&gt;/user/root/</w:t>
            </w:r>
            <w:proofErr w:type="spellStart"/>
            <w:r w:rsidRPr="005A0BED">
              <w:rPr>
                <w:highlight w:val="yellow"/>
              </w:rPr>
              <w:t>oozie_works</w:t>
            </w:r>
            <w:proofErr w:type="spellEnd"/>
            <w:r w:rsidRPr="005A0BED">
              <w:rPr>
                <w:highlight w:val="yellow"/>
              </w:rPr>
              <w:t>/</w:t>
            </w:r>
            <w:proofErr w:type="spellStart"/>
            <w:r w:rsidRPr="005A0BED">
              <w:rPr>
                <w:highlight w:val="yellow"/>
              </w:rPr>
              <w:t>cron</w:t>
            </w:r>
            <w:proofErr w:type="spellEnd"/>
            <w:r w:rsidRPr="005A0BED">
              <w:rPr>
                <w:highlight w:val="yellow"/>
              </w:rPr>
              <w:t>-job/${EXEC}#${EXEC}&lt;/file&gt;</w:t>
            </w:r>
          </w:p>
          <w:p w14:paraId="02EB1BD0" w14:textId="77777777" w:rsidR="00335E0B" w:rsidRPr="005A0BED" w:rsidRDefault="00335E0B" w:rsidP="00B63A29">
            <w:pPr>
              <w:rPr>
                <w:highlight w:val="yellow"/>
              </w:rPr>
            </w:pPr>
          </w:p>
          <w:p w14:paraId="1096A400" w14:textId="77777777" w:rsidR="00335E0B" w:rsidRPr="005A0BED" w:rsidRDefault="00335E0B" w:rsidP="00B63A29">
            <w:pPr>
              <w:rPr>
                <w:highlight w:val="yellow"/>
              </w:rPr>
            </w:pPr>
            <w:r w:rsidRPr="005A0BED">
              <w:rPr>
                <w:highlight w:val="yellow"/>
              </w:rPr>
              <w:t xml:space="preserve">        &lt;capture-output/&gt;</w:t>
            </w:r>
          </w:p>
          <w:p w14:paraId="7E1E58A2" w14:textId="77777777" w:rsidR="00335E0B" w:rsidRPr="00B63A29" w:rsidRDefault="00335E0B" w:rsidP="00B63A29">
            <w:r w:rsidRPr="005A0BED">
              <w:rPr>
                <w:highlight w:val="yellow"/>
              </w:rPr>
              <w:t xml:space="preserve">    &lt;/shell&gt;</w:t>
            </w:r>
          </w:p>
          <w:p w14:paraId="6D3B3E61" w14:textId="77777777" w:rsidR="00335E0B" w:rsidRPr="00B63A29" w:rsidRDefault="00335E0B" w:rsidP="00B63A29">
            <w:r w:rsidRPr="00B63A29">
              <w:t xml:space="preserve">    &lt;ok to="end"/&gt;</w:t>
            </w:r>
          </w:p>
          <w:p w14:paraId="14D4EF13" w14:textId="77777777" w:rsidR="00335E0B" w:rsidRPr="00B63A29" w:rsidRDefault="00335E0B" w:rsidP="00B63A29">
            <w:r w:rsidRPr="00B63A29">
              <w:t xml:space="preserve">    &lt;error to="end"/&gt;</w:t>
            </w:r>
          </w:p>
          <w:p w14:paraId="47E46BAB" w14:textId="77777777" w:rsidR="00335E0B" w:rsidRPr="00B63A29" w:rsidRDefault="00335E0B" w:rsidP="00B63A29">
            <w:r w:rsidRPr="00B63A29">
              <w:t>&lt;/action&gt;</w:t>
            </w:r>
          </w:p>
          <w:p w14:paraId="210348B4" w14:textId="77777777" w:rsidR="00335E0B" w:rsidRPr="00B63A29" w:rsidRDefault="00335E0B" w:rsidP="00B63A29">
            <w:r w:rsidRPr="00B63A29">
              <w:t xml:space="preserve">    &lt;end name="end"/&gt;</w:t>
            </w:r>
          </w:p>
          <w:p w14:paraId="35ED71BF" w14:textId="1608E31B" w:rsidR="006E39C0" w:rsidRDefault="00335E0B" w:rsidP="00B63A29">
            <w:pPr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r w:rsidRPr="00B63A29">
              <w:t>&lt;/workflow-app&gt;</w:t>
            </w:r>
          </w:p>
        </w:tc>
      </w:tr>
    </w:tbl>
    <w:p w14:paraId="2BAC2DF6" w14:textId="77777777" w:rsidR="006E39C0" w:rsidRPr="00F2137E" w:rsidRDefault="006E39C0" w:rsidP="00F2137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2B83499E" w14:textId="4225EEF9" w:rsidR="00453FE5" w:rsidRDefault="00453FE5" w:rsidP="00453FE5">
      <w:pPr>
        <w:pStyle w:val="3"/>
      </w:pPr>
      <w:bookmarkStart w:id="54" w:name="_Toc10993542"/>
      <w:r>
        <w:rPr>
          <w:rFonts w:hint="eastAsia"/>
        </w:rPr>
        <w:t>上传调度任务到</w:t>
      </w:r>
      <w:proofErr w:type="spellStart"/>
      <w:r>
        <w:rPr>
          <w:rFonts w:hint="eastAsia"/>
        </w:rPr>
        <w:t>hdfs</w:t>
      </w:r>
      <w:bookmarkEnd w:id="54"/>
      <w:proofErr w:type="spellEnd"/>
    </w:p>
    <w:p w14:paraId="3E7F332B" w14:textId="77777777" w:rsidR="00E50300" w:rsidRPr="00E50300" w:rsidRDefault="00E50300" w:rsidP="00E50300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E503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E503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/export/servers/oozie-4.1.0-cdh5.14.0/</w:t>
      </w:r>
      <w:proofErr w:type="spellStart"/>
      <w:r w:rsidRPr="00E503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</w:p>
    <w:p w14:paraId="20D8A060" w14:textId="30DAE100" w:rsidR="00E50300" w:rsidRPr="00E50300" w:rsidRDefault="00E50300" w:rsidP="00E50300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E503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hdfs</w:t>
      </w:r>
      <w:proofErr w:type="spellEnd"/>
      <w:proofErr w:type="gramEnd"/>
      <w:r w:rsidRPr="00E503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E503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dfs</w:t>
      </w:r>
      <w:proofErr w:type="spellEnd"/>
      <w:r w:rsidRPr="00E503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-put </w:t>
      </w:r>
      <w:proofErr w:type="spellStart"/>
      <w:r w:rsidRPr="00E503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cron</w:t>
      </w:r>
      <w:proofErr w:type="spellEnd"/>
      <w:r w:rsidRPr="00E503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-job/ /user/root/</w:t>
      </w:r>
      <w:proofErr w:type="spellStart"/>
      <w:r w:rsidRPr="00E503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E503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</w:p>
    <w:p w14:paraId="383933DA" w14:textId="2886AB36" w:rsidR="00453FE5" w:rsidRDefault="00453FE5" w:rsidP="00453FE5">
      <w:pPr>
        <w:pStyle w:val="3"/>
      </w:pPr>
      <w:bookmarkStart w:id="55" w:name="_Toc10993543"/>
      <w:r>
        <w:rPr>
          <w:rFonts w:hint="eastAsia"/>
        </w:rPr>
        <w:lastRenderedPageBreak/>
        <w:t>执行调度</w:t>
      </w:r>
      <w:bookmarkEnd w:id="55"/>
    </w:p>
    <w:p w14:paraId="0F1D13D5" w14:textId="5BBBDE8E" w:rsidR="00597E13" w:rsidRPr="00597E13" w:rsidRDefault="00597E13" w:rsidP="00597E1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597E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597E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12DB8A07" w14:textId="142494E3" w:rsidR="003E26ED" w:rsidRDefault="00597E13" w:rsidP="00597E1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597E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bi</w:t>
      </w:r>
      <w:r w:rsidR="00A5181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n/</w:t>
      </w:r>
      <w:proofErr w:type="spellStart"/>
      <w:r w:rsidR="00A5181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  <w:proofErr w:type="gramEnd"/>
      <w:r w:rsidR="00A5181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job -</w:t>
      </w:r>
      <w:proofErr w:type="spellStart"/>
      <w:r w:rsidR="00A5181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  <w:r w:rsidR="00A5181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http://node</w:t>
      </w:r>
      <w:r w:rsidR="00A5181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A5181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1</w:t>
      </w:r>
      <w:r w:rsidRPr="00597E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:11000/oozie -</w:t>
      </w:r>
      <w:proofErr w:type="spellStart"/>
      <w:r w:rsidRPr="00597E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config</w:t>
      </w:r>
      <w:proofErr w:type="spellEnd"/>
      <w:r w:rsidRPr="00597E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597E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oozie_works</w:t>
      </w:r>
      <w:proofErr w:type="spellEnd"/>
      <w:r w:rsidRPr="00597E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  <w:proofErr w:type="spellStart"/>
      <w:r w:rsidRPr="00597E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cron</w:t>
      </w:r>
      <w:proofErr w:type="spellEnd"/>
      <w:r w:rsidRPr="00597E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-job/</w:t>
      </w:r>
      <w:proofErr w:type="spellStart"/>
      <w:r w:rsidRPr="00597E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job.properties</w:t>
      </w:r>
      <w:proofErr w:type="spellEnd"/>
      <w:r w:rsidRPr="00597E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="0088300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–</w:t>
      </w:r>
      <w:r w:rsidRPr="00597E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run</w:t>
      </w:r>
    </w:p>
    <w:p w14:paraId="7993C5FD" w14:textId="4023B7CC" w:rsidR="0088300F" w:rsidRDefault="0088300F" w:rsidP="00597E13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354EEF6B" wp14:editId="7189B0C7">
            <wp:extent cx="5274310" cy="8375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2ED1" w14:textId="24DEFB8B" w:rsidR="00784F27" w:rsidRPr="00F072DD" w:rsidRDefault="00784F27" w:rsidP="00784F27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F072DD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3C2B58A3" w14:textId="636B4B1E" w:rsidR="0080680B" w:rsidRDefault="0080680B" w:rsidP="0080680B">
      <w:pPr>
        <w:pStyle w:val="1"/>
      </w:pPr>
      <w:bookmarkStart w:id="56" w:name="_Toc10993544"/>
      <w:proofErr w:type="spellStart"/>
      <w:r>
        <w:rPr>
          <w:rFonts w:hint="eastAsia"/>
        </w:rPr>
        <w:lastRenderedPageBreak/>
        <w:t>Oozie</w:t>
      </w:r>
      <w:proofErr w:type="spellEnd"/>
      <w:r>
        <w:rPr>
          <w:rFonts w:hint="eastAsia"/>
        </w:rPr>
        <w:t>和</w:t>
      </w:r>
      <w:r>
        <w:rPr>
          <w:rFonts w:hint="eastAsia"/>
        </w:rPr>
        <w:t>Hue</w:t>
      </w:r>
      <w:r>
        <w:rPr>
          <w:rFonts w:hint="eastAsia"/>
        </w:rPr>
        <w:t>整合</w:t>
      </w:r>
      <w:bookmarkEnd w:id="56"/>
    </w:p>
    <w:p w14:paraId="23965136" w14:textId="11056500" w:rsidR="00916027" w:rsidRDefault="00916027" w:rsidP="00916027">
      <w:pPr>
        <w:pStyle w:val="2"/>
      </w:pPr>
      <w:bookmarkStart w:id="57" w:name="_Toc10993545"/>
      <w:r>
        <w:t>修改</w:t>
      </w:r>
      <w:r>
        <w:t>hue</w:t>
      </w:r>
      <w:r>
        <w:t>配置文件</w:t>
      </w:r>
      <w:r>
        <w:t>hue.</w:t>
      </w:r>
      <w:proofErr w:type="gramStart"/>
      <w:r>
        <w:t>ini</w:t>
      </w:r>
      <w:bookmarkEnd w:id="57"/>
      <w:proofErr w:type="gramEnd"/>
    </w:p>
    <w:tbl>
      <w:tblPr>
        <w:tblStyle w:val="aa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E10AB3" w14:paraId="03511ABE" w14:textId="77777777" w:rsidTr="00E10AB3">
        <w:tc>
          <w:tcPr>
            <w:tcW w:w="7734" w:type="dxa"/>
          </w:tcPr>
          <w:p w14:paraId="3835147D" w14:textId="77777777" w:rsidR="00E10AB3" w:rsidRDefault="00E10AB3" w:rsidP="00E10AB3">
            <w:r>
              <w:t>[</w:t>
            </w:r>
            <w:proofErr w:type="spellStart"/>
            <w:r>
              <w:t>liboozie</w:t>
            </w:r>
            <w:proofErr w:type="spellEnd"/>
            <w:r>
              <w:t>]</w:t>
            </w:r>
          </w:p>
          <w:p w14:paraId="675FE2EA" w14:textId="77777777" w:rsidR="00E10AB3" w:rsidRDefault="00E10AB3" w:rsidP="00E10AB3">
            <w:r>
              <w:t xml:space="preserve">  # The URL where the </w:t>
            </w:r>
            <w:proofErr w:type="spellStart"/>
            <w:r>
              <w:t>Oozie</w:t>
            </w:r>
            <w:proofErr w:type="spellEnd"/>
            <w:r>
              <w:t xml:space="preserve"> service runs on. This is required in order for</w:t>
            </w:r>
          </w:p>
          <w:p w14:paraId="64910D3D" w14:textId="77777777" w:rsidR="00E10AB3" w:rsidRDefault="00E10AB3" w:rsidP="00E10AB3">
            <w:r>
              <w:t xml:space="preserve">  # </w:t>
            </w:r>
            <w:proofErr w:type="gramStart"/>
            <w:r>
              <w:t>users</w:t>
            </w:r>
            <w:proofErr w:type="gramEnd"/>
            <w:r>
              <w:t xml:space="preserve"> to submit jobs. Empty value disables the </w:t>
            </w:r>
            <w:proofErr w:type="spellStart"/>
            <w:r>
              <w:t>config</w:t>
            </w:r>
            <w:proofErr w:type="spellEnd"/>
            <w:r>
              <w:t xml:space="preserve"> check.</w:t>
            </w:r>
          </w:p>
          <w:p w14:paraId="2BB5BC05" w14:textId="76120082" w:rsidR="00E10AB3" w:rsidRPr="00DF3848" w:rsidRDefault="00E10AB3" w:rsidP="00E10AB3">
            <w:pPr>
              <w:rPr>
                <w:color w:val="FF0000"/>
                <w:shd w:val="pct15" w:color="auto" w:fill="FFFFFF"/>
              </w:rPr>
            </w:pPr>
            <w:r w:rsidRPr="00DF3848">
              <w:rPr>
                <w:color w:val="FF0000"/>
                <w:shd w:val="pct15" w:color="auto" w:fill="FFFFFF"/>
              </w:rPr>
              <w:t xml:space="preserve">  </w:t>
            </w:r>
            <w:proofErr w:type="spellStart"/>
            <w:r w:rsidRPr="00DF3848">
              <w:rPr>
                <w:color w:val="FF0000"/>
                <w:shd w:val="pct15" w:color="auto" w:fill="FFFFFF"/>
              </w:rPr>
              <w:t>oozie_url</w:t>
            </w:r>
            <w:proofErr w:type="spellEnd"/>
            <w:r w:rsidRPr="00DF3848">
              <w:rPr>
                <w:color w:val="FF0000"/>
                <w:shd w:val="pct15" w:color="auto" w:fill="FFFFFF"/>
              </w:rPr>
              <w:t>=http://node-1:11000/oozie</w:t>
            </w:r>
          </w:p>
          <w:p w14:paraId="75FAE401" w14:textId="77777777" w:rsidR="00E10AB3" w:rsidRDefault="00E10AB3" w:rsidP="00E10AB3"/>
          <w:p w14:paraId="3509F28D" w14:textId="77777777" w:rsidR="00E10AB3" w:rsidRDefault="00E10AB3" w:rsidP="00E10AB3">
            <w:r>
              <w:t xml:space="preserve">  # Requires FQDN in </w:t>
            </w:r>
            <w:proofErr w:type="spellStart"/>
            <w:r>
              <w:t>oozie_url</w:t>
            </w:r>
            <w:proofErr w:type="spellEnd"/>
            <w:r>
              <w:t xml:space="preserve"> if enabled</w:t>
            </w:r>
          </w:p>
          <w:p w14:paraId="59AACC2F" w14:textId="77777777" w:rsidR="00E10AB3" w:rsidRDefault="00E10AB3" w:rsidP="00E10AB3">
            <w:r>
              <w:t xml:space="preserve">  ## </w:t>
            </w:r>
            <w:proofErr w:type="spellStart"/>
            <w:r>
              <w:t>security_enabled</w:t>
            </w:r>
            <w:proofErr w:type="spellEnd"/>
            <w:r>
              <w:t>=false</w:t>
            </w:r>
          </w:p>
          <w:p w14:paraId="0868136D" w14:textId="77777777" w:rsidR="00E10AB3" w:rsidRDefault="00E10AB3" w:rsidP="00E10AB3"/>
          <w:p w14:paraId="1BBDE2BD" w14:textId="77777777" w:rsidR="00E10AB3" w:rsidRDefault="00E10AB3" w:rsidP="00E10AB3">
            <w:r>
              <w:t xml:space="preserve">  # Location on HDFS where the workflows/coordinator are deployed when submitted.</w:t>
            </w:r>
          </w:p>
          <w:p w14:paraId="692D20D3" w14:textId="5EB03198" w:rsidR="00E10AB3" w:rsidRDefault="00E10AB3" w:rsidP="00E10AB3">
            <w:r>
              <w:t xml:space="preserve">  </w:t>
            </w:r>
            <w:proofErr w:type="spellStart"/>
            <w:r>
              <w:t>remote_deployement_dir</w:t>
            </w:r>
            <w:proofErr w:type="spellEnd"/>
            <w:r>
              <w:t>=</w:t>
            </w:r>
            <w:r w:rsidRPr="00DF3848">
              <w:rPr>
                <w:color w:val="FF0000"/>
                <w:shd w:val="pct15" w:color="auto" w:fill="FFFFFF"/>
              </w:rPr>
              <w:t>/user/root/</w:t>
            </w:r>
            <w:proofErr w:type="spellStart"/>
            <w:r w:rsidRPr="00DF3848">
              <w:rPr>
                <w:color w:val="FF0000"/>
                <w:shd w:val="pct15" w:color="auto" w:fill="FFFFFF"/>
              </w:rPr>
              <w:t>oozie_works</w:t>
            </w:r>
            <w:proofErr w:type="spellEnd"/>
          </w:p>
        </w:tc>
      </w:tr>
    </w:tbl>
    <w:p w14:paraId="5AA8A9E1" w14:textId="77777777" w:rsidR="00094FA0" w:rsidRDefault="00094FA0" w:rsidP="00916027">
      <w:r>
        <w:tab/>
      </w:r>
    </w:p>
    <w:tbl>
      <w:tblPr>
        <w:tblStyle w:val="aa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094FA0" w14:paraId="410C21C0" w14:textId="77777777" w:rsidTr="00094FA0">
        <w:tc>
          <w:tcPr>
            <w:tcW w:w="7734" w:type="dxa"/>
          </w:tcPr>
          <w:p w14:paraId="37206013" w14:textId="77777777" w:rsidR="00094FA0" w:rsidRDefault="00094FA0" w:rsidP="00094FA0">
            <w:r>
              <w:t>[</w:t>
            </w:r>
            <w:proofErr w:type="spellStart"/>
            <w:r>
              <w:t>oozie</w:t>
            </w:r>
            <w:proofErr w:type="spellEnd"/>
            <w:r>
              <w:t>]</w:t>
            </w:r>
          </w:p>
          <w:p w14:paraId="70128A59" w14:textId="77777777" w:rsidR="00094FA0" w:rsidRDefault="00094FA0" w:rsidP="00094FA0">
            <w:r>
              <w:t xml:space="preserve">  # Location on local FS where the examples are stored.</w:t>
            </w:r>
          </w:p>
          <w:p w14:paraId="1252632F" w14:textId="77777777" w:rsidR="00094FA0" w:rsidRDefault="00094FA0" w:rsidP="00094FA0">
            <w:r>
              <w:t xml:space="preserve">  # local_data_dir=/export/servers/oozie-4.1.0-cdh5.14.0/examples/apps</w:t>
            </w:r>
          </w:p>
          <w:p w14:paraId="7DB3B672" w14:textId="77777777" w:rsidR="00094FA0" w:rsidRDefault="00094FA0" w:rsidP="00094FA0"/>
          <w:p w14:paraId="726B3257" w14:textId="77777777" w:rsidR="00094FA0" w:rsidRDefault="00094FA0" w:rsidP="00094FA0">
            <w:r>
              <w:t xml:space="preserve">  # Location on local FS where the data for the examples is stored.</w:t>
            </w:r>
          </w:p>
          <w:p w14:paraId="1577286C" w14:textId="77777777" w:rsidR="00094FA0" w:rsidRDefault="00094FA0" w:rsidP="00094FA0">
            <w:r>
              <w:t xml:space="preserve">  # sample_data_dir=/export/servers/oozie-4.1.0-cdh5.14.0/examples/input-data</w:t>
            </w:r>
          </w:p>
          <w:p w14:paraId="1756719B" w14:textId="77777777" w:rsidR="00094FA0" w:rsidRDefault="00094FA0" w:rsidP="00094FA0"/>
          <w:p w14:paraId="6A510DE4" w14:textId="77777777" w:rsidR="00094FA0" w:rsidRDefault="00094FA0" w:rsidP="00094FA0">
            <w:r>
              <w:t xml:space="preserve">  # Location on HDFS where the </w:t>
            </w:r>
            <w:proofErr w:type="spellStart"/>
            <w:r>
              <w:t>oozie</w:t>
            </w:r>
            <w:proofErr w:type="spellEnd"/>
            <w:r>
              <w:t xml:space="preserve"> examples and workflows are stored.</w:t>
            </w:r>
          </w:p>
          <w:p w14:paraId="428EC1B7" w14:textId="77777777" w:rsidR="00094FA0" w:rsidRDefault="00094FA0" w:rsidP="00094FA0">
            <w:r>
              <w:t xml:space="preserve">  # Parameters are $TIME and $USER, e.g. /user/$USER/hue/workspaces/workflow-$TIME</w:t>
            </w:r>
          </w:p>
          <w:p w14:paraId="79AA53CE" w14:textId="77777777" w:rsidR="00094FA0" w:rsidRDefault="00094FA0" w:rsidP="00094FA0">
            <w:r>
              <w:t xml:space="preserve">  # </w:t>
            </w:r>
            <w:proofErr w:type="spellStart"/>
            <w:r>
              <w:t>remote_data_dir</w:t>
            </w:r>
            <w:proofErr w:type="spellEnd"/>
            <w:r>
              <w:t>=/user/root/</w:t>
            </w:r>
            <w:proofErr w:type="spellStart"/>
            <w:r>
              <w:t>oozie_works</w:t>
            </w:r>
            <w:proofErr w:type="spellEnd"/>
            <w:r>
              <w:t>/examples/apps</w:t>
            </w:r>
          </w:p>
          <w:p w14:paraId="165E0D3C" w14:textId="77777777" w:rsidR="00094FA0" w:rsidRDefault="00094FA0" w:rsidP="00094FA0"/>
          <w:p w14:paraId="312E72F7" w14:textId="77777777" w:rsidR="00094FA0" w:rsidRDefault="00094FA0" w:rsidP="00094FA0">
            <w:r>
              <w:t xml:space="preserve">  # Maximum of </w:t>
            </w:r>
            <w:proofErr w:type="spellStart"/>
            <w:r>
              <w:t>Oozie</w:t>
            </w:r>
            <w:proofErr w:type="spellEnd"/>
            <w:r>
              <w:t xml:space="preserve"> workflows or </w:t>
            </w:r>
            <w:proofErr w:type="spellStart"/>
            <w:r>
              <w:t>coodinators</w:t>
            </w:r>
            <w:proofErr w:type="spellEnd"/>
            <w:r>
              <w:t xml:space="preserve"> to retrieve in one API call.</w:t>
            </w:r>
          </w:p>
          <w:p w14:paraId="5DFD4219" w14:textId="77777777" w:rsidR="00094FA0" w:rsidRDefault="00094FA0" w:rsidP="00094FA0">
            <w:r>
              <w:t xml:space="preserve"> </w:t>
            </w:r>
            <w:r w:rsidRPr="00425623">
              <w:rPr>
                <w:color w:val="FF0000"/>
                <w:shd w:val="pct15" w:color="auto" w:fill="FFFFFF"/>
              </w:rPr>
              <w:t xml:space="preserve">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oozie_jobs_count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=100</w:t>
            </w:r>
          </w:p>
          <w:p w14:paraId="57DDA727" w14:textId="77777777" w:rsidR="00094FA0" w:rsidRDefault="00094FA0" w:rsidP="00094FA0"/>
          <w:p w14:paraId="6D62567C" w14:textId="77777777" w:rsidR="00094FA0" w:rsidRDefault="00094FA0" w:rsidP="00094FA0">
            <w:r>
              <w:t xml:space="preserve">  # Use </w:t>
            </w:r>
            <w:proofErr w:type="spellStart"/>
            <w:r>
              <w:t>Cron</w:t>
            </w:r>
            <w:proofErr w:type="spellEnd"/>
            <w:r>
              <w:t xml:space="preserve"> format for defining the frequency of a Coordinator instead of the old frequency number/unit.</w:t>
            </w:r>
          </w:p>
          <w:p w14:paraId="709CD2A6" w14:textId="77777777" w:rsidR="00094FA0" w:rsidRPr="00425623" w:rsidRDefault="00094FA0" w:rsidP="00094FA0">
            <w:pPr>
              <w:rPr>
                <w:color w:val="FF0000"/>
                <w:shd w:val="pct15" w:color="auto" w:fill="FFFFFF"/>
              </w:rPr>
            </w:pPr>
            <w:r w:rsidRPr="00425623">
              <w:rPr>
                <w:color w:val="FF0000"/>
                <w:shd w:val="pct15" w:color="auto" w:fill="FFFFFF"/>
              </w:rPr>
              <w:t xml:space="preserve"> 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enable_cron_scheduling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  <w:p w14:paraId="4B4A1108" w14:textId="77777777" w:rsidR="00094FA0" w:rsidRDefault="00094FA0" w:rsidP="00094FA0"/>
          <w:p w14:paraId="737C3AF1" w14:textId="77777777" w:rsidR="00094FA0" w:rsidRDefault="00094FA0" w:rsidP="00094FA0">
            <w:r>
              <w:t xml:space="preserve">  # Flag to enable the saved Editor queries to be dragged and dropped into a workflow.</w:t>
            </w:r>
          </w:p>
          <w:p w14:paraId="7FEE23FC" w14:textId="77777777" w:rsidR="00094FA0" w:rsidRPr="00425623" w:rsidRDefault="00094FA0" w:rsidP="00094FA0">
            <w:pPr>
              <w:rPr>
                <w:color w:val="FF0000"/>
                <w:shd w:val="pct15" w:color="auto" w:fill="FFFFFF"/>
              </w:rPr>
            </w:pPr>
            <w:r w:rsidRPr="00425623">
              <w:rPr>
                <w:color w:val="FF0000"/>
                <w:shd w:val="pct15" w:color="auto" w:fill="FFFFFF"/>
              </w:rPr>
              <w:t xml:space="preserve"> 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enable_document_action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  <w:p w14:paraId="6DE7853D" w14:textId="77777777" w:rsidR="00094FA0" w:rsidRDefault="00094FA0" w:rsidP="00094FA0"/>
          <w:p w14:paraId="65EF5764" w14:textId="77777777" w:rsidR="00094FA0" w:rsidRDefault="00094FA0" w:rsidP="00094FA0">
            <w:r>
              <w:lastRenderedPageBreak/>
              <w:t xml:space="preserve">  # Flag to enable </w:t>
            </w:r>
            <w:proofErr w:type="spellStart"/>
            <w:r>
              <w:t>Oozie</w:t>
            </w:r>
            <w:proofErr w:type="spellEnd"/>
            <w:r>
              <w:t xml:space="preserve"> backend filtering instead of doing it at the page level in </w:t>
            </w:r>
            <w:proofErr w:type="spellStart"/>
            <w:r>
              <w:t>Javascript</w:t>
            </w:r>
            <w:proofErr w:type="spellEnd"/>
            <w:r>
              <w:t xml:space="preserve">. Requires </w:t>
            </w:r>
            <w:proofErr w:type="spellStart"/>
            <w:r>
              <w:t>Oozie</w:t>
            </w:r>
            <w:proofErr w:type="spellEnd"/>
            <w:r>
              <w:t xml:space="preserve"> 4.3+.</w:t>
            </w:r>
          </w:p>
          <w:p w14:paraId="29F87644" w14:textId="77777777" w:rsidR="00094FA0" w:rsidRDefault="00094FA0" w:rsidP="00094FA0">
            <w:r>
              <w:t xml:space="preserve"> 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enable_oozie_backend_filtering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  <w:p w14:paraId="3BDDC780" w14:textId="77777777" w:rsidR="00094FA0" w:rsidRDefault="00094FA0" w:rsidP="00094FA0"/>
          <w:p w14:paraId="463B4733" w14:textId="77777777" w:rsidR="00094FA0" w:rsidRDefault="00094FA0" w:rsidP="00094FA0">
            <w:r>
              <w:t xml:space="preserve">  # Flag to enable the Impala action.</w:t>
            </w:r>
          </w:p>
          <w:p w14:paraId="2F85F4C6" w14:textId="6B27573A" w:rsidR="00094FA0" w:rsidRDefault="00094FA0" w:rsidP="00094FA0">
            <w:r>
              <w:t xml:space="preserve"> </w:t>
            </w:r>
            <w:r w:rsidRPr="00425623">
              <w:rPr>
                <w:color w:val="FF0000"/>
                <w:shd w:val="pct15" w:color="auto" w:fill="FFFFFF"/>
              </w:rPr>
              <w:t xml:space="preserve">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enable_impala_action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</w:tc>
      </w:tr>
    </w:tbl>
    <w:p w14:paraId="1653A3BF" w14:textId="26565FDF" w:rsidR="00916027" w:rsidRDefault="00916027" w:rsidP="00916027"/>
    <w:tbl>
      <w:tblPr>
        <w:tblStyle w:val="aa"/>
        <w:tblW w:w="0" w:type="auto"/>
        <w:tblInd w:w="562" w:type="dxa"/>
        <w:tblLook w:val="04A0" w:firstRow="1" w:lastRow="0" w:firstColumn="1" w:lastColumn="0" w:noHBand="0" w:noVBand="1"/>
      </w:tblPr>
      <w:tblGrid>
        <w:gridCol w:w="7734"/>
      </w:tblGrid>
      <w:tr w:rsidR="00094FA0" w14:paraId="718EE92A" w14:textId="77777777" w:rsidTr="00094FA0">
        <w:tc>
          <w:tcPr>
            <w:tcW w:w="7734" w:type="dxa"/>
          </w:tcPr>
          <w:p w14:paraId="6E3A17A0" w14:textId="77777777" w:rsidR="00094FA0" w:rsidRDefault="00094FA0" w:rsidP="00094FA0">
            <w:r>
              <w:t>[</w:t>
            </w:r>
            <w:proofErr w:type="spellStart"/>
            <w:r>
              <w:t>filebrowser</w:t>
            </w:r>
            <w:proofErr w:type="spellEnd"/>
            <w:r>
              <w:t>]</w:t>
            </w:r>
          </w:p>
          <w:p w14:paraId="45A935A2" w14:textId="77777777" w:rsidR="00094FA0" w:rsidRDefault="00094FA0" w:rsidP="00094FA0">
            <w:r>
              <w:t xml:space="preserve">  # Location on local </w:t>
            </w:r>
            <w:proofErr w:type="spellStart"/>
            <w:r>
              <w:t>filesystem</w:t>
            </w:r>
            <w:proofErr w:type="spellEnd"/>
            <w:r>
              <w:t xml:space="preserve"> where the uploaded archives are temporary stored.</w:t>
            </w:r>
          </w:p>
          <w:p w14:paraId="077B5FE5" w14:textId="77777777" w:rsidR="00094FA0" w:rsidRDefault="00094FA0" w:rsidP="00094FA0">
            <w:r>
              <w:t xml:space="preserve"> 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archive_upload_tempdir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=/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tmp</w:t>
            </w:r>
            <w:proofErr w:type="spellEnd"/>
          </w:p>
          <w:p w14:paraId="231A9814" w14:textId="77777777" w:rsidR="00094FA0" w:rsidRDefault="00094FA0" w:rsidP="00094FA0"/>
          <w:p w14:paraId="4E490078" w14:textId="77777777" w:rsidR="00094FA0" w:rsidRDefault="00094FA0" w:rsidP="00094FA0">
            <w:r>
              <w:t xml:space="preserve">  # Show Download Button for HDFS file browser.</w:t>
            </w:r>
          </w:p>
          <w:p w14:paraId="61A3E730" w14:textId="77777777" w:rsidR="00094FA0" w:rsidRDefault="00094FA0" w:rsidP="00094FA0">
            <w:r>
              <w:t xml:space="preserve"> </w:t>
            </w:r>
            <w:r w:rsidRPr="00425623">
              <w:rPr>
                <w:color w:val="FF0000"/>
                <w:shd w:val="pct15" w:color="auto" w:fill="FFFFFF"/>
              </w:rPr>
              <w:t xml:space="preserve">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show_download_button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  <w:p w14:paraId="67E91658" w14:textId="77777777" w:rsidR="00094FA0" w:rsidRDefault="00094FA0" w:rsidP="00094FA0"/>
          <w:p w14:paraId="740B1C1C" w14:textId="77777777" w:rsidR="00094FA0" w:rsidRDefault="00094FA0" w:rsidP="00094FA0">
            <w:r>
              <w:t xml:space="preserve">  # Show Upload Button for HDFS file browser.</w:t>
            </w:r>
          </w:p>
          <w:p w14:paraId="69425ED2" w14:textId="77777777" w:rsidR="00094FA0" w:rsidRDefault="00094FA0" w:rsidP="00094FA0">
            <w:r>
              <w:t xml:space="preserve"> </w:t>
            </w:r>
            <w:r w:rsidRPr="00425623">
              <w:rPr>
                <w:color w:val="FF0000"/>
                <w:shd w:val="pct15" w:color="auto" w:fill="FFFFFF"/>
              </w:rPr>
              <w:t xml:space="preserve">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show_upload_button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  <w:p w14:paraId="323C99D9" w14:textId="77777777" w:rsidR="00094FA0" w:rsidRDefault="00094FA0" w:rsidP="00094FA0"/>
          <w:p w14:paraId="59E6E176" w14:textId="77777777" w:rsidR="00094FA0" w:rsidRDefault="00094FA0" w:rsidP="00094FA0">
            <w:r>
              <w:t xml:space="preserve">  # Flag to enable the extraction of </w:t>
            </w:r>
            <w:proofErr w:type="gramStart"/>
            <w:r>
              <w:t>a</w:t>
            </w:r>
            <w:proofErr w:type="gramEnd"/>
            <w:r>
              <w:t xml:space="preserve"> uploaded archive in HDFS.</w:t>
            </w:r>
          </w:p>
          <w:p w14:paraId="07876DE0" w14:textId="09645E96" w:rsidR="00094FA0" w:rsidRDefault="00094FA0" w:rsidP="00094FA0">
            <w:r>
              <w:t xml:space="preserve">  </w:t>
            </w:r>
            <w:proofErr w:type="spellStart"/>
            <w:r w:rsidRPr="00425623">
              <w:rPr>
                <w:color w:val="FF0000"/>
                <w:shd w:val="pct15" w:color="auto" w:fill="FFFFFF"/>
              </w:rPr>
              <w:t>enable_extract_uploaded_archive</w:t>
            </w:r>
            <w:proofErr w:type="spellEnd"/>
            <w:r w:rsidRPr="00425623">
              <w:rPr>
                <w:color w:val="FF0000"/>
                <w:shd w:val="pct15" w:color="auto" w:fill="FFFFFF"/>
              </w:rPr>
              <w:t>=true</w:t>
            </w:r>
          </w:p>
        </w:tc>
      </w:tr>
    </w:tbl>
    <w:p w14:paraId="5F4A34E5" w14:textId="753FF7DF" w:rsidR="00094FA0" w:rsidRDefault="00C025E3" w:rsidP="00C025E3">
      <w:pPr>
        <w:pStyle w:val="2"/>
      </w:pPr>
      <w:bookmarkStart w:id="58" w:name="_Toc10993546"/>
      <w:r>
        <w:rPr>
          <w:rFonts w:hint="eastAsia"/>
        </w:rPr>
        <w:t>启动</w:t>
      </w:r>
      <w:r>
        <w:rPr>
          <w:rFonts w:hint="eastAsia"/>
        </w:rPr>
        <w:t>hue</w:t>
      </w:r>
      <w:r>
        <w:rPr>
          <w:rFonts w:hint="eastAsia"/>
        </w:rPr>
        <w:t>、</w:t>
      </w:r>
      <w:proofErr w:type="spellStart"/>
      <w:r>
        <w:t>oozie</w:t>
      </w:r>
      <w:bookmarkEnd w:id="58"/>
      <w:proofErr w:type="spellEnd"/>
    </w:p>
    <w:p w14:paraId="00730B02" w14:textId="77777777" w:rsidR="00192670" w:rsidRPr="00192670" w:rsidRDefault="00192670" w:rsidP="00192670">
      <w:pPr>
        <w:spacing w:line="360" w:lineRule="auto"/>
        <w:ind w:firstLineChars="200" w:firstLine="480"/>
        <w:rPr>
          <w:sz w:val="24"/>
        </w:rPr>
      </w:pPr>
      <w:r w:rsidRPr="00192670">
        <w:rPr>
          <w:rFonts w:hint="eastAsia"/>
          <w:sz w:val="24"/>
        </w:rPr>
        <w:t>启动</w:t>
      </w:r>
      <w:r w:rsidRPr="00192670">
        <w:rPr>
          <w:rFonts w:hint="eastAsia"/>
          <w:sz w:val="24"/>
        </w:rPr>
        <w:t>hue</w:t>
      </w:r>
      <w:r w:rsidRPr="00192670">
        <w:rPr>
          <w:rFonts w:hint="eastAsia"/>
          <w:sz w:val="24"/>
        </w:rPr>
        <w:t>进程</w:t>
      </w:r>
    </w:p>
    <w:p w14:paraId="5879F83C" w14:textId="77777777" w:rsidR="00192670" w:rsidRPr="00836725" w:rsidRDefault="00192670" w:rsidP="0083672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/export/servers/hue-3.9.0-cdh5.14.0</w:t>
      </w:r>
    </w:p>
    <w:p w14:paraId="5A34EB97" w14:textId="77777777" w:rsidR="00192670" w:rsidRDefault="00192670" w:rsidP="0083672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build/</w:t>
      </w:r>
      <w:proofErr w:type="spellStart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env</w:t>
      </w:r>
      <w:proofErr w:type="spellEnd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/bin/supervisor</w:t>
      </w:r>
      <w:proofErr w:type="gramEnd"/>
    </w:p>
    <w:p w14:paraId="3FE82502" w14:textId="77777777" w:rsidR="00E77CE2" w:rsidRPr="00836725" w:rsidRDefault="00E77CE2" w:rsidP="0083672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3B3EE456" w14:textId="77777777" w:rsidR="00192670" w:rsidRPr="00192670" w:rsidRDefault="00192670" w:rsidP="00192670">
      <w:pPr>
        <w:spacing w:line="360" w:lineRule="auto"/>
        <w:ind w:firstLineChars="200" w:firstLine="480"/>
        <w:rPr>
          <w:sz w:val="24"/>
        </w:rPr>
      </w:pPr>
      <w:r w:rsidRPr="00192670">
        <w:rPr>
          <w:rFonts w:hint="eastAsia"/>
          <w:sz w:val="24"/>
        </w:rPr>
        <w:t>启动</w:t>
      </w:r>
      <w:proofErr w:type="spellStart"/>
      <w:r w:rsidRPr="00192670">
        <w:rPr>
          <w:rFonts w:hint="eastAsia"/>
          <w:sz w:val="24"/>
        </w:rPr>
        <w:t>oozie</w:t>
      </w:r>
      <w:proofErr w:type="spellEnd"/>
      <w:r w:rsidRPr="00192670">
        <w:rPr>
          <w:rFonts w:hint="eastAsia"/>
          <w:sz w:val="24"/>
        </w:rPr>
        <w:t>进程</w:t>
      </w:r>
    </w:p>
    <w:p w14:paraId="76CA80F8" w14:textId="77777777" w:rsidR="00192670" w:rsidRPr="00836725" w:rsidRDefault="00192670" w:rsidP="0083672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/export/servers/oozie-4.1.0-cdh5.14.0</w:t>
      </w:r>
    </w:p>
    <w:p w14:paraId="464A5C1C" w14:textId="51C2A01B" w:rsidR="00192670" w:rsidRDefault="00192670" w:rsidP="0083672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bin/oozied.sh</w:t>
      </w:r>
      <w:proofErr w:type="gramEnd"/>
      <w:r w:rsidRPr="008367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start</w:t>
      </w:r>
    </w:p>
    <w:p w14:paraId="5EF56360" w14:textId="77777777" w:rsidR="00004118" w:rsidRPr="00004118" w:rsidRDefault="00004118" w:rsidP="00004118">
      <w:pPr>
        <w:spacing w:line="360" w:lineRule="auto"/>
        <w:ind w:firstLineChars="200" w:firstLine="480"/>
        <w:rPr>
          <w:sz w:val="24"/>
        </w:rPr>
      </w:pPr>
      <w:r w:rsidRPr="00004118">
        <w:rPr>
          <w:rFonts w:hint="eastAsia"/>
          <w:sz w:val="24"/>
        </w:rPr>
        <w:t>页面访问</w:t>
      </w:r>
      <w:r w:rsidRPr="00004118">
        <w:rPr>
          <w:rFonts w:hint="eastAsia"/>
          <w:sz w:val="24"/>
        </w:rPr>
        <w:t>hue</w:t>
      </w:r>
    </w:p>
    <w:p w14:paraId="0E4998B1" w14:textId="345DCC1E" w:rsidR="00004118" w:rsidRDefault="000D5B8F" w:rsidP="00004118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hyperlink r:id="rId33" w:history="1">
        <w:r w:rsidR="00110A1F" w:rsidRPr="007045EA">
          <w:rPr>
            <w:rStyle w:val="a6"/>
            <w:rFonts w:ascii="Source Code Pro" w:hAnsi="Source Code Pro" w:cs="宋体"/>
            <w:sz w:val="22"/>
            <w:shd w:val="clear" w:color="auto" w:fill="F9F2F4"/>
          </w:rPr>
          <w:t>http://node-1:8888/</w:t>
        </w:r>
      </w:hyperlink>
    </w:p>
    <w:p w14:paraId="5A4819C8" w14:textId="1B11ED91" w:rsidR="002B424B" w:rsidRPr="00E960AC" w:rsidRDefault="002B424B" w:rsidP="002B424B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E960AC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3B685348" w14:textId="484BD8E2" w:rsidR="003F36C9" w:rsidRDefault="003F36C9" w:rsidP="003F36C9">
      <w:pPr>
        <w:pStyle w:val="2"/>
        <w:rPr>
          <w:rFonts w:hint="eastAsia"/>
        </w:rPr>
      </w:pPr>
      <w:bookmarkStart w:id="59" w:name="_Toc10993307"/>
      <w:bookmarkStart w:id="60" w:name="_Toc10993547"/>
      <w:r>
        <w:rPr>
          <w:rFonts w:hint="eastAsia"/>
        </w:rPr>
        <w:lastRenderedPageBreak/>
        <w:t>Hue</w:t>
      </w:r>
      <w:r>
        <w:rPr>
          <w:rFonts w:hint="eastAsia"/>
        </w:rPr>
        <w:t>集成</w:t>
      </w:r>
      <w:proofErr w:type="spellStart"/>
      <w:r>
        <w:rPr>
          <w:rFonts w:hint="eastAsia"/>
        </w:rPr>
        <w:t>Oozie</w:t>
      </w:r>
      <w:bookmarkEnd w:id="59"/>
      <w:bookmarkEnd w:id="60"/>
      <w:proofErr w:type="spellEnd"/>
    </w:p>
    <w:p w14:paraId="226D29B5" w14:textId="77777777" w:rsidR="003F36C9" w:rsidRPr="002B424B" w:rsidRDefault="003F36C9" w:rsidP="003F36C9">
      <w:pPr>
        <w:pStyle w:val="3"/>
      </w:pPr>
      <w:bookmarkStart w:id="61" w:name="_Toc10993310"/>
      <w:bookmarkStart w:id="62" w:name="_Toc10993548"/>
      <w:r w:rsidRPr="002B424B">
        <w:t>使用</w:t>
      </w:r>
      <w:r w:rsidRPr="002B424B">
        <w:rPr>
          <w:rFonts w:hint="eastAsia"/>
        </w:rPr>
        <w:t>hue</w:t>
      </w:r>
      <w:r w:rsidRPr="002B424B">
        <w:rPr>
          <w:rFonts w:hint="eastAsia"/>
        </w:rPr>
        <w:t>配置</w:t>
      </w:r>
      <w:proofErr w:type="spellStart"/>
      <w:r w:rsidRPr="002B424B">
        <w:rPr>
          <w:rFonts w:hint="eastAsia"/>
        </w:rPr>
        <w:t>oozie</w:t>
      </w:r>
      <w:proofErr w:type="spellEnd"/>
      <w:r w:rsidRPr="002B424B">
        <w:rPr>
          <w:rFonts w:hint="eastAsia"/>
        </w:rPr>
        <w:t>调度</w:t>
      </w:r>
      <w:bookmarkEnd w:id="61"/>
      <w:bookmarkEnd w:id="62"/>
    </w:p>
    <w:p w14:paraId="50E5D933" w14:textId="77777777" w:rsidR="003F36C9" w:rsidRPr="003C3BF3" w:rsidRDefault="003F36C9" w:rsidP="003F36C9">
      <w:pPr>
        <w:spacing w:line="360" w:lineRule="auto"/>
        <w:ind w:firstLineChars="200" w:firstLine="480"/>
        <w:rPr>
          <w:sz w:val="24"/>
        </w:rPr>
      </w:pPr>
      <w:r w:rsidRPr="000027D1">
        <w:rPr>
          <w:sz w:val="24"/>
        </w:rPr>
        <w:t>hue</w:t>
      </w:r>
      <w:r w:rsidRPr="000027D1">
        <w:rPr>
          <w:sz w:val="24"/>
        </w:rPr>
        <w:t>提供了页面鼠标拖拽的方式配置</w:t>
      </w:r>
      <w:proofErr w:type="spellStart"/>
      <w:r w:rsidRPr="000027D1">
        <w:rPr>
          <w:sz w:val="24"/>
        </w:rPr>
        <w:t>oozie</w:t>
      </w:r>
      <w:proofErr w:type="spellEnd"/>
      <w:r w:rsidRPr="000027D1">
        <w:rPr>
          <w:sz w:val="24"/>
        </w:rPr>
        <w:t>调度</w:t>
      </w:r>
    </w:p>
    <w:p w14:paraId="1CCA4834" w14:textId="77777777" w:rsidR="003F36C9" w:rsidRDefault="003F36C9" w:rsidP="003F36C9">
      <w:pPr>
        <w:widowControl/>
        <w:spacing w:line="36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noProof/>
        </w:rPr>
        <w:drawing>
          <wp:inline distT="0" distB="0" distL="0" distR="0" wp14:anchorId="35977827" wp14:editId="0EE94A16">
            <wp:extent cx="5274310" cy="19405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C218" w14:textId="77777777" w:rsidR="003F36C9" w:rsidRDefault="003F36C9" w:rsidP="003F36C9">
      <w:pPr>
        <w:pStyle w:val="3"/>
      </w:pPr>
      <w:bookmarkStart w:id="63" w:name="_Toc10993311"/>
      <w:bookmarkStart w:id="64" w:name="_Toc10993549"/>
      <w:r w:rsidRPr="00C1070F">
        <w:rPr>
          <w:rFonts w:hint="eastAsia"/>
        </w:rPr>
        <w:t>利用</w:t>
      </w:r>
      <w:r w:rsidRPr="00C1070F">
        <w:rPr>
          <w:rFonts w:hint="eastAsia"/>
        </w:rPr>
        <w:t>hue</w:t>
      </w:r>
      <w:r w:rsidRPr="00C1070F">
        <w:rPr>
          <w:rFonts w:hint="eastAsia"/>
        </w:rPr>
        <w:t>调度</w:t>
      </w:r>
      <w:r w:rsidRPr="00C1070F">
        <w:rPr>
          <w:rFonts w:hint="eastAsia"/>
        </w:rPr>
        <w:t>shell</w:t>
      </w:r>
      <w:r w:rsidRPr="00C1070F">
        <w:rPr>
          <w:rFonts w:hint="eastAsia"/>
        </w:rPr>
        <w:t>脚本</w:t>
      </w:r>
      <w:bookmarkEnd w:id="63"/>
      <w:bookmarkEnd w:id="64"/>
    </w:p>
    <w:p w14:paraId="2A62C5F9" w14:textId="77777777" w:rsidR="003F36C9" w:rsidRDefault="003F36C9" w:rsidP="003F36C9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在</w:t>
      </w:r>
      <w:r>
        <w:rPr>
          <w:sz w:val="24"/>
        </w:rPr>
        <w:t>HDFS</w:t>
      </w:r>
      <w:r>
        <w:rPr>
          <w:sz w:val="24"/>
        </w:rPr>
        <w:t>上创建一个</w:t>
      </w:r>
      <w:r>
        <w:rPr>
          <w:sz w:val="24"/>
        </w:rPr>
        <w:t>shell</w:t>
      </w:r>
      <w:r>
        <w:rPr>
          <w:sz w:val="24"/>
        </w:rPr>
        <w:t>脚本程序文件</w:t>
      </w:r>
      <w:r>
        <w:rPr>
          <w:rFonts w:hint="eastAsia"/>
          <w:sz w:val="24"/>
        </w:rPr>
        <w:t>。</w:t>
      </w:r>
    </w:p>
    <w:p w14:paraId="2A519E3A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6CBE045" wp14:editId="76678C55">
            <wp:extent cx="3840813" cy="1425063"/>
            <wp:effectExtent l="0" t="0" r="762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D676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D7F8DD7" wp14:editId="21715FC7">
            <wp:extent cx="2362200" cy="34061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7" cy="340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39F7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57413B6" wp14:editId="2124EC5C">
            <wp:extent cx="5274310" cy="968375"/>
            <wp:effectExtent l="0" t="0" r="254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B569" w14:textId="77777777" w:rsidR="003F36C9" w:rsidRDefault="003F36C9" w:rsidP="003F36C9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打开工作流调度页面</w:t>
      </w:r>
      <w:r>
        <w:rPr>
          <w:rFonts w:hint="eastAsia"/>
          <w:sz w:val="24"/>
        </w:rPr>
        <w:t>。</w:t>
      </w:r>
    </w:p>
    <w:p w14:paraId="33236093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08C4497" wp14:editId="40300D0D">
            <wp:extent cx="4450466" cy="3261643"/>
            <wp:effectExtent l="0" t="0" r="762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C2BD" w14:textId="77777777" w:rsidR="003F36C9" w:rsidRDefault="003F36C9" w:rsidP="003F36C9">
      <w:pPr>
        <w:spacing w:line="360" w:lineRule="auto"/>
        <w:ind w:firstLineChars="200" w:firstLine="480"/>
        <w:rPr>
          <w:sz w:val="24"/>
        </w:rPr>
      </w:pPr>
    </w:p>
    <w:p w14:paraId="0907B69D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E718E68" wp14:editId="3570E7BA">
            <wp:extent cx="5274310" cy="37318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5285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7768A09" wp14:editId="299A4F57">
            <wp:extent cx="3955123" cy="1859441"/>
            <wp:effectExtent l="0" t="0" r="762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759B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FE28ECE" wp14:editId="518D3247">
            <wp:extent cx="4000847" cy="1196444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AB7A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0CEA589" wp14:editId="02B14726">
            <wp:extent cx="3215919" cy="1310754"/>
            <wp:effectExtent l="0" t="0" r="381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3DF0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66033021" wp14:editId="235A4C17">
            <wp:extent cx="5274310" cy="278511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F920" w14:textId="77777777" w:rsidR="003F36C9" w:rsidRPr="00A77402" w:rsidRDefault="003F36C9" w:rsidP="003F36C9">
      <w:pPr>
        <w:widowControl/>
        <w:spacing w:line="240" w:lineRule="auto"/>
        <w:jc w:val="left"/>
        <w:rPr>
          <w:rFonts w:hint="eastAsia"/>
          <w:sz w:val="24"/>
        </w:rPr>
      </w:pPr>
      <w:r>
        <w:rPr>
          <w:sz w:val="24"/>
        </w:rPr>
        <w:br w:type="page"/>
      </w:r>
    </w:p>
    <w:p w14:paraId="349431C5" w14:textId="77777777" w:rsidR="003F36C9" w:rsidRDefault="003F36C9" w:rsidP="003F36C9">
      <w:pPr>
        <w:pStyle w:val="3"/>
      </w:pPr>
      <w:bookmarkStart w:id="65" w:name="_Toc10993312"/>
      <w:bookmarkStart w:id="66" w:name="_Toc10993550"/>
      <w:r w:rsidRPr="0044175E">
        <w:rPr>
          <w:rFonts w:hint="eastAsia"/>
        </w:rPr>
        <w:lastRenderedPageBreak/>
        <w:t>利用</w:t>
      </w:r>
      <w:r w:rsidRPr="0044175E">
        <w:rPr>
          <w:rFonts w:hint="eastAsia"/>
        </w:rPr>
        <w:t>hue</w:t>
      </w:r>
      <w:r w:rsidRPr="0044175E">
        <w:rPr>
          <w:rFonts w:hint="eastAsia"/>
        </w:rPr>
        <w:t>调度</w:t>
      </w:r>
      <w:r w:rsidRPr="0044175E">
        <w:rPr>
          <w:rFonts w:hint="eastAsia"/>
        </w:rPr>
        <w:t>hive</w:t>
      </w:r>
      <w:r w:rsidRPr="0044175E">
        <w:rPr>
          <w:rFonts w:hint="eastAsia"/>
        </w:rPr>
        <w:t>脚本</w:t>
      </w:r>
      <w:bookmarkEnd w:id="65"/>
      <w:bookmarkEnd w:id="66"/>
    </w:p>
    <w:p w14:paraId="344610AF" w14:textId="77777777" w:rsidR="003F36C9" w:rsidRDefault="003F36C9" w:rsidP="003F36C9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在</w:t>
      </w:r>
      <w:r>
        <w:rPr>
          <w:sz w:val="24"/>
        </w:rPr>
        <w:t>HDFS</w:t>
      </w:r>
      <w:r>
        <w:rPr>
          <w:sz w:val="24"/>
        </w:rPr>
        <w:t>上创建一个</w:t>
      </w:r>
      <w:r>
        <w:rPr>
          <w:rFonts w:hint="eastAsia"/>
          <w:sz w:val="24"/>
        </w:rPr>
        <w:t>hive</w:t>
      </w:r>
      <w:r>
        <w:rPr>
          <w:sz w:val="24"/>
        </w:rPr>
        <w:t xml:space="preserve"> </w:t>
      </w:r>
      <w:proofErr w:type="spellStart"/>
      <w:r>
        <w:rPr>
          <w:sz w:val="24"/>
        </w:rPr>
        <w:t>sql</w:t>
      </w:r>
      <w:proofErr w:type="spellEnd"/>
      <w:r>
        <w:rPr>
          <w:sz w:val="24"/>
        </w:rPr>
        <w:t>脚本程序文件</w:t>
      </w:r>
      <w:r>
        <w:rPr>
          <w:rFonts w:hint="eastAsia"/>
          <w:sz w:val="24"/>
        </w:rPr>
        <w:t>。</w:t>
      </w:r>
    </w:p>
    <w:p w14:paraId="7EFAD34D" w14:textId="77777777" w:rsidR="003F36C9" w:rsidRDefault="003F36C9" w:rsidP="003F36C9">
      <w:pPr>
        <w:spacing w:line="360" w:lineRule="auto"/>
        <w:ind w:firstLineChars="200" w:firstLine="42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A25E0A0" wp14:editId="7A2744E5">
            <wp:extent cx="5274310" cy="1781175"/>
            <wp:effectExtent l="0" t="0" r="254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26FB" w14:textId="77777777" w:rsidR="003F36C9" w:rsidRPr="0042531B" w:rsidRDefault="003F36C9" w:rsidP="003F36C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打开</w:t>
      </w:r>
      <w:r>
        <w:rPr>
          <w:rFonts w:hint="eastAsia"/>
          <w:sz w:val="24"/>
        </w:rPr>
        <w:t>workflow</w:t>
      </w:r>
      <w:r>
        <w:rPr>
          <w:rFonts w:hint="eastAsia"/>
          <w:sz w:val="24"/>
        </w:rPr>
        <w:t>页面，</w:t>
      </w:r>
      <w:r w:rsidRPr="0042531B">
        <w:rPr>
          <w:sz w:val="24"/>
        </w:rPr>
        <w:t>拖拽</w:t>
      </w:r>
      <w:r w:rsidRPr="0042531B">
        <w:rPr>
          <w:sz w:val="24"/>
        </w:rPr>
        <w:t>hive2</w:t>
      </w:r>
      <w:r w:rsidRPr="0042531B">
        <w:rPr>
          <w:sz w:val="24"/>
        </w:rPr>
        <w:t>图标到指定位置</w:t>
      </w:r>
      <w:r w:rsidRPr="0042531B">
        <w:rPr>
          <w:rFonts w:hint="eastAsia"/>
          <w:sz w:val="24"/>
        </w:rPr>
        <w:t>。</w:t>
      </w:r>
    </w:p>
    <w:p w14:paraId="63A96EAE" w14:textId="77777777" w:rsidR="003F36C9" w:rsidRDefault="003F36C9" w:rsidP="003F36C9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4F8AFF2D" wp14:editId="226C3019">
            <wp:extent cx="5274310" cy="23393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0105" w14:textId="77777777" w:rsidR="003F36C9" w:rsidRDefault="003F36C9" w:rsidP="003F36C9">
      <w:pPr>
        <w:spacing w:line="360" w:lineRule="auto"/>
        <w:ind w:firstLineChars="200" w:firstLine="420"/>
        <w:rPr>
          <w:noProof/>
        </w:rPr>
      </w:pPr>
    </w:p>
    <w:p w14:paraId="2C1C07AA" w14:textId="77777777" w:rsidR="003F36C9" w:rsidRDefault="003F36C9" w:rsidP="003F36C9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2B7E0540" wp14:editId="1C9C3DBF">
            <wp:extent cx="3863675" cy="1386960"/>
            <wp:effectExtent l="0" t="0" r="381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DF7F" w14:textId="77777777" w:rsidR="003F36C9" w:rsidRDefault="003F36C9" w:rsidP="003F36C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30F98588" wp14:editId="6F846E45">
            <wp:extent cx="3436918" cy="1806097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E3B4" w14:textId="77777777" w:rsidR="003F36C9" w:rsidRDefault="003F36C9" w:rsidP="003F36C9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4687524A" wp14:editId="506CB939">
            <wp:extent cx="3010161" cy="17527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3EB2" w14:textId="77777777" w:rsidR="003F36C9" w:rsidRDefault="003F36C9" w:rsidP="003F36C9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760A9F76" wp14:editId="10947751">
            <wp:extent cx="5274310" cy="16052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DF06" w14:textId="77777777" w:rsidR="003F36C9" w:rsidRPr="00E4437C" w:rsidRDefault="003F36C9" w:rsidP="003F36C9">
      <w:pPr>
        <w:widowControl/>
        <w:spacing w:line="240" w:lineRule="auto"/>
        <w:jc w:val="left"/>
      </w:pPr>
      <w:r>
        <w:br w:type="page"/>
      </w:r>
    </w:p>
    <w:p w14:paraId="4A81B109" w14:textId="77777777" w:rsidR="003F36C9" w:rsidRDefault="003F36C9" w:rsidP="003F36C9">
      <w:pPr>
        <w:pStyle w:val="3"/>
      </w:pPr>
      <w:bookmarkStart w:id="67" w:name="_Toc10993313"/>
      <w:bookmarkStart w:id="68" w:name="_Toc10993551"/>
      <w:r>
        <w:rPr>
          <w:rFonts w:hint="eastAsia"/>
        </w:rPr>
        <w:lastRenderedPageBreak/>
        <w:t>利用</w:t>
      </w:r>
      <w:r>
        <w:rPr>
          <w:rFonts w:hint="eastAsia"/>
        </w:rPr>
        <w:t>hue</w:t>
      </w:r>
      <w:r>
        <w:rPr>
          <w:rFonts w:hint="eastAsia"/>
        </w:rPr>
        <w:t>调度</w:t>
      </w:r>
      <w:r>
        <w:rPr>
          <w:rFonts w:hint="eastAsia"/>
        </w:rPr>
        <w:t>MapReduce</w:t>
      </w:r>
      <w:r>
        <w:rPr>
          <w:rFonts w:hint="eastAsia"/>
        </w:rPr>
        <w:t>程序</w:t>
      </w:r>
      <w:bookmarkEnd w:id="67"/>
      <w:bookmarkEnd w:id="68"/>
    </w:p>
    <w:p w14:paraId="6C719307" w14:textId="77777777" w:rsidR="003F36C9" w:rsidRDefault="003F36C9" w:rsidP="003F36C9">
      <w:pPr>
        <w:spacing w:line="360" w:lineRule="auto"/>
        <w:ind w:firstLineChars="200" w:firstLine="480"/>
        <w:rPr>
          <w:sz w:val="24"/>
        </w:rPr>
      </w:pPr>
      <w:r w:rsidRPr="0074331B">
        <w:rPr>
          <w:rFonts w:hint="eastAsia"/>
          <w:sz w:val="24"/>
        </w:rPr>
        <w:t>利用</w:t>
      </w:r>
      <w:r w:rsidRPr="0074331B">
        <w:rPr>
          <w:sz w:val="24"/>
        </w:rPr>
        <w:t>hue</w:t>
      </w:r>
      <w:r w:rsidRPr="0074331B">
        <w:rPr>
          <w:sz w:val="24"/>
        </w:rPr>
        <w:t>提交</w:t>
      </w:r>
      <w:r w:rsidRPr="0074331B">
        <w:rPr>
          <w:sz w:val="24"/>
        </w:rPr>
        <w:t>MapReduce</w:t>
      </w:r>
      <w:r w:rsidRPr="0074331B">
        <w:rPr>
          <w:sz w:val="24"/>
        </w:rPr>
        <w:t>程序</w:t>
      </w:r>
    </w:p>
    <w:p w14:paraId="5C225326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AB2253C" wp14:editId="0F4B3B3A">
            <wp:extent cx="5274310" cy="2263140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D051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42BDE09" wp14:editId="31F1E16D">
            <wp:extent cx="5274310" cy="25450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8266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761EA7E" wp14:editId="726D99B8">
            <wp:extent cx="5274310" cy="8235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6E20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1AF1FA7" wp14:editId="665E3497">
            <wp:extent cx="5274310" cy="11804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B11F" w14:textId="77777777" w:rsidR="003F36C9" w:rsidRDefault="003F36C9" w:rsidP="003F36C9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1B4FB088" w14:textId="77777777" w:rsidR="003F36C9" w:rsidRDefault="003F36C9" w:rsidP="003F36C9">
      <w:pPr>
        <w:pStyle w:val="3"/>
      </w:pPr>
      <w:bookmarkStart w:id="69" w:name="_Toc10993314"/>
      <w:bookmarkStart w:id="70" w:name="_Toc10993552"/>
      <w:r>
        <w:lastRenderedPageBreak/>
        <w:t>利用</w:t>
      </w:r>
      <w:r>
        <w:t>Hue</w:t>
      </w:r>
      <w:r>
        <w:t>配置定时调度任务</w:t>
      </w:r>
      <w:bookmarkEnd w:id="69"/>
      <w:bookmarkEnd w:id="70"/>
    </w:p>
    <w:p w14:paraId="5B3402B5" w14:textId="77777777" w:rsidR="003F36C9" w:rsidRDefault="003F36C9" w:rsidP="003F36C9">
      <w:pPr>
        <w:spacing w:line="360" w:lineRule="auto"/>
        <w:ind w:firstLineChars="200" w:firstLine="480"/>
        <w:rPr>
          <w:sz w:val="24"/>
        </w:rPr>
      </w:pPr>
      <w:r w:rsidRPr="004F0805">
        <w:rPr>
          <w:sz w:val="24"/>
        </w:rPr>
        <w:t>在</w:t>
      </w:r>
      <w:r w:rsidRPr="004F0805">
        <w:rPr>
          <w:sz w:val="24"/>
        </w:rPr>
        <w:t>hue</w:t>
      </w:r>
      <w:r w:rsidRPr="004F0805">
        <w:rPr>
          <w:sz w:val="24"/>
        </w:rPr>
        <w:t>中</w:t>
      </w:r>
      <w:r w:rsidRPr="004F0805">
        <w:rPr>
          <w:rFonts w:hint="eastAsia"/>
          <w:sz w:val="24"/>
        </w:rPr>
        <w:t>，</w:t>
      </w:r>
      <w:r w:rsidRPr="004F0805">
        <w:rPr>
          <w:sz w:val="24"/>
        </w:rPr>
        <w:t>也可以针对</w:t>
      </w:r>
      <w:r w:rsidRPr="004F0805">
        <w:rPr>
          <w:sz w:val="24"/>
        </w:rPr>
        <w:t>workflow</w:t>
      </w:r>
      <w:r w:rsidRPr="004F0805">
        <w:rPr>
          <w:sz w:val="24"/>
        </w:rPr>
        <w:t>配置定时调度任务</w:t>
      </w:r>
      <w:r w:rsidRPr="004F0805">
        <w:rPr>
          <w:rFonts w:hint="eastAsia"/>
          <w:sz w:val="24"/>
        </w:rPr>
        <w:t>，</w:t>
      </w:r>
      <w:r w:rsidRPr="004F0805">
        <w:rPr>
          <w:sz w:val="24"/>
        </w:rPr>
        <w:t>具体操作如下</w:t>
      </w:r>
      <w:r w:rsidRPr="004F0805">
        <w:rPr>
          <w:rFonts w:hint="eastAsia"/>
          <w:sz w:val="24"/>
        </w:rPr>
        <w:t>：</w:t>
      </w:r>
    </w:p>
    <w:p w14:paraId="7558C785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714667D" wp14:editId="74AC96E2">
            <wp:extent cx="4770533" cy="2568163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3D7D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C255543" wp14:editId="5F44BA3D">
            <wp:extent cx="5274310" cy="22656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CE23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AA99A43" wp14:editId="078FEFF5">
            <wp:extent cx="5274310" cy="136525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D382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7F547E5" wp14:editId="57D3F761">
            <wp:extent cx="4533900" cy="16611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9" cy="166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DDF3" w14:textId="77777777" w:rsidR="003F36C9" w:rsidRDefault="003F36C9" w:rsidP="003F36C9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lastRenderedPageBreak/>
        <w:t>一定要注意时区的问题</w:t>
      </w:r>
      <w:r>
        <w:rPr>
          <w:rFonts w:hint="eastAsia"/>
          <w:sz w:val="24"/>
        </w:rPr>
        <w:t>，</w:t>
      </w:r>
      <w:r>
        <w:rPr>
          <w:sz w:val="24"/>
        </w:rPr>
        <w:t>否则调度就出错了</w:t>
      </w:r>
      <w:r>
        <w:rPr>
          <w:rFonts w:hint="eastAsia"/>
          <w:sz w:val="24"/>
        </w:rPr>
        <w:t>。保存之后就可以提交定时任务。</w:t>
      </w:r>
    </w:p>
    <w:p w14:paraId="07EF6957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9C6203F" wp14:editId="40D01330">
            <wp:extent cx="3109229" cy="1272650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E055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97CED7C" wp14:editId="18AF67BF">
            <wp:extent cx="5274310" cy="137668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D7B3" w14:textId="77777777" w:rsidR="003F36C9" w:rsidRDefault="003F36C9" w:rsidP="003F36C9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点击进去</w:t>
      </w:r>
      <w:r>
        <w:rPr>
          <w:rFonts w:hint="eastAsia"/>
          <w:sz w:val="24"/>
        </w:rPr>
        <w:t>，</w:t>
      </w:r>
      <w:r>
        <w:rPr>
          <w:sz w:val="24"/>
        </w:rPr>
        <w:t>可以看到定时任务的详细信息</w:t>
      </w:r>
      <w:r>
        <w:rPr>
          <w:rFonts w:hint="eastAsia"/>
          <w:sz w:val="24"/>
        </w:rPr>
        <w:t>。</w:t>
      </w:r>
    </w:p>
    <w:p w14:paraId="4309B80E" w14:textId="77777777" w:rsidR="003F36C9" w:rsidRDefault="003F36C9" w:rsidP="003F36C9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C2BB89F" wp14:editId="54566202">
            <wp:extent cx="5274310" cy="1746250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DC9B" w14:textId="77777777" w:rsidR="003F36C9" w:rsidRPr="004F0805" w:rsidRDefault="003F36C9" w:rsidP="003F36C9">
      <w:pPr>
        <w:spacing w:line="360" w:lineRule="auto"/>
        <w:ind w:firstLineChars="200" w:firstLine="420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0FAD40D" wp14:editId="01A5AABA">
            <wp:extent cx="5274310" cy="225107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1940" w14:textId="77777777" w:rsidR="003F36C9" w:rsidRPr="00597B7A" w:rsidRDefault="003F36C9" w:rsidP="003F36C9">
      <w:pPr>
        <w:widowControl/>
        <w:spacing w:line="240" w:lineRule="auto"/>
        <w:jc w:val="left"/>
        <w:rPr>
          <w:rFonts w:hint="eastAsia"/>
        </w:rPr>
      </w:pPr>
      <w:r>
        <w:br w:type="page"/>
      </w:r>
    </w:p>
    <w:p w14:paraId="06D0089B" w14:textId="08DD85C2" w:rsidR="006C4D7D" w:rsidRDefault="006C4D7D" w:rsidP="0080680B">
      <w:pPr>
        <w:pStyle w:val="1"/>
      </w:pPr>
      <w:bookmarkStart w:id="71" w:name="_Toc10993553"/>
      <w:proofErr w:type="spellStart"/>
      <w:r>
        <w:lastRenderedPageBreak/>
        <w:t>Oozie</w:t>
      </w:r>
      <w:proofErr w:type="spellEnd"/>
      <w:r w:rsidR="00E15C48">
        <w:t>任务查看</w:t>
      </w:r>
      <w:r w:rsidR="00E15C48">
        <w:rPr>
          <w:rFonts w:hint="eastAsia"/>
        </w:rPr>
        <w:t>、</w:t>
      </w:r>
      <w:r w:rsidR="00E15C48">
        <w:t>杀死</w:t>
      </w:r>
      <w:bookmarkEnd w:id="71"/>
    </w:p>
    <w:p w14:paraId="3537D497" w14:textId="77777777" w:rsidR="001D1850" w:rsidRPr="001D1850" w:rsidRDefault="001D1850" w:rsidP="001D1850">
      <w:pPr>
        <w:spacing w:line="360" w:lineRule="auto"/>
        <w:ind w:firstLineChars="200" w:firstLine="480"/>
        <w:rPr>
          <w:sz w:val="24"/>
        </w:rPr>
      </w:pPr>
      <w:r w:rsidRPr="001D1850">
        <w:rPr>
          <w:rFonts w:hint="eastAsia"/>
          <w:sz w:val="24"/>
        </w:rPr>
        <w:t>查看所有普通任务</w:t>
      </w:r>
    </w:p>
    <w:p w14:paraId="6C122816" w14:textId="70710931" w:rsidR="00D9063C" w:rsidRPr="00D76DE1" w:rsidRDefault="001D1850" w:rsidP="00D9063C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D76DE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  <w:r w:rsidRPr="00D76DE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jobs</w:t>
      </w:r>
      <w:proofErr w:type="gramEnd"/>
    </w:p>
    <w:p w14:paraId="66A5CE2A" w14:textId="77777777" w:rsidR="001D1850" w:rsidRPr="00D9063C" w:rsidRDefault="001D1850" w:rsidP="00D9063C">
      <w:pPr>
        <w:spacing w:line="360" w:lineRule="auto"/>
        <w:ind w:firstLineChars="200" w:firstLine="480"/>
        <w:rPr>
          <w:sz w:val="24"/>
        </w:rPr>
      </w:pPr>
      <w:r w:rsidRPr="00D9063C">
        <w:rPr>
          <w:rFonts w:hint="eastAsia"/>
          <w:sz w:val="24"/>
        </w:rPr>
        <w:t>查看定时任务</w:t>
      </w:r>
    </w:p>
    <w:p w14:paraId="52886BFA" w14:textId="0EFD6314" w:rsidR="001D1850" w:rsidRPr="002E539F" w:rsidRDefault="001D1850" w:rsidP="002E539F">
      <w:pPr>
        <w:spacing w:line="360" w:lineRule="auto"/>
        <w:ind w:firstLineChars="200" w:firstLine="440"/>
        <w:rPr>
          <w:rFonts w:ascii="Source Code Pro" w:hAnsi="Source Code Pro" w:cs="宋体"/>
          <w:color w:val="C7254E"/>
          <w:sz w:val="22"/>
          <w:shd w:val="clear" w:color="auto" w:fill="F9F2F4"/>
        </w:rPr>
      </w:pPr>
      <w:proofErr w:type="spellStart"/>
      <w:proofErr w:type="gramStart"/>
      <w:r w:rsidRPr="00E50AD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spellEnd"/>
      <w:proofErr w:type="gramEnd"/>
      <w:r w:rsidRPr="00E50AD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jobs -</w:t>
      </w:r>
      <w:proofErr w:type="spellStart"/>
      <w:r w:rsidRPr="00E50AD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jobtype</w:t>
      </w:r>
      <w:proofErr w:type="spellEnd"/>
      <w:r w:rsidRPr="00E50AD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coordinator</w:t>
      </w:r>
    </w:p>
    <w:p w14:paraId="4DBE7430" w14:textId="29CEA553" w:rsidR="001D1850" w:rsidRPr="002E539F" w:rsidRDefault="001D1850" w:rsidP="002E539F">
      <w:pPr>
        <w:spacing w:line="360" w:lineRule="auto"/>
        <w:ind w:firstLineChars="200" w:firstLine="480"/>
        <w:rPr>
          <w:sz w:val="24"/>
        </w:rPr>
      </w:pPr>
      <w:r w:rsidRPr="00D9063C">
        <w:rPr>
          <w:rFonts w:hint="eastAsia"/>
          <w:sz w:val="24"/>
        </w:rPr>
        <w:t>杀死某个任务</w:t>
      </w:r>
      <w:proofErr w:type="spellStart"/>
      <w:r w:rsidRPr="002E539F">
        <w:rPr>
          <w:rFonts w:hint="eastAsia"/>
          <w:sz w:val="24"/>
        </w:rPr>
        <w:t>oozie</w:t>
      </w:r>
      <w:proofErr w:type="spellEnd"/>
      <w:r w:rsidRPr="002E539F">
        <w:rPr>
          <w:rFonts w:hint="eastAsia"/>
          <w:sz w:val="24"/>
        </w:rPr>
        <w:t>可以通过</w:t>
      </w:r>
      <w:proofErr w:type="spellStart"/>
      <w:r w:rsidRPr="002E539F">
        <w:rPr>
          <w:rFonts w:hint="eastAsia"/>
          <w:sz w:val="24"/>
        </w:rPr>
        <w:t>jobid</w:t>
      </w:r>
      <w:proofErr w:type="spellEnd"/>
      <w:r w:rsidRPr="002E539F">
        <w:rPr>
          <w:rFonts w:hint="eastAsia"/>
          <w:sz w:val="24"/>
        </w:rPr>
        <w:t>来杀死某个定时任务</w:t>
      </w:r>
    </w:p>
    <w:p w14:paraId="1E7C264A" w14:textId="77777777" w:rsidR="001D1850" w:rsidRPr="00E50AD1" w:rsidRDefault="001D1850" w:rsidP="00E50AD1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E50AD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gramEnd"/>
      <w:r w:rsidRPr="00E50AD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job -kill [id]</w:t>
      </w:r>
    </w:p>
    <w:p w14:paraId="6C3473BD" w14:textId="77777777" w:rsidR="001D1850" w:rsidRPr="00E50AD1" w:rsidRDefault="001D1850" w:rsidP="00E50AD1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E50AD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oozie</w:t>
      </w:r>
      <w:proofErr w:type="gramEnd"/>
      <w:r w:rsidRPr="00E50AD1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job -kill 0000085-180628150519513-oozie-root-C</w:t>
      </w:r>
    </w:p>
    <w:p w14:paraId="0AC242E3" w14:textId="7BE4EAA9" w:rsidR="001D1850" w:rsidRDefault="001D1850" w:rsidP="001D1850"/>
    <w:sectPr w:rsidR="001D1850">
      <w:headerReference w:type="default" r:id="rId62"/>
      <w:footerReference w:type="default" r:id="rId63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928158" w14:textId="77777777" w:rsidR="000D5B8F" w:rsidRDefault="000D5B8F">
      <w:r>
        <w:separator/>
      </w:r>
    </w:p>
  </w:endnote>
  <w:endnote w:type="continuationSeparator" w:id="0">
    <w:p w14:paraId="6C72B074" w14:textId="77777777" w:rsidR="000D5B8F" w:rsidRDefault="000D5B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9E8ECA" w14:textId="77777777" w:rsidR="00110A1F" w:rsidRDefault="00110A1F">
    <w:pPr>
      <w:pStyle w:val="a3"/>
      <w:jc w:val="center"/>
    </w:pPr>
    <w:r>
      <w:rPr>
        <w:rFonts w:hint="eastAsia"/>
        <w:noProof/>
        <w:lang w:val="en-US" w:eastAsia="zh-CN"/>
      </w:rPr>
      <w:drawing>
        <wp:anchor distT="0" distB="0" distL="114300" distR="114300" simplePos="0" relativeHeight="251657216" behindDoc="1" locked="0" layoutInCell="1" allowOverlap="1" wp14:anchorId="54AE1D64" wp14:editId="36AA5E45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</w:t>
    </w:r>
    <w:proofErr w:type="spellEnd"/>
    <w:r>
      <w:rPr>
        <w:rFonts w:ascii="微软雅黑" w:eastAsia="微软雅黑" w:hAnsi="微软雅黑" w:cs="微软雅黑" w:hint="eastAsia"/>
        <w:sz w:val="20"/>
        <w:szCs w:val="20"/>
      </w:rPr>
      <w:t xml:space="preserve">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A1C998" w14:textId="77777777" w:rsidR="000D5B8F" w:rsidRDefault="000D5B8F">
      <w:r>
        <w:separator/>
      </w:r>
    </w:p>
  </w:footnote>
  <w:footnote w:type="continuationSeparator" w:id="0">
    <w:p w14:paraId="7766A9B9" w14:textId="77777777" w:rsidR="000D5B8F" w:rsidRDefault="000D5B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8F719A" w14:textId="77777777" w:rsidR="00110A1F" w:rsidRDefault="00110A1F">
    <w:pPr>
      <w:pStyle w:val="a5"/>
    </w:pPr>
    <w:r>
      <w:rPr>
        <w:noProof/>
        <w:lang w:val="en-US" w:eastAsia="zh-CN"/>
      </w:rPr>
      <w:drawing>
        <wp:anchor distT="0" distB="0" distL="114300" distR="114300" simplePos="0" relativeHeight="251658240" behindDoc="0" locked="0" layoutInCell="1" allowOverlap="1" wp14:anchorId="5D7E0AF8" wp14:editId="4777A97E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76330D"/>
    <w:multiLevelType w:val="multilevel"/>
    <w:tmpl w:val="F3A47C82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239"/>
    <w:rsid w:val="00000374"/>
    <w:rsid w:val="00001056"/>
    <w:rsid w:val="0000165F"/>
    <w:rsid w:val="00001D70"/>
    <w:rsid w:val="000027D1"/>
    <w:rsid w:val="00002897"/>
    <w:rsid w:val="00002912"/>
    <w:rsid w:val="00004118"/>
    <w:rsid w:val="00004872"/>
    <w:rsid w:val="00005523"/>
    <w:rsid w:val="0000554F"/>
    <w:rsid w:val="00005B03"/>
    <w:rsid w:val="00006BAB"/>
    <w:rsid w:val="00007076"/>
    <w:rsid w:val="00007232"/>
    <w:rsid w:val="000077EE"/>
    <w:rsid w:val="00010807"/>
    <w:rsid w:val="000122D7"/>
    <w:rsid w:val="00012364"/>
    <w:rsid w:val="00012AA7"/>
    <w:rsid w:val="0001335B"/>
    <w:rsid w:val="00013A38"/>
    <w:rsid w:val="00014286"/>
    <w:rsid w:val="0001469D"/>
    <w:rsid w:val="00014D0A"/>
    <w:rsid w:val="00014FDB"/>
    <w:rsid w:val="00015439"/>
    <w:rsid w:val="000156BD"/>
    <w:rsid w:val="00015C2B"/>
    <w:rsid w:val="00016995"/>
    <w:rsid w:val="000173E7"/>
    <w:rsid w:val="00017B6E"/>
    <w:rsid w:val="0002031C"/>
    <w:rsid w:val="000216AE"/>
    <w:rsid w:val="00022134"/>
    <w:rsid w:val="00022AB5"/>
    <w:rsid w:val="00023393"/>
    <w:rsid w:val="00024D08"/>
    <w:rsid w:val="00026762"/>
    <w:rsid w:val="00026F4A"/>
    <w:rsid w:val="00027013"/>
    <w:rsid w:val="000306B7"/>
    <w:rsid w:val="00030A30"/>
    <w:rsid w:val="0003274E"/>
    <w:rsid w:val="00032801"/>
    <w:rsid w:val="000337AE"/>
    <w:rsid w:val="000345C9"/>
    <w:rsid w:val="00034849"/>
    <w:rsid w:val="00035C47"/>
    <w:rsid w:val="00036BDD"/>
    <w:rsid w:val="000406C9"/>
    <w:rsid w:val="0004178D"/>
    <w:rsid w:val="0004182B"/>
    <w:rsid w:val="0004200D"/>
    <w:rsid w:val="00042E6C"/>
    <w:rsid w:val="00043538"/>
    <w:rsid w:val="00043C89"/>
    <w:rsid w:val="00043D37"/>
    <w:rsid w:val="00044B57"/>
    <w:rsid w:val="00046024"/>
    <w:rsid w:val="00046A9B"/>
    <w:rsid w:val="00047289"/>
    <w:rsid w:val="00047A7A"/>
    <w:rsid w:val="000511F8"/>
    <w:rsid w:val="00051E9A"/>
    <w:rsid w:val="00052799"/>
    <w:rsid w:val="00052AB8"/>
    <w:rsid w:val="00053734"/>
    <w:rsid w:val="000538E5"/>
    <w:rsid w:val="0005467B"/>
    <w:rsid w:val="000557A8"/>
    <w:rsid w:val="00060CDC"/>
    <w:rsid w:val="00061B31"/>
    <w:rsid w:val="00061BBE"/>
    <w:rsid w:val="00062F21"/>
    <w:rsid w:val="00063BBD"/>
    <w:rsid w:val="0006404E"/>
    <w:rsid w:val="00064158"/>
    <w:rsid w:val="00065D1F"/>
    <w:rsid w:val="000660B3"/>
    <w:rsid w:val="00067099"/>
    <w:rsid w:val="00067D6D"/>
    <w:rsid w:val="00070277"/>
    <w:rsid w:val="00070856"/>
    <w:rsid w:val="00072B03"/>
    <w:rsid w:val="00073901"/>
    <w:rsid w:val="000757FD"/>
    <w:rsid w:val="00076693"/>
    <w:rsid w:val="00077522"/>
    <w:rsid w:val="00077C5C"/>
    <w:rsid w:val="00081DCB"/>
    <w:rsid w:val="000822F5"/>
    <w:rsid w:val="00082D2C"/>
    <w:rsid w:val="00083925"/>
    <w:rsid w:val="00083C52"/>
    <w:rsid w:val="00083ED8"/>
    <w:rsid w:val="0008404E"/>
    <w:rsid w:val="00085B7F"/>
    <w:rsid w:val="000860AB"/>
    <w:rsid w:val="0008657D"/>
    <w:rsid w:val="000875EA"/>
    <w:rsid w:val="000879E8"/>
    <w:rsid w:val="00087E1C"/>
    <w:rsid w:val="000924A9"/>
    <w:rsid w:val="00092871"/>
    <w:rsid w:val="000931B4"/>
    <w:rsid w:val="0009341C"/>
    <w:rsid w:val="00094FA0"/>
    <w:rsid w:val="000957C0"/>
    <w:rsid w:val="00095E74"/>
    <w:rsid w:val="00096C46"/>
    <w:rsid w:val="00096F14"/>
    <w:rsid w:val="000979E1"/>
    <w:rsid w:val="000A027A"/>
    <w:rsid w:val="000A08E2"/>
    <w:rsid w:val="000A0EB9"/>
    <w:rsid w:val="000A10E5"/>
    <w:rsid w:val="000A132A"/>
    <w:rsid w:val="000A14C6"/>
    <w:rsid w:val="000A2B45"/>
    <w:rsid w:val="000A2FF9"/>
    <w:rsid w:val="000A3C44"/>
    <w:rsid w:val="000A3DD2"/>
    <w:rsid w:val="000A5272"/>
    <w:rsid w:val="000A579F"/>
    <w:rsid w:val="000A613E"/>
    <w:rsid w:val="000A69BE"/>
    <w:rsid w:val="000A7606"/>
    <w:rsid w:val="000B1373"/>
    <w:rsid w:val="000B15AE"/>
    <w:rsid w:val="000B3001"/>
    <w:rsid w:val="000B4781"/>
    <w:rsid w:val="000B4A58"/>
    <w:rsid w:val="000B565A"/>
    <w:rsid w:val="000B69F0"/>
    <w:rsid w:val="000B7018"/>
    <w:rsid w:val="000C0529"/>
    <w:rsid w:val="000C07DF"/>
    <w:rsid w:val="000C0E10"/>
    <w:rsid w:val="000C2A8F"/>
    <w:rsid w:val="000C2D64"/>
    <w:rsid w:val="000C3BE9"/>
    <w:rsid w:val="000C4491"/>
    <w:rsid w:val="000C54C3"/>
    <w:rsid w:val="000C668F"/>
    <w:rsid w:val="000C6E51"/>
    <w:rsid w:val="000C6F07"/>
    <w:rsid w:val="000C720C"/>
    <w:rsid w:val="000C72F9"/>
    <w:rsid w:val="000C7BF0"/>
    <w:rsid w:val="000D0C01"/>
    <w:rsid w:val="000D15F0"/>
    <w:rsid w:val="000D1AAF"/>
    <w:rsid w:val="000D350F"/>
    <w:rsid w:val="000D4857"/>
    <w:rsid w:val="000D4D97"/>
    <w:rsid w:val="000D5A5E"/>
    <w:rsid w:val="000D5B8F"/>
    <w:rsid w:val="000D70A6"/>
    <w:rsid w:val="000D7FCB"/>
    <w:rsid w:val="000E07A5"/>
    <w:rsid w:val="000E2705"/>
    <w:rsid w:val="000E2CDC"/>
    <w:rsid w:val="000E5CC2"/>
    <w:rsid w:val="000E5F13"/>
    <w:rsid w:val="000E62DE"/>
    <w:rsid w:val="000E65F1"/>
    <w:rsid w:val="000E772D"/>
    <w:rsid w:val="000E7F56"/>
    <w:rsid w:val="000F1657"/>
    <w:rsid w:val="000F1E3E"/>
    <w:rsid w:val="000F1ED3"/>
    <w:rsid w:val="000F3D47"/>
    <w:rsid w:val="000F5F50"/>
    <w:rsid w:val="000F6363"/>
    <w:rsid w:val="000F63A2"/>
    <w:rsid w:val="000F7A10"/>
    <w:rsid w:val="001018BF"/>
    <w:rsid w:val="00102E02"/>
    <w:rsid w:val="001049CF"/>
    <w:rsid w:val="00105B1A"/>
    <w:rsid w:val="00107EFB"/>
    <w:rsid w:val="00110412"/>
    <w:rsid w:val="001106DE"/>
    <w:rsid w:val="00110A1F"/>
    <w:rsid w:val="00110B6C"/>
    <w:rsid w:val="001116B6"/>
    <w:rsid w:val="001116C7"/>
    <w:rsid w:val="00112ECF"/>
    <w:rsid w:val="00113784"/>
    <w:rsid w:val="00113E9F"/>
    <w:rsid w:val="00116DCA"/>
    <w:rsid w:val="00117BFB"/>
    <w:rsid w:val="00117DC6"/>
    <w:rsid w:val="00120D89"/>
    <w:rsid w:val="001211F6"/>
    <w:rsid w:val="00121CD6"/>
    <w:rsid w:val="00122190"/>
    <w:rsid w:val="0012243D"/>
    <w:rsid w:val="001256FE"/>
    <w:rsid w:val="00125D58"/>
    <w:rsid w:val="00125F5A"/>
    <w:rsid w:val="001268B8"/>
    <w:rsid w:val="00126D0F"/>
    <w:rsid w:val="0013128D"/>
    <w:rsid w:val="0013172E"/>
    <w:rsid w:val="00131EC5"/>
    <w:rsid w:val="001324A8"/>
    <w:rsid w:val="00132BAF"/>
    <w:rsid w:val="00132EE8"/>
    <w:rsid w:val="00134375"/>
    <w:rsid w:val="00134C05"/>
    <w:rsid w:val="001368AC"/>
    <w:rsid w:val="001370F8"/>
    <w:rsid w:val="001376B1"/>
    <w:rsid w:val="0014023B"/>
    <w:rsid w:val="001402B0"/>
    <w:rsid w:val="00141878"/>
    <w:rsid w:val="0014286F"/>
    <w:rsid w:val="001437A2"/>
    <w:rsid w:val="001448C9"/>
    <w:rsid w:val="00145A5E"/>
    <w:rsid w:val="00150030"/>
    <w:rsid w:val="001507C7"/>
    <w:rsid w:val="00151B34"/>
    <w:rsid w:val="001526C2"/>
    <w:rsid w:val="001543C6"/>
    <w:rsid w:val="001546E6"/>
    <w:rsid w:val="00154D22"/>
    <w:rsid w:val="001556F9"/>
    <w:rsid w:val="001576A1"/>
    <w:rsid w:val="001579E7"/>
    <w:rsid w:val="00160BEB"/>
    <w:rsid w:val="0016275F"/>
    <w:rsid w:val="001627BC"/>
    <w:rsid w:val="00162B55"/>
    <w:rsid w:val="001630BD"/>
    <w:rsid w:val="0016396A"/>
    <w:rsid w:val="00164FF0"/>
    <w:rsid w:val="00166EC4"/>
    <w:rsid w:val="0016715F"/>
    <w:rsid w:val="00167F72"/>
    <w:rsid w:val="001706BA"/>
    <w:rsid w:val="00170B0C"/>
    <w:rsid w:val="0017129F"/>
    <w:rsid w:val="00171F7F"/>
    <w:rsid w:val="0017214A"/>
    <w:rsid w:val="001728A5"/>
    <w:rsid w:val="00172A59"/>
    <w:rsid w:val="00173398"/>
    <w:rsid w:val="00180D5F"/>
    <w:rsid w:val="00181374"/>
    <w:rsid w:val="0018151B"/>
    <w:rsid w:val="00183309"/>
    <w:rsid w:val="0018358C"/>
    <w:rsid w:val="001853C0"/>
    <w:rsid w:val="00186B29"/>
    <w:rsid w:val="00186C1E"/>
    <w:rsid w:val="00187B4D"/>
    <w:rsid w:val="0019007B"/>
    <w:rsid w:val="001900A4"/>
    <w:rsid w:val="0019020C"/>
    <w:rsid w:val="001903A8"/>
    <w:rsid w:val="00190CD9"/>
    <w:rsid w:val="00192670"/>
    <w:rsid w:val="0019496A"/>
    <w:rsid w:val="00194D98"/>
    <w:rsid w:val="00195959"/>
    <w:rsid w:val="00195A41"/>
    <w:rsid w:val="00196293"/>
    <w:rsid w:val="0019644D"/>
    <w:rsid w:val="00196B2E"/>
    <w:rsid w:val="00196EAA"/>
    <w:rsid w:val="00197712"/>
    <w:rsid w:val="001A0236"/>
    <w:rsid w:val="001A0331"/>
    <w:rsid w:val="001A04BE"/>
    <w:rsid w:val="001A12B7"/>
    <w:rsid w:val="001A1593"/>
    <w:rsid w:val="001A3BE9"/>
    <w:rsid w:val="001A4145"/>
    <w:rsid w:val="001A42C7"/>
    <w:rsid w:val="001A5780"/>
    <w:rsid w:val="001A5F30"/>
    <w:rsid w:val="001A6052"/>
    <w:rsid w:val="001A6185"/>
    <w:rsid w:val="001A793C"/>
    <w:rsid w:val="001B0A2C"/>
    <w:rsid w:val="001B122D"/>
    <w:rsid w:val="001B13F6"/>
    <w:rsid w:val="001B233F"/>
    <w:rsid w:val="001B302F"/>
    <w:rsid w:val="001B3138"/>
    <w:rsid w:val="001B3B37"/>
    <w:rsid w:val="001B3EA8"/>
    <w:rsid w:val="001B58E0"/>
    <w:rsid w:val="001B5B7A"/>
    <w:rsid w:val="001B7AAC"/>
    <w:rsid w:val="001B7DA0"/>
    <w:rsid w:val="001B7FA8"/>
    <w:rsid w:val="001C01AC"/>
    <w:rsid w:val="001C06D6"/>
    <w:rsid w:val="001C15D9"/>
    <w:rsid w:val="001C1852"/>
    <w:rsid w:val="001C3C44"/>
    <w:rsid w:val="001C50A6"/>
    <w:rsid w:val="001C5FD2"/>
    <w:rsid w:val="001C73FA"/>
    <w:rsid w:val="001C79DA"/>
    <w:rsid w:val="001D030F"/>
    <w:rsid w:val="001D12BA"/>
    <w:rsid w:val="001D1850"/>
    <w:rsid w:val="001D1ECD"/>
    <w:rsid w:val="001D27F5"/>
    <w:rsid w:val="001D48C1"/>
    <w:rsid w:val="001D496A"/>
    <w:rsid w:val="001D539E"/>
    <w:rsid w:val="001E016C"/>
    <w:rsid w:val="001E0956"/>
    <w:rsid w:val="001E0ABC"/>
    <w:rsid w:val="001E0E7C"/>
    <w:rsid w:val="001E0F27"/>
    <w:rsid w:val="001E1C54"/>
    <w:rsid w:val="001E2A42"/>
    <w:rsid w:val="001E3C4B"/>
    <w:rsid w:val="001E3D3B"/>
    <w:rsid w:val="001E60FF"/>
    <w:rsid w:val="001E6706"/>
    <w:rsid w:val="001E7A6B"/>
    <w:rsid w:val="001F0461"/>
    <w:rsid w:val="001F0773"/>
    <w:rsid w:val="001F181D"/>
    <w:rsid w:val="001F2C66"/>
    <w:rsid w:val="001F315C"/>
    <w:rsid w:val="001F4D15"/>
    <w:rsid w:val="001F52E2"/>
    <w:rsid w:val="0020011C"/>
    <w:rsid w:val="00201A22"/>
    <w:rsid w:val="0020290C"/>
    <w:rsid w:val="00202DCA"/>
    <w:rsid w:val="00203578"/>
    <w:rsid w:val="0020391C"/>
    <w:rsid w:val="00204D59"/>
    <w:rsid w:val="00205990"/>
    <w:rsid w:val="0020662F"/>
    <w:rsid w:val="002072E2"/>
    <w:rsid w:val="002074D5"/>
    <w:rsid w:val="002077A2"/>
    <w:rsid w:val="00207DA1"/>
    <w:rsid w:val="0021021E"/>
    <w:rsid w:val="00210D83"/>
    <w:rsid w:val="00210F0C"/>
    <w:rsid w:val="0021166B"/>
    <w:rsid w:val="00213322"/>
    <w:rsid w:val="002139FC"/>
    <w:rsid w:val="00214629"/>
    <w:rsid w:val="0021512C"/>
    <w:rsid w:val="0021550A"/>
    <w:rsid w:val="002155F1"/>
    <w:rsid w:val="00215E14"/>
    <w:rsid w:val="00217E5D"/>
    <w:rsid w:val="00220D47"/>
    <w:rsid w:val="00221488"/>
    <w:rsid w:val="002223A8"/>
    <w:rsid w:val="0022354F"/>
    <w:rsid w:val="00223A80"/>
    <w:rsid w:val="00224B26"/>
    <w:rsid w:val="00225469"/>
    <w:rsid w:val="00227156"/>
    <w:rsid w:val="002307C7"/>
    <w:rsid w:val="00230CC6"/>
    <w:rsid w:val="0023135D"/>
    <w:rsid w:val="002314C2"/>
    <w:rsid w:val="0023179C"/>
    <w:rsid w:val="00232841"/>
    <w:rsid w:val="0023313A"/>
    <w:rsid w:val="0023412C"/>
    <w:rsid w:val="002348D2"/>
    <w:rsid w:val="0023629B"/>
    <w:rsid w:val="0023679A"/>
    <w:rsid w:val="00237697"/>
    <w:rsid w:val="00237CFF"/>
    <w:rsid w:val="00240F4A"/>
    <w:rsid w:val="00241566"/>
    <w:rsid w:val="0024297B"/>
    <w:rsid w:val="002441F0"/>
    <w:rsid w:val="002441FF"/>
    <w:rsid w:val="00246B9E"/>
    <w:rsid w:val="00246F88"/>
    <w:rsid w:val="00247ECF"/>
    <w:rsid w:val="002504FA"/>
    <w:rsid w:val="0025081F"/>
    <w:rsid w:val="002508DD"/>
    <w:rsid w:val="00250BED"/>
    <w:rsid w:val="002518A2"/>
    <w:rsid w:val="0025289E"/>
    <w:rsid w:val="002529AB"/>
    <w:rsid w:val="00252EA8"/>
    <w:rsid w:val="00253CE9"/>
    <w:rsid w:val="0025435F"/>
    <w:rsid w:val="00254D49"/>
    <w:rsid w:val="00256D9B"/>
    <w:rsid w:val="002577EE"/>
    <w:rsid w:val="00261002"/>
    <w:rsid w:val="0026111A"/>
    <w:rsid w:val="002619D9"/>
    <w:rsid w:val="00262666"/>
    <w:rsid w:val="002626D7"/>
    <w:rsid w:val="00263223"/>
    <w:rsid w:val="002643B1"/>
    <w:rsid w:val="00264884"/>
    <w:rsid w:val="00265CC9"/>
    <w:rsid w:val="00266D86"/>
    <w:rsid w:val="002673A1"/>
    <w:rsid w:val="00267A73"/>
    <w:rsid w:val="00267D2A"/>
    <w:rsid w:val="002701A4"/>
    <w:rsid w:val="002715AB"/>
    <w:rsid w:val="0027480E"/>
    <w:rsid w:val="002751D4"/>
    <w:rsid w:val="00275986"/>
    <w:rsid w:val="00277251"/>
    <w:rsid w:val="002808EF"/>
    <w:rsid w:val="00280BEB"/>
    <w:rsid w:val="002817C9"/>
    <w:rsid w:val="00281985"/>
    <w:rsid w:val="00281AC8"/>
    <w:rsid w:val="00281BEA"/>
    <w:rsid w:val="002823F0"/>
    <w:rsid w:val="00283361"/>
    <w:rsid w:val="002836A8"/>
    <w:rsid w:val="00287050"/>
    <w:rsid w:val="00291B61"/>
    <w:rsid w:val="00293118"/>
    <w:rsid w:val="002944E8"/>
    <w:rsid w:val="0029481F"/>
    <w:rsid w:val="002959AA"/>
    <w:rsid w:val="00295F84"/>
    <w:rsid w:val="0029657A"/>
    <w:rsid w:val="0029763F"/>
    <w:rsid w:val="002976B3"/>
    <w:rsid w:val="002A0136"/>
    <w:rsid w:val="002A181E"/>
    <w:rsid w:val="002A1A02"/>
    <w:rsid w:val="002A1D9D"/>
    <w:rsid w:val="002A26D1"/>
    <w:rsid w:val="002A41AE"/>
    <w:rsid w:val="002A5D9B"/>
    <w:rsid w:val="002A7C19"/>
    <w:rsid w:val="002A7C36"/>
    <w:rsid w:val="002A7E67"/>
    <w:rsid w:val="002B10F1"/>
    <w:rsid w:val="002B144D"/>
    <w:rsid w:val="002B2A3D"/>
    <w:rsid w:val="002B424B"/>
    <w:rsid w:val="002B4B2D"/>
    <w:rsid w:val="002B6098"/>
    <w:rsid w:val="002B63A9"/>
    <w:rsid w:val="002B6E6D"/>
    <w:rsid w:val="002B72DA"/>
    <w:rsid w:val="002B74E3"/>
    <w:rsid w:val="002C00AA"/>
    <w:rsid w:val="002C110F"/>
    <w:rsid w:val="002C2D6C"/>
    <w:rsid w:val="002C372C"/>
    <w:rsid w:val="002C4332"/>
    <w:rsid w:val="002C5833"/>
    <w:rsid w:val="002C6FB3"/>
    <w:rsid w:val="002C718F"/>
    <w:rsid w:val="002C7E92"/>
    <w:rsid w:val="002D0DF5"/>
    <w:rsid w:val="002D1458"/>
    <w:rsid w:val="002D285C"/>
    <w:rsid w:val="002D5AA8"/>
    <w:rsid w:val="002D6E27"/>
    <w:rsid w:val="002D76F0"/>
    <w:rsid w:val="002D76FA"/>
    <w:rsid w:val="002D7B5A"/>
    <w:rsid w:val="002E0F8E"/>
    <w:rsid w:val="002E162A"/>
    <w:rsid w:val="002E217B"/>
    <w:rsid w:val="002E269F"/>
    <w:rsid w:val="002E5364"/>
    <w:rsid w:val="002E539F"/>
    <w:rsid w:val="002E6D4A"/>
    <w:rsid w:val="002E768F"/>
    <w:rsid w:val="002F0B23"/>
    <w:rsid w:val="002F16C9"/>
    <w:rsid w:val="002F1F26"/>
    <w:rsid w:val="002F237E"/>
    <w:rsid w:val="002F4D9C"/>
    <w:rsid w:val="002F4FCE"/>
    <w:rsid w:val="002F6025"/>
    <w:rsid w:val="002F640D"/>
    <w:rsid w:val="002F724D"/>
    <w:rsid w:val="002F7253"/>
    <w:rsid w:val="002F7266"/>
    <w:rsid w:val="003003A4"/>
    <w:rsid w:val="0030147F"/>
    <w:rsid w:val="003016C6"/>
    <w:rsid w:val="00304112"/>
    <w:rsid w:val="00304114"/>
    <w:rsid w:val="00304E18"/>
    <w:rsid w:val="00305D12"/>
    <w:rsid w:val="003067A6"/>
    <w:rsid w:val="0030695C"/>
    <w:rsid w:val="00306C9D"/>
    <w:rsid w:val="00310BC0"/>
    <w:rsid w:val="00311B4F"/>
    <w:rsid w:val="0031277F"/>
    <w:rsid w:val="00313B40"/>
    <w:rsid w:val="0031449A"/>
    <w:rsid w:val="00314C2B"/>
    <w:rsid w:val="0031523E"/>
    <w:rsid w:val="00320330"/>
    <w:rsid w:val="00320359"/>
    <w:rsid w:val="00322313"/>
    <w:rsid w:val="0032345E"/>
    <w:rsid w:val="0032395A"/>
    <w:rsid w:val="003250A5"/>
    <w:rsid w:val="00326C1D"/>
    <w:rsid w:val="00327F17"/>
    <w:rsid w:val="003317C5"/>
    <w:rsid w:val="00331C24"/>
    <w:rsid w:val="00331EEE"/>
    <w:rsid w:val="0033248E"/>
    <w:rsid w:val="00332D6D"/>
    <w:rsid w:val="0033396B"/>
    <w:rsid w:val="00333D57"/>
    <w:rsid w:val="00335E0B"/>
    <w:rsid w:val="00335FB2"/>
    <w:rsid w:val="00335FC6"/>
    <w:rsid w:val="003369A9"/>
    <w:rsid w:val="00336B06"/>
    <w:rsid w:val="00337D8C"/>
    <w:rsid w:val="00340742"/>
    <w:rsid w:val="0034091C"/>
    <w:rsid w:val="00340DEC"/>
    <w:rsid w:val="00340FAB"/>
    <w:rsid w:val="003414FA"/>
    <w:rsid w:val="003426B3"/>
    <w:rsid w:val="00344342"/>
    <w:rsid w:val="00344AAF"/>
    <w:rsid w:val="00344BA9"/>
    <w:rsid w:val="00346948"/>
    <w:rsid w:val="00347328"/>
    <w:rsid w:val="003474FF"/>
    <w:rsid w:val="00347E92"/>
    <w:rsid w:val="00350AA5"/>
    <w:rsid w:val="00351E11"/>
    <w:rsid w:val="00352C01"/>
    <w:rsid w:val="00353C9E"/>
    <w:rsid w:val="00353CFA"/>
    <w:rsid w:val="003563FC"/>
    <w:rsid w:val="00357A99"/>
    <w:rsid w:val="00360137"/>
    <w:rsid w:val="00360597"/>
    <w:rsid w:val="00360A99"/>
    <w:rsid w:val="00360C67"/>
    <w:rsid w:val="00360F84"/>
    <w:rsid w:val="0036413D"/>
    <w:rsid w:val="0036480E"/>
    <w:rsid w:val="00365492"/>
    <w:rsid w:val="003666B8"/>
    <w:rsid w:val="003668C5"/>
    <w:rsid w:val="00366A17"/>
    <w:rsid w:val="0037027A"/>
    <w:rsid w:val="00371B1C"/>
    <w:rsid w:val="00373807"/>
    <w:rsid w:val="003739B8"/>
    <w:rsid w:val="00374096"/>
    <w:rsid w:val="003743D4"/>
    <w:rsid w:val="00374C1D"/>
    <w:rsid w:val="0037507B"/>
    <w:rsid w:val="003756A5"/>
    <w:rsid w:val="00377FBE"/>
    <w:rsid w:val="003801AB"/>
    <w:rsid w:val="00380324"/>
    <w:rsid w:val="00380343"/>
    <w:rsid w:val="00380D90"/>
    <w:rsid w:val="0038147B"/>
    <w:rsid w:val="003815FE"/>
    <w:rsid w:val="00381A0D"/>
    <w:rsid w:val="00381C47"/>
    <w:rsid w:val="00382470"/>
    <w:rsid w:val="003824B9"/>
    <w:rsid w:val="003829FA"/>
    <w:rsid w:val="003858B0"/>
    <w:rsid w:val="00386290"/>
    <w:rsid w:val="003863E8"/>
    <w:rsid w:val="0038683E"/>
    <w:rsid w:val="0038778C"/>
    <w:rsid w:val="003907FF"/>
    <w:rsid w:val="003931A1"/>
    <w:rsid w:val="00393DAE"/>
    <w:rsid w:val="00394049"/>
    <w:rsid w:val="00396439"/>
    <w:rsid w:val="00396AA9"/>
    <w:rsid w:val="00397937"/>
    <w:rsid w:val="003A12E0"/>
    <w:rsid w:val="003A2421"/>
    <w:rsid w:val="003A2432"/>
    <w:rsid w:val="003A303B"/>
    <w:rsid w:val="003A306C"/>
    <w:rsid w:val="003A4B94"/>
    <w:rsid w:val="003A4DD7"/>
    <w:rsid w:val="003A62D3"/>
    <w:rsid w:val="003A6399"/>
    <w:rsid w:val="003A6921"/>
    <w:rsid w:val="003A7BA5"/>
    <w:rsid w:val="003B0329"/>
    <w:rsid w:val="003B03A0"/>
    <w:rsid w:val="003B0682"/>
    <w:rsid w:val="003B3967"/>
    <w:rsid w:val="003B4534"/>
    <w:rsid w:val="003B62EC"/>
    <w:rsid w:val="003B787C"/>
    <w:rsid w:val="003C163A"/>
    <w:rsid w:val="003C189E"/>
    <w:rsid w:val="003C18AC"/>
    <w:rsid w:val="003C1D9D"/>
    <w:rsid w:val="003C2DD6"/>
    <w:rsid w:val="003C2F3A"/>
    <w:rsid w:val="003C2F8A"/>
    <w:rsid w:val="003C35DD"/>
    <w:rsid w:val="003C3BF3"/>
    <w:rsid w:val="003C511D"/>
    <w:rsid w:val="003C5DD0"/>
    <w:rsid w:val="003C5DDB"/>
    <w:rsid w:val="003C7545"/>
    <w:rsid w:val="003C7E7F"/>
    <w:rsid w:val="003D006C"/>
    <w:rsid w:val="003D041D"/>
    <w:rsid w:val="003D0FC7"/>
    <w:rsid w:val="003D137D"/>
    <w:rsid w:val="003D181A"/>
    <w:rsid w:val="003D1BAE"/>
    <w:rsid w:val="003D2560"/>
    <w:rsid w:val="003D3140"/>
    <w:rsid w:val="003D689D"/>
    <w:rsid w:val="003D6EED"/>
    <w:rsid w:val="003D70A2"/>
    <w:rsid w:val="003D7A92"/>
    <w:rsid w:val="003E0ED1"/>
    <w:rsid w:val="003E1B94"/>
    <w:rsid w:val="003E257F"/>
    <w:rsid w:val="003E26ED"/>
    <w:rsid w:val="003E3984"/>
    <w:rsid w:val="003E551A"/>
    <w:rsid w:val="003E625D"/>
    <w:rsid w:val="003E7465"/>
    <w:rsid w:val="003E79F6"/>
    <w:rsid w:val="003F11AE"/>
    <w:rsid w:val="003F1BD9"/>
    <w:rsid w:val="003F36C9"/>
    <w:rsid w:val="003F36E8"/>
    <w:rsid w:val="003F4AC2"/>
    <w:rsid w:val="003F52E7"/>
    <w:rsid w:val="003F6390"/>
    <w:rsid w:val="003F6E34"/>
    <w:rsid w:val="00400451"/>
    <w:rsid w:val="004025F4"/>
    <w:rsid w:val="0040310A"/>
    <w:rsid w:val="00403D1B"/>
    <w:rsid w:val="00404CFF"/>
    <w:rsid w:val="00405DC4"/>
    <w:rsid w:val="004064D6"/>
    <w:rsid w:val="00406C52"/>
    <w:rsid w:val="004101D6"/>
    <w:rsid w:val="00410B0B"/>
    <w:rsid w:val="0041117D"/>
    <w:rsid w:val="00411255"/>
    <w:rsid w:val="00411E5E"/>
    <w:rsid w:val="00412AEC"/>
    <w:rsid w:val="004135EB"/>
    <w:rsid w:val="00413E00"/>
    <w:rsid w:val="00415464"/>
    <w:rsid w:val="00416090"/>
    <w:rsid w:val="00417FE1"/>
    <w:rsid w:val="004204DF"/>
    <w:rsid w:val="0042258B"/>
    <w:rsid w:val="00422752"/>
    <w:rsid w:val="004237ED"/>
    <w:rsid w:val="00423BAA"/>
    <w:rsid w:val="00424DC9"/>
    <w:rsid w:val="00425623"/>
    <w:rsid w:val="00426792"/>
    <w:rsid w:val="0042680D"/>
    <w:rsid w:val="0042741A"/>
    <w:rsid w:val="00427D49"/>
    <w:rsid w:val="00427D95"/>
    <w:rsid w:val="00430582"/>
    <w:rsid w:val="00431A56"/>
    <w:rsid w:val="004338A1"/>
    <w:rsid w:val="00434336"/>
    <w:rsid w:val="00434649"/>
    <w:rsid w:val="004354B9"/>
    <w:rsid w:val="00436331"/>
    <w:rsid w:val="004378A6"/>
    <w:rsid w:val="00437F41"/>
    <w:rsid w:val="00440393"/>
    <w:rsid w:val="00440C6E"/>
    <w:rsid w:val="00440E43"/>
    <w:rsid w:val="004413D2"/>
    <w:rsid w:val="0044175E"/>
    <w:rsid w:val="00441BB1"/>
    <w:rsid w:val="004422DC"/>
    <w:rsid w:val="00443AB6"/>
    <w:rsid w:val="00443EAF"/>
    <w:rsid w:val="00444404"/>
    <w:rsid w:val="00444819"/>
    <w:rsid w:val="00444F21"/>
    <w:rsid w:val="00445680"/>
    <w:rsid w:val="00445B19"/>
    <w:rsid w:val="00445CBE"/>
    <w:rsid w:val="0044764A"/>
    <w:rsid w:val="0045101B"/>
    <w:rsid w:val="0045175E"/>
    <w:rsid w:val="004518E0"/>
    <w:rsid w:val="00451CD8"/>
    <w:rsid w:val="00451FA0"/>
    <w:rsid w:val="0045246F"/>
    <w:rsid w:val="004534D2"/>
    <w:rsid w:val="00453FE5"/>
    <w:rsid w:val="0045459D"/>
    <w:rsid w:val="00454BAF"/>
    <w:rsid w:val="004550E0"/>
    <w:rsid w:val="004572EC"/>
    <w:rsid w:val="004600C4"/>
    <w:rsid w:val="00460725"/>
    <w:rsid w:val="00460949"/>
    <w:rsid w:val="004612D7"/>
    <w:rsid w:val="00461E4C"/>
    <w:rsid w:val="00462040"/>
    <w:rsid w:val="004623EA"/>
    <w:rsid w:val="00462411"/>
    <w:rsid w:val="0046242C"/>
    <w:rsid w:val="00462CA2"/>
    <w:rsid w:val="00463DA9"/>
    <w:rsid w:val="004640B7"/>
    <w:rsid w:val="004653F9"/>
    <w:rsid w:val="00465CFC"/>
    <w:rsid w:val="004663FA"/>
    <w:rsid w:val="0047092E"/>
    <w:rsid w:val="00471399"/>
    <w:rsid w:val="00471825"/>
    <w:rsid w:val="00471F74"/>
    <w:rsid w:val="004726CC"/>
    <w:rsid w:val="00473B39"/>
    <w:rsid w:val="00473FF7"/>
    <w:rsid w:val="004749EC"/>
    <w:rsid w:val="00475904"/>
    <w:rsid w:val="00475968"/>
    <w:rsid w:val="00475AC6"/>
    <w:rsid w:val="00476E6F"/>
    <w:rsid w:val="00477776"/>
    <w:rsid w:val="004801EE"/>
    <w:rsid w:val="004812ED"/>
    <w:rsid w:val="00481C41"/>
    <w:rsid w:val="00482372"/>
    <w:rsid w:val="004831A1"/>
    <w:rsid w:val="00484D8C"/>
    <w:rsid w:val="004859C8"/>
    <w:rsid w:val="00486A2A"/>
    <w:rsid w:val="00486BD5"/>
    <w:rsid w:val="0048729E"/>
    <w:rsid w:val="004879CE"/>
    <w:rsid w:val="00487B7A"/>
    <w:rsid w:val="00491450"/>
    <w:rsid w:val="004928C3"/>
    <w:rsid w:val="0049482E"/>
    <w:rsid w:val="00495454"/>
    <w:rsid w:val="00495F35"/>
    <w:rsid w:val="004961FF"/>
    <w:rsid w:val="00496337"/>
    <w:rsid w:val="004968FC"/>
    <w:rsid w:val="0049789A"/>
    <w:rsid w:val="004A083E"/>
    <w:rsid w:val="004A1587"/>
    <w:rsid w:val="004A2A75"/>
    <w:rsid w:val="004A3354"/>
    <w:rsid w:val="004A5124"/>
    <w:rsid w:val="004A6134"/>
    <w:rsid w:val="004A699A"/>
    <w:rsid w:val="004A781D"/>
    <w:rsid w:val="004B0FAF"/>
    <w:rsid w:val="004B4007"/>
    <w:rsid w:val="004B4AEE"/>
    <w:rsid w:val="004B4C11"/>
    <w:rsid w:val="004B6477"/>
    <w:rsid w:val="004B70B1"/>
    <w:rsid w:val="004B789C"/>
    <w:rsid w:val="004C23A5"/>
    <w:rsid w:val="004C26AD"/>
    <w:rsid w:val="004C45AD"/>
    <w:rsid w:val="004C55CE"/>
    <w:rsid w:val="004C622A"/>
    <w:rsid w:val="004C78BA"/>
    <w:rsid w:val="004D1109"/>
    <w:rsid w:val="004D1439"/>
    <w:rsid w:val="004D1FAB"/>
    <w:rsid w:val="004D209C"/>
    <w:rsid w:val="004D445F"/>
    <w:rsid w:val="004D498B"/>
    <w:rsid w:val="004D55AA"/>
    <w:rsid w:val="004D66BF"/>
    <w:rsid w:val="004D6987"/>
    <w:rsid w:val="004E0C6A"/>
    <w:rsid w:val="004E113C"/>
    <w:rsid w:val="004E19B5"/>
    <w:rsid w:val="004E1DA8"/>
    <w:rsid w:val="004E1E04"/>
    <w:rsid w:val="004E1FE7"/>
    <w:rsid w:val="004E4F4E"/>
    <w:rsid w:val="004E5E7E"/>
    <w:rsid w:val="004E66FC"/>
    <w:rsid w:val="004E72AE"/>
    <w:rsid w:val="004E7717"/>
    <w:rsid w:val="004F0AAF"/>
    <w:rsid w:val="004F0B44"/>
    <w:rsid w:val="004F10D4"/>
    <w:rsid w:val="004F1839"/>
    <w:rsid w:val="004F3582"/>
    <w:rsid w:val="004F47D7"/>
    <w:rsid w:val="004F4A79"/>
    <w:rsid w:val="004F53E7"/>
    <w:rsid w:val="004F5693"/>
    <w:rsid w:val="004F6030"/>
    <w:rsid w:val="004F6265"/>
    <w:rsid w:val="004F6CFF"/>
    <w:rsid w:val="004F787B"/>
    <w:rsid w:val="004F7C51"/>
    <w:rsid w:val="004F7EC3"/>
    <w:rsid w:val="005009E7"/>
    <w:rsid w:val="00500B8E"/>
    <w:rsid w:val="00503FBB"/>
    <w:rsid w:val="005047D8"/>
    <w:rsid w:val="005052AA"/>
    <w:rsid w:val="00507083"/>
    <w:rsid w:val="00507627"/>
    <w:rsid w:val="0051077D"/>
    <w:rsid w:val="00510FBE"/>
    <w:rsid w:val="005117CE"/>
    <w:rsid w:val="00511D79"/>
    <w:rsid w:val="005131FD"/>
    <w:rsid w:val="005135AB"/>
    <w:rsid w:val="005140FE"/>
    <w:rsid w:val="005200C4"/>
    <w:rsid w:val="005223FC"/>
    <w:rsid w:val="00522E10"/>
    <w:rsid w:val="00522EE7"/>
    <w:rsid w:val="005235A5"/>
    <w:rsid w:val="00523D25"/>
    <w:rsid w:val="00524120"/>
    <w:rsid w:val="00525E4C"/>
    <w:rsid w:val="00525F3F"/>
    <w:rsid w:val="00527E1D"/>
    <w:rsid w:val="00530699"/>
    <w:rsid w:val="005314B4"/>
    <w:rsid w:val="00531710"/>
    <w:rsid w:val="00531748"/>
    <w:rsid w:val="005318C4"/>
    <w:rsid w:val="00531BB7"/>
    <w:rsid w:val="00531DD2"/>
    <w:rsid w:val="005324F3"/>
    <w:rsid w:val="0053559C"/>
    <w:rsid w:val="00536ADF"/>
    <w:rsid w:val="00536E83"/>
    <w:rsid w:val="005423F6"/>
    <w:rsid w:val="00543D8D"/>
    <w:rsid w:val="005441ED"/>
    <w:rsid w:val="00544F3C"/>
    <w:rsid w:val="005459F9"/>
    <w:rsid w:val="005520F4"/>
    <w:rsid w:val="005521B9"/>
    <w:rsid w:val="005522FB"/>
    <w:rsid w:val="00553C51"/>
    <w:rsid w:val="0055446D"/>
    <w:rsid w:val="00554DFD"/>
    <w:rsid w:val="00554F55"/>
    <w:rsid w:val="0055544E"/>
    <w:rsid w:val="00555732"/>
    <w:rsid w:val="00555D2C"/>
    <w:rsid w:val="005564DF"/>
    <w:rsid w:val="00556A8E"/>
    <w:rsid w:val="0056132E"/>
    <w:rsid w:val="00563049"/>
    <w:rsid w:val="00563D2D"/>
    <w:rsid w:val="00563F41"/>
    <w:rsid w:val="00564115"/>
    <w:rsid w:val="00565B1A"/>
    <w:rsid w:val="0056763D"/>
    <w:rsid w:val="00567657"/>
    <w:rsid w:val="005677EB"/>
    <w:rsid w:val="0056784D"/>
    <w:rsid w:val="00567C4F"/>
    <w:rsid w:val="00567EA7"/>
    <w:rsid w:val="0057053B"/>
    <w:rsid w:val="00571230"/>
    <w:rsid w:val="0057183A"/>
    <w:rsid w:val="0057190D"/>
    <w:rsid w:val="0057321B"/>
    <w:rsid w:val="005733CA"/>
    <w:rsid w:val="00573501"/>
    <w:rsid w:val="00575006"/>
    <w:rsid w:val="00575502"/>
    <w:rsid w:val="00575ECE"/>
    <w:rsid w:val="005772F3"/>
    <w:rsid w:val="00577562"/>
    <w:rsid w:val="00580136"/>
    <w:rsid w:val="00583850"/>
    <w:rsid w:val="00584661"/>
    <w:rsid w:val="005848B6"/>
    <w:rsid w:val="00585F4F"/>
    <w:rsid w:val="00585FE6"/>
    <w:rsid w:val="00586859"/>
    <w:rsid w:val="00586901"/>
    <w:rsid w:val="00587F56"/>
    <w:rsid w:val="00590E35"/>
    <w:rsid w:val="00591503"/>
    <w:rsid w:val="00592C36"/>
    <w:rsid w:val="005930CA"/>
    <w:rsid w:val="0059474C"/>
    <w:rsid w:val="00594CDD"/>
    <w:rsid w:val="00596CFE"/>
    <w:rsid w:val="0059722E"/>
    <w:rsid w:val="00597C7C"/>
    <w:rsid w:val="00597E13"/>
    <w:rsid w:val="005A01DF"/>
    <w:rsid w:val="005A0BED"/>
    <w:rsid w:val="005A125C"/>
    <w:rsid w:val="005A14DB"/>
    <w:rsid w:val="005A20FE"/>
    <w:rsid w:val="005A24D6"/>
    <w:rsid w:val="005A2CED"/>
    <w:rsid w:val="005A2E92"/>
    <w:rsid w:val="005A467E"/>
    <w:rsid w:val="005A4E98"/>
    <w:rsid w:val="005A5511"/>
    <w:rsid w:val="005A5F38"/>
    <w:rsid w:val="005A61CE"/>
    <w:rsid w:val="005A624C"/>
    <w:rsid w:val="005A6E43"/>
    <w:rsid w:val="005A7597"/>
    <w:rsid w:val="005A772E"/>
    <w:rsid w:val="005B176E"/>
    <w:rsid w:val="005B352D"/>
    <w:rsid w:val="005B3710"/>
    <w:rsid w:val="005B3E3F"/>
    <w:rsid w:val="005B4075"/>
    <w:rsid w:val="005B4AFA"/>
    <w:rsid w:val="005B4B3B"/>
    <w:rsid w:val="005B4C8A"/>
    <w:rsid w:val="005B5968"/>
    <w:rsid w:val="005B5A51"/>
    <w:rsid w:val="005B5B37"/>
    <w:rsid w:val="005C0C1D"/>
    <w:rsid w:val="005C1214"/>
    <w:rsid w:val="005C1359"/>
    <w:rsid w:val="005C201A"/>
    <w:rsid w:val="005C2C5E"/>
    <w:rsid w:val="005C2F05"/>
    <w:rsid w:val="005C3E3B"/>
    <w:rsid w:val="005C477A"/>
    <w:rsid w:val="005D0239"/>
    <w:rsid w:val="005D1016"/>
    <w:rsid w:val="005D1049"/>
    <w:rsid w:val="005D2144"/>
    <w:rsid w:val="005D34B4"/>
    <w:rsid w:val="005D3DD9"/>
    <w:rsid w:val="005D4319"/>
    <w:rsid w:val="005D5242"/>
    <w:rsid w:val="005D52CA"/>
    <w:rsid w:val="005D55E3"/>
    <w:rsid w:val="005D6267"/>
    <w:rsid w:val="005D7163"/>
    <w:rsid w:val="005D72D2"/>
    <w:rsid w:val="005D7BEE"/>
    <w:rsid w:val="005E0B0C"/>
    <w:rsid w:val="005E16C7"/>
    <w:rsid w:val="005E198D"/>
    <w:rsid w:val="005E1CEC"/>
    <w:rsid w:val="005E2383"/>
    <w:rsid w:val="005E24B5"/>
    <w:rsid w:val="005E30ED"/>
    <w:rsid w:val="005E3361"/>
    <w:rsid w:val="005E3F8F"/>
    <w:rsid w:val="005E4964"/>
    <w:rsid w:val="005E4EC0"/>
    <w:rsid w:val="005E4F28"/>
    <w:rsid w:val="005E6418"/>
    <w:rsid w:val="005E7B9F"/>
    <w:rsid w:val="005F0BAD"/>
    <w:rsid w:val="005F0C20"/>
    <w:rsid w:val="005F101A"/>
    <w:rsid w:val="005F13B1"/>
    <w:rsid w:val="005F1CCE"/>
    <w:rsid w:val="005F1E17"/>
    <w:rsid w:val="005F5903"/>
    <w:rsid w:val="005F5FFB"/>
    <w:rsid w:val="005F7115"/>
    <w:rsid w:val="005F77C2"/>
    <w:rsid w:val="00601EBA"/>
    <w:rsid w:val="00602B4B"/>
    <w:rsid w:val="006039D7"/>
    <w:rsid w:val="00604E33"/>
    <w:rsid w:val="00604F6F"/>
    <w:rsid w:val="006056A2"/>
    <w:rsid w:val="00606195"/>
    <w:rsid w:val="006067AB"/>
    <w:rsid w:val="006108A0"/>
    <w:rsid w:val="00610AF6"/>
    <w:rsid w:val="00611154"/>
    <w:rsid w:val="00611876"/>
    <w:rsid w:val="00612428"/>
    <w:rsid w:val="00612E28"/>
    <w:rsid w:val="00613C02"/>
    <w:rsid w:val="00613F51"/>
    <w:rsid w:val="006141B7"/>
    <w:rsid w:val="00614C9A"/>
    <w:rsid w:val="006153EF"/>
    <w:rsid w:val="00615AF8"/>
    <w:rsid w:val="00615D2F"/>
    <w:rsid w:val="006179FA"/>
    <w:rsid w:val="00620A3F"/>
    <w:rsid w:val="00620AF0"/>
    <w:rsid w:val="00621501"/>
    <w:rsid w:val="00621B8D"/>
    <w:rsid w:val="00622D7E"/>
    <w:rsid w:val="00623ACB"/>
    <w:rsid w:val="00623CFC"/>
    <w:rsid w:val="00625A97"/>
    <w:rsid w:val="006261DC"/>
    <w:rsid w:val="006271E3"/>
    <w:rsid w:val="00627521"/>
    <w:rsid w:val="00630997"/>
    <w:rsid w:val="006312D2"/>
    <w:rsid w:val="00631437"/>
    <w:rsid w:val="00632387"/>
    <w:rsid w:val="00632606"/>
    <w:rsid w:val="00633040"/>
    <w:rsid w:val="00633B40"/>
    <w:rsid w:val="00637435"/>
    <w:rsid w:val="00640422"/>
    <w:rsid w:val="0064083A"/>
    <w:rsid w:val="00641563"/>
    <w:rsid w:val="006418A0"/>
    <w:rsid w:val="00641E31"/>
    <w:rsid w:val="006429C0"/>
    <w:rsid w:val="00642BAD"/>
    <w:rsid w:val="00642D6C"/>
    <w:rsid w:val="0064382B"/>
    <w:rsid w:val="00644000"/>
    <w:rsid w:val="00645846"/>
    <w:rsid w:val="006475F4"/>
    <w:rsid w:val="00647829"/>
    <w:rsid w:val="0065031B"/>
    <w:rsid w:val="0065067F"/>
    <w:rsid w:val="00652CA3"/>
    <w:rsid w:val="00652FAE"/>
    <w:rsid w:val="00652FF0"/>
    <w:rsid w:val="00657476"/>
    <w:rsid w:val="00660188"/>
    <w:rsid w:val="00660FE0"/>
    <w:rsid w:val="00663635"/>
    <w:rsid w:val="006641DE"/>
    <w:rsid w:val="00666AC4"/>
    <w:rsid w:val="006701A9"/>
    <w:rsid w:val="00671A33"/>
    <w:rsid w:val="00673074"/>
    <w:rsid w:val="00673989"/>
    <w:rsid w:val="00673CF9"/>
    <w:rsid w:val="00673E1B"/>
    <w:rsid w:val="00674731"/>
    <w:rsid w:val="00675468"/>
    <w:rsid w:val="00677BAB"/>
    <w:rsid w:val="00677E05"/>
    <w:rsid w:val="00680361"/>
    <w:rsid w:val="00680DEB"/>
    <w:rsid w:val="00681DC4"/>
    <w:rsid w:val="006826EB"/>
    <w:rsid w:val="00683807"/>
    <w:rsid w:val="00683883"/>
    <w:rsid w:val="0068598F"/>
    <w:rsid w:val="006869C8"/>
    <w:rsid w:val="00687C16"/>
    <w:rsid w:val="006907CA"/>
    <w:rsid w:val="006921F1"/>
    <w:rsid w:val="006923CE"/>
    <w:rsid w:val="00692F6B"/>
    <w:rsid w:val="0069416C"/>
    <w:rsid w:val="006941E5"/>
    <w:rsid w:val="00694794"/>
    <w:rsid w:val="00696D89"/>
    <w:rsid w:val="00697982"/>
    <w:rsid w:val="006A01E7"/>
    <w:rsid w:val="006A1174"/>
    <w:rsid w:val="006A43A4"/>
    <w:rsid w:val="006A4C5E"/>
    <w:rsid w:val="006A4CFC"/>
    <w:rsid w:val="006A5F9E"/>
    <w:rsid w:val="006A6296"/>
    <w:rsid w:val="006A6432"/>
    <w:rsid w:val="006A79E1"/>
    <w:rsid w:val="006B2D48"/>
    <w:rsid w:val="006B30E3"/>
    <w:rsid w:val="006B3E82"/>
    <w:rsid w:val="006B46CC"/>
    <w:rsid w:val="006B61BF"/>
    <w:rsid w:val="006B61D8"/>
    <w:rsid w:val="006B6507"/>
    <w:rsid w:val="006B6CBF"/>
    <w:rsid w:val="006B7E4E"/>
    <w:rsid w:val="006C0393"/>
    <w:rsid w:val="006C07A7"/>
    <w:rsid w:val="006C0A50"/>
    <w:rsid w:val="006C0CAB"/>
    <w:rsid w:val="006C22D8"/>
    <w:rsid w:val="006C29F9"/>
    <w:rsid w:val="006C3928"/>
    <w:rsid w:val="006C3D16"/>
    <w:rsid w:val="006C4D7D"/>
    <w:rsid w:val="006C6868"/>
    <w:rsid w:val="006C7D51"/>
    <w:rsid w:val="006C7F3E"/>
    <w:rsid w:val="006D2005"/>
    <w:rsid w:val="006D26F7"/>
    <w:rsid w:val="006D2BEB"/>
    <w:rsid w:val="006D31D7"/>
    <w:rsid w:val="006D41A2"/>
    <w:rsid w:val="006D5E8D"/>
    <w:rsid w:val="006D6566"/>
    <w:rsid w:val="006D6D53"/>
    <w:rsid w:val="006D7441"/>
    <w:rsid w:val="006D7C22"/>
    <w:rsid w:val="006E1324"/>
    <w:rsid w:val="006E1B8A"/>
    <w:rsid w:val="006E39C0"/>
    <w:rsid w:val="006E4D09"/>
    <w:rsid w:val="006E7701"/>
    <w:rsid w:val="006E771E"/>
    <w:rsid w:val="006E7888"/>
    <w:rsid w:val="006F027D"/>
    <w:rsid w:val="006F0312"/>
    <w:rsid w:val="006F0A6C"/>
    <w:rsid w:val="006F1C55"/>
    <w:rsid w:val="006F58DC"/>
    <w:rsid w:val="006F6CFE"/>
    <w:rsid w:val="006F7162"/>
    <w:rsid w:val="00700294"/>
    <w:rsid w:val="007005EE"/>
    <w:rsid w:val="00700905"/>
    <w:rsid w:val="00701A81"/>
    <w:rsid w:val="00703195"/>
    <w:rsid w:val="0070322E"/>
    <w:rsid w:val="007055BC"/>
    <w:rsid w:val="00706C9E"/>
    <w:rsid w:val="00710367"/>
    <w:rsid w:val="00711354"/>
    <w:rsid w:val="0071257E"/>
    <w:rsid w:val="00712A95"/>
    <w:rsid w:val="00713657"/>
    <w:rsid w:val="00713AC4"/>
    <w:rsid w:val="007146DA"/>
    <w:rsid w:val="00714CB9"/>
    <w:rsid w:val="00714E26"/>
    <w:rsid w:val="00714E9D"/>
    <w:rsid w:val="007161DF"/>
    <w:rsid w:val="0071763A"/>
    <w:rsid w:val="00717704"/>
    <w:rsid w:val="00717BF9"/>
    <w:rsid w:val="00717CC3"/>
    <w:rsid w:val="007201E0"/>
    <w:rsid w:val="00720A54"/>
    <w:rsid w:val="007214B5"/>
    <w:rsid w:val="007219D6"/>
    <w:rsid w:val="00721C2D"/>
    <w:rsid w:val="00722DF2"/>
    <w:rsid w:val="007232C4"/>
    <w:rsid w:val="00723A83"/>
    <w:rsid w:val="00723FD7"/>
    <w:rsid w:val="00724BDF"/>
    <w:rsid w:val="0073012B"/>
    <w:rsid w:val="0073135B"/>
    <w:rsid w:val="007314CE"/>
    <w:rsid w:val="00731A4B"/>
    <w:rsid w:val="007328B2"/>
    <w:rsid w:val="007355C2"/>
    <w:rsid w:val="00736171"/>
    <w:rsid w:val="00737077"/>
    <w:rsid w:val="007376DD"/>
    <w:rsid w:val="00740157"/>
    <w:rsid w:val="00740E56"/>
    <w:rsid w:val="00741409"/>
    <w:rsid w:val="00742E49"/>
    <w:rsid w:val="0074331B"/>
    <w:rsid w:val="00743581"/>
    <w:rsid w:val="00744BFD"/>
    <w:rsid w:val="00746034"/>
    <w:rsid w:val="00746943"/>
    <w:rsid w:val="00747502"/>
    <w:rsid w:val="00747F35"/>
    <w:rsid w:val="0075154D"/>
    <w:rsid w:val="00751BB6"/>
    <w:rsid w:val="0075303E"/>
    <w:rsid w:val="0075384E"/>
    <w:rsid w:val="00753C04"/>
    <w:rsid w:val="00754436"/>
    <w:rsid w:val="007556DA"/>
    <w:rsid w:val="00756AD1"/>
    <w:rsid w:val="00757111"/>
    <w:rsid w:val="00761943"/>
    <w:rsid w:val="00762272"/>
    <w:rsid w:val="007632E7"/>
    <w:rsid w:val="00770594"/>
    <w:rsid w:val="00772358"/>
    <w:rsid w:val="00772422"/>
    <w:rsid w:val="0077334F"/>
    <w:rsid w:val="00773D89"/>
    <w:rsid w:val="00773EF0"/>
    <w:rsid w:val="00774A98"/>
    <w:rsid w:val="00774E23"/>
    <w:rsid w:val="00775540"/>
    <w:rsid w:val="00776542"/>
    <w:rsid w:val="007770A2"/>
    <w:rsid w:val="0077769A"/>
    <w:rsid w:val="00777951"/>
    <w:rsid w:val="00781EEF"/>
    <w:rsid w:val="00784F27"/>
    <w:rsid w:val="00786CB7"/>
    <w:rsid w:val="00790C75"/>
    <w:rsid w:val="007911D1"/>
    <w:rsid w:val="00794C7F"/>
    <w:rsid w:val="0079533B"/>
    <w:rsid w:val="00796B35"/>
    <w:rsid w:val="0079722B"/>
    <w:rsid w:val="007972BB"/>
    <w:rsid w:val="007A0610"/>
    <w:rsid w:val="007A15D0"/>
    <w:rsid w:val="007A160A"/>
    <w:rsid w:val="007A1BEE"/>
    <w:rsid w:val="007A2193"/>
    <w:rsid w:val="007A23AB"/>
    <w:rsid w:val="007A4B40"/>
    <w:rsid w:val="007A4B93"/>
    <w:rsid w:val="007A5D0A"/>
    <w:rsid w:val="007A6163"/>
    <w:rsid w:val="007A75DD"/>
    <w:rsid w:val="007B1274"/>
    <w:rsid w:val="007B150A"/>
    <w:rsid w:val="007B538B"/>
    <w:rsid w:val="007B632F"/>
    <w:rsid w:val="007C21A4"/>
    <w:rsid w:val="007C434E"/>
    <w:rsid w:val="007C43CF"/>
    <w:rsid w:val="007C5822"/>
    <w:rsid w:val="007C5998"/>
    <w:rsid w:val="007C5B27"/>
    <w:rsid w:val="007C64FF"/>
    <w:rsid w:val="007C664E"/>
    <w:rsid w:val="007C669C"/>
    <w:rsid w:val="007C6BAC"/>
    <w:rsid w:val="007D0693"/>
    <w:rsid w:val="007D1BF6"/>
    <w:rsid w:val="007D26A2"/>
    <w:rsid w:val="007D2806"/>
    <w:rsid w:val="007D2F20"/>
    <w:rsid w:val="007D4EFD"/>
    <w:rsid w:val="007D62BB"/>
    <w:rsid w:val="007D63EB"/>
    <w:rsid w:val="007D66FF"/>
    <w:rsid w:val="007D6920"/>
    <w:rsid w:val="007D6DF0"/>
    <w:rsid w:val="007D7AAC"/>
    <w:rsid w:val="007E143C"/>
    <w:rsid w:val="007E14BC"/>
    <w:rsid w:val="007E15B9"/>
    <w:rsid w:val="007E1971"/>
    <w:rsid w:val="007E1E60"/>
    <w:rsid w:val="007E21D1"/>
    <w:rsid w:val="007E2EBF"/>
    <w:rsid w:val="007E30C3"/>
    <w:rsid w:val="007E4A63"/>
    <w:rsid w:val="007E549F"/>
    <w:rsid w:val="007E5D2A"/>
    <w:rsid w:val="007E7936"/>
    <w:rsid w:val="007E7D94"/>
    <w:rsid w:val="007F05E0"/>
    <w:rsid w:val="007F1A98"/>
    <w:rsid w:val="007F2910"/>
    <w:rsid w:val="007F34A9"/>
    <w:rsid w:val="007F3920"/>
    <w:rsid w:val="007F3B76"/>
    <w:rsid w:val="007F55A6"/>
    <w:rsid w:val="007F634F"/>
    <w:rsid w:val="007F70C6"/>
    <w:rsid w:val="007F7CEB"/>
    <w:rsid w:val="007F7E98"/>
    <w:rsid w:val="0080173F"/>
    <w:rsid w:val="00802600"/>
    <w:rsid w:val="00803095"/>
    <w:rsid w:val="0080332C"/>
    <w:rsid w:val="008043EA"/>
    <w:rsid w:val="00804B58"/>
    <w:rsid w:val="00806168"/>
    <w:rsid w:val="0080680B"/>
    <w:rsid w:val="00807EA5"/>
    <w:rsid w:val="0081172D"/>
    <w:rsid w:val="008130A9"/>
    <w:rsid w:val="008135A1"/>
    <w:rsid w:val="00813E2C"/>
    <w:rsid w:val="008140A8"/>
    <w:rsid w:val="00814E68"/>
    <w:rsid w:val="008159B2"/>
    <w:rsid w:val="0081607D"/>
    <w:rsid w:val="00816724"/>
    <w:rsid w:val="00817364"/>
    <w:rsid w:val="00820346"/>
    <w:rsid w:val="0082045A"/>
    <w:rsid w:val="008209E2"/>
    <w:rsid w:val="00820F0E"/>
    <w:rsid w:val="00821331"/>
    <w:rsid w:val="00821C49"/>
    <w:rsid w:val="00821F1D"/>
    <w:rsid w:val="00822CF1"/>
    <w:rsid w:val="00823DC3"/>
    <w:rsid w:val="008245B3"/>
    <w:rsid w:val="00824653"/>
    <w:rsid w:val="008246DF"/>
    <w:rsid w:val="00824D18"/>
    <w:rsid w:val="00824F22"/>
    <w:rsid w:val="008258ED"/>
    <w:rsid w:val="008303BB"/>
    <w:rsid w:val="008305E1"/>
    <w:rsid w:val="008307AC"/>
    <w:rsid w:val="00830AE5"/>
    <w:rsid w:val="0083190E"/>
    <w:rsid w:val="0083198A"/>
    <w:rsid w:val="00831CF2"/>
    <w:rsid w:val="00831DC7"/>
    <w:rsid w:val="00832091"/>
    <w:rsid w:val="00833EC5"/>
    <w:rsid w:val="00834196"/>
    <w:rsid w:val="00834923"/>
    <w:rsid w:val="008359B9"/>
    <w:rsid w:val="00835D79"/>
    <w:rsid w:val="0083659E"/>
    <w:rsid w:val="00836725"/>
    <w:rsid w:val="00837377"/>
    <w:rsid w:val="00837397"/>
    <w:rsid w:val="00837C64"/>
    <w:rsid w:val="008410C9"/>
    <w:rsid w:val="008414BA"/>
    <w:rsid w:val="00841F9C"/>
    <w:rsid w:val="00842364"/>
    <w:rsid w:val="00842385"/>
    <w:rsid w:val="00843B75"/>
    <w:rsid w:val="008447B5"/>
    <w:rsid w:val="00844F8E"/>
    <w:rsid w:val="00845931"/>
    <w:rsid w:val="00845DF7"/>
    <w:rsid w:val="00845E50"/>
    <w:rsid w:val="00850C8E"/>
    <w:rsid w:val="008511E9"/>
    <w:rsid w:val="008517AA"/>
    <w:rsid w:val="0085205C"/>
    <w:rsid w:val="008551A0"/>
    <w:rsid w:val="00855538"/>
    <w:rsid w:val="00855A2C"/>
    <w:rsid w:val="00856992"/>
    <w:rsid w:val="00856F78"/>
    <w:rsid w:val="00857ED0"/>
    <w:rsid w:val="00861E50"/>
    <w:rsid w:val="008638F9"/>
    <w:rsid w:val="00863E16"/>
    <w:rsid w:val="00864E35"/>
    <w:rsid w:val="00865239"/>
    <w:rsid w:val="00865299"/>
    <w:rsid w:val="008671FD"/>
    <w:rsid w:val="00870870"/>
    <w:rsid w:val="00870D8F"/>
    <w:rsid w:val="008719B4"/>
    <w:rsid w:val="008747B1"/>
    <w:rsid w:val="00874E68"/>
    <w:rsid w:val="0087713D"/>
    <w:rsid w:val="00881E5B"/>
    <w:rsid w:val="00881F48"/>
    <w:rsid w:val="00881FB3"/>
    <w:rsid w:val="00882173"/>
    <w:rsid w:val="008823A2"/>
    <w:rsid w:val="00882420"/>
    <w:rsid w:val="0088250C"/>
    <w:rsid w:val="00882AFC"/>
    <w:rsid w:val="00882B49"/>
    <w:rsid w:val="0088300F"/>
    <w:rsid w:val="00883664"/>
    <w:rsid w:val="00884663"/>
    <w:rsid w:val="00884AA0"/>
    <w:rsid w:val="00884D2D"/>
    <w:rsid w:val="008856AB"/>
    <w:rsid w:val="0088795E"/>
    <w:rsid w:val="008912C4"/>
    <w:rsid w:val="008917AC"/>
    <w:rsid w:val="008921CF"/>
    <w:rsid w:val="008922C0"/>
    <w:rsid w:val="00893069"/>
    <w:rsid w:val="00893782"/>
    <w:rsid w:val="008956EB"/>
    <w:rsid w:val="00895A78"/>
    <w:rsid w:val="00897914"/>
    <w:rsid w:val="008A080E"/>
    <w:rsid w:val="008A0DFC"/>
    <w:rsid w:val="008A1128"/>
    <w:rsid w:val="008A1C30"/>
    <w:rsid w:val="008A2628"/>
    <w:rsid w:val="008A3ABB"/>
    <w:rsid w:val="008A46D0"/>
    <w:rsid w:val="008A577F"/>
    <w:rsid w:val="008A5ECB"/>
    <w:rsid w:val="008A67F3"/>
    <w:rsid w:val="008A779D"/>
    <w:rsid w:val="008A7A65"/>
    <w:rsid w:val="008A7BC5"/>
    <w:rsid w:val="008B0FF7"/>
    <w:rsid w:val="008B1488"/>
    <w:rsid w:val="008B250B"/>
    <w:rsid w:val="008B37A5"/>
    <w:rsid w:val="008B427F"/>
    <w:rsid w:val="008B65BC"/>
    <w:rsid w:val="008B7990"/>
    <w:rsid w:val="008B7B39"/>
    <w:rsid w:val="008B7BBC"/>
    <w:rsid w:val="008C0F98"/>
    <w:rsid w:val="008C25F7"/>
    <w:rsid w:val="008C2F1C"/>
    <w:rsid w:val="008C5DBD"/>
    <w:rsid w:val="008C6025"/>
    <w:rsid w:val="008C698B"/>
    <w:rsid w:val="008C6E5D"/>
    <w:rsid w:val="008C6F0A"/>
    <w:rsid w:val="008C70A7"/>
    <w:rsid w:val="008C728C"/>
    <w:rsid w:val="008D0347"/>
    <w:rsid w:val="008D1AB6"/>
    <w:rsid w:val="008D1FB0"/>
    <w:rsid w:val="008D2ECB"/>
    <w:rsid w:val="008D413F"/>
    <w:rsid w:val="008D57B6"/>
    <w:rsid w:val="008D58A9"/>
    <w:rsid w:val="008D5FF8"/>
    <w:rsid w:val="008D6DB7"/>
    <w:rsid w:val="008D7431"/>
    <w:rsid w:val="008D79CD"/>
    <w:rsid w:val="008E15F8"/>
    <w:rsid w:val="008E205E"/>
    <w:rsid w:val="008E280D"/>
    <w:rsid w:val="008E374F"/>
    <w:rsid w:val="008E38F0"/>
    <w:rsid w:val="008E3A38"/>
    <w:rsid w:val="008E48CE"/>
    <w:rsid w:val="008E791E"/>
    <w:rsid w:val="008E7C11"/>
    <w:rsid w:val="008F1C8D"/>
    <w:rsid w:val="008F1DF9"/>
    <w:rsid w:val="008F2025"/>
    <w:rsid w:val="008F25E9"/>
    <w:rsid w:val="008F3E38"/>
    <w:rsid w:val="008F5593"/>
    <w:rsid w:val="008F5775"/>
    <w:rsid w:val="008F6428"/>
    <w:rsid w:val="008F6744"/>
    <w:rsid w:val="008F6E84"/>
    <w:rsid w:val="008F74FB"/>
    <w:rsid w:val="009011FC"/>
    <w:rsid w:val="009012AE"/>
    <w:rsid w:val="009023FE"/>
    <w:rsid w:val="009028CA"/>
    <w:rsid w:val="00902B1B"/>
    <w:rsid w:val="00902B1C"/>
    <w:rsid w:val="0090313D"/>
    <w:rsid w:val="009031EB"/>
    <w:rsid w:val="00903835"/>
    <w:rsid w:val="00903F13"/>
    <w:rsid w:val="00904D64"/>
    <w:rsid w:val="009050AA"/>
    <w:rsid w:val="00905727"/>
    <w:rsid w:val="0090673D"/>
    <w:rsid w:val="00906E00"/>
    <w:rsid w:val="00907A3D"/>
    <w:rsid w:val="00907BA3"/>
    <w:rsid w:val="00912311"/>
    <w:rsid w:val="00912D65"/>
    <w:rsid w:val="00913C3E"/>
    <w:rsid w:val="009155FB"/>
    <w:rsid w:val="00915773"/>
    <w:rsid w:val="00915DA7"/>
    <w:rsid w:val="00916027"/>
    <w:rsid w:val="00916676"/>
    <w:rsid w:val="009170D9"/>
    <w:rsid w:val="009175A0"/>
    <w:rsid w:val="00917B88"/>
    <w:rsid w:val="00920A87"/>
    <w:rsid w:val="00922C0B"/>
    <w:rsid w:val="00922EEE"/>
    <w:rsid w:val="0092381C"/>
    <w:rsid w:val="00924927"/>
    <w:rsid w:val="00924BA2"/>
    <w:rsid w:val="0092708A"/>
    <w:rsid w:val="009303E0"/>
    <w:rsid w:val="00930B4D"/>
    <w:rsid w:val="00932DAB"/>
    <w:rsid w:val="00935DEA"/>
    <w:rsid w:val="009362E0"/>
    <w:rsid w:val="0093635E"/>
    <w:rsid w:val="009404F7"/>
    <w:rsid w:val="009410BB"/>
    <w:rsid w:val="00941678"/>
    <w:rsid w:val="0094507B"/>
    <w:rsid w:val="009458DC"/>
    <w:rsid w:val="00945CBD"/>
    <w:rsid w:val="00947262"/>
    <w:rsid w:val="009504F1"/>
    <w:rsid w:val="009508C9"/>
    <w:rsid w:val="00953BBD"/>
    <w:rsid w:val="0095598F"/>
    <w:rsid w:val="00955E6A"/>
    <w:rsid w:val="00957835"/>
    <w:rsid w:val="0096019F"/>
    <w:rsid w:val="0096040F"/>
    <w:rsid w:val="00960E94"/>
    <w:rsid w:val="0096126B"/>
    <w:rsid w:val="009612D2"/>
    <w:rsid w:val="00961EB7"/>
    <w:rsid w:val="009629ED"/>
    <w:rsid w:val="00965683"/>
    <w:rsid w:val="00970C60"/>
    <w:rsid w:val="009718E2"/>
    <w:rsid w:val="0097209D"/>
    <w:rsid w:val="009744B1"/>
    <w:rsid w:val="00974859"/>
    <w:rsid w:val="009752A3"/>
    <w:rsid w:val="00975C7C"/>
    <w:rsid w:val="0097605D"/>
    <w:rsid w:val="009772FB"/>
    <w:rsid w:val="0098036B"/>
    <w:rsid w:val="00980D05"/>
    <w:rsid w:val="0098184B"/>
    <w:rsid w:val="0098187D"/>
    <w:rsid w:val="00981BF9"/>
    <w:rsid w:val="00981E3A"/>
    <w:rsid w:val="00982017"/>
    <w:rsid w:val="009827E5"/>
    <w:rsid w:val="0098340B"/>
    <w:rsid w:val="00983AA1"/>
    <w:rsid w:val="00983D61"/>
    <w:rsid w:val="009847D4"/>
    <w:rsid w:val="009849AB"/>
    <w:rsid w:val="009856A8"/>
    <w:rsid w:val="009879A9"/>
    <w:rsid w:val="00987B89"/>
    <w:rsid w:val="00987C2A"/>
    <w:rsid w:val="00990E3A"/>
    <w:rsid w:val="00990E70"/>
    <w:rsid w:val="00990F71"/>
    <w:rsid w:val="00992E71"/>
    <w:rsid w:val="00993380"/>
    <w:rsid w:val="0099364A"/>
    <w:rsid w:val="0099475E"/>
    <w:rsid w:val="00995846"/>
    <w:rsid w:val="00997039"/>
    <w:rsid w:val="00997CDD"/>
    <w:rsid w:val="00997F97"/>
    <w:rsid w:val="009A02F3"/>
    <w:rsid w:val="009A046F"/>
    <w:rsid w:val="009A04BA"/>
    <w:rsid w:val="009A1F6D"/>
    <w:rsid w:val="009A2116"/>
    <w:rsid w:val="009A2D9C"/>
    <w:rsid w:val="009A3B3D"/>
    <w:rsid w:val="009A4899"/>
    <w:rsid w:val="009A588C"/>
    <w:rsid w:val="009A5B63"/>
    <w:rsid w:val="009A6230"/>
    <w:rsid w:val="009A64C1"/>
    <w:rsid w:val="009A6770"/>
    <w:rsid w:val="009A7E73"/>
    <w:rsid w:val="009B0BAD"/>
    <w:rsid w:val="009B0EAD"/>
    <w:rsid w:val="009B0FF8"/>
    <w:rsid w:val="009B29CA"/>
    <w:rsid w:val="009B37C0"/>
    <w:rsid w:val="009B39A6"/>
    <w:rsid w:val="009B3C30"/>
    <w:rsid w:val="009B4C04"/>
    <w:rsid w:val="009B5212"/>
    <w:rsid w:val="009B5B13"/>
    <w:rsid w:val="009B5B50"/>
    <w:rsid w:val="009B6E97"/>
    <w:rsid w:val="009B79B7"/>
    <w:rsid w:val="009B7BE7"/>
    <w:rsid w:val="009C0703"/>
    <w:rsid w:val="009C0A8C"/>
    <w:rsid w:val="009C2EFD"/>
    <w:rsid w:val="009C2F81"/>
    <w:rsid w:val="009C62BC"/>
    <w:rsid w:val="009C62D7"/>
    <w:rsid w:val="009C74F0"/>
    <w:rsid w:val="009C75DF"/>
    <w:rsid w:val="009C7C85"/>
    <w:rsid w:val="009D1A83"/>
    <w:rsid w:val="009D1C52"/>
    <w:rsid w:val="009D2AA3"/>
    <w:rsid w:val="009D3686"/>
    <w:rsid w:val="009D3CA3"/>
    <w:rsid w:val="009D4B5C"/>
    <w:rsid w:val="009D6D5E"/>
    <w:rsid w:val="009D6EF9"/>
    <w:rsid w:val="009D714E"/>
    <w:rsid w:val="009E05D0"/>
    <w:rsid w:val="009E0783"/>
    <w:rsid w:val="009E2BC4"/>
    <w:rsid w:val="009E3A8E"/>
    <w:rsid w:val="009E3D11"/>
    <w:rsid w:val="009E6450"/>
    <w:rsid w:val="009E7656"/>
    <w:rsid w:val="009E79F0"/>
    <w:rsid w:val="009E7D2C"/>
    <w:rsid w:val="009E7EAA"/>
    <w:rsid w:val="009F0088"/>
    <w:rsid w:val="009F19E1"/>
    <w:rsid w:val="009F2B87"/>
    <w:rsid w:val="009F3D1F"/>
    <w:rsid w:val="009F4B95"/>
    <w:rsid w:val="009F5BB7"/>
    <w:rsid w:val="009F5CB2"/>
    <w:rsid w:val="009F5FF0"/>
    <w:rsid w:val="009F6273"/>
    <w:rsid w:val="00A0041B"/>
    <w:rsid w:val="00A03175"/>
    <w:rsid w:val="00A03457"/>
    <w:rsid w:val="00A0355E"/>
    <w:rsid w:val="00A04DF6"/>
    <w:rsid w:val="00A07865"/>
    <w:rsid w:val="00A07C72"/>
    <w:rsid w:val="00A07D24"/>
    <w:rsid w:val="00A1370B"/>
    <w:rsid w:val="00A13A61"/>
    <w:rsid w:val="00A13F93"/>
    <w:rsid w:val="00A15633"/>
    <w:rsid w:val="00A15AD2"/>
    <w:rsid w:val="00A15BD7"/>
    <w:rsid w:val="00A16573"/>
    <w:rsid w:val="00A17A24"/>
    <w:rsid w:val="00A2066D"/>
    <w:rsid w:val="00A20A2F"/>
    <w:rsid w:val="00A212DC"/>
    <w:rsid w:val="00A22A88"/>
    <w:rsid w:val="00A2466A"/>
    <w:rsid w:val="00A2474A"/>
    <w:rsid w:val="00A25BC5"/>
    <w:rsid w:val="00A25E71"/>
    <w:rsid w:val="00A27D59"/>
    <w:rsid w:val="00A301B1"/>
    <w:rsid w:val="00A30E8E"/>
    <w:rsid w:val="00A3137C"/>
    <w:rsid w:val="00A32F79"/>
    <w:rsid w:val="00A34A78"/>
    <w:rsid w:val="00A35776"/>
    <w:rsid w:val="00A37B10"/>
    <w:rsid w:val="00A40503"/>
    <w:rsid w:val="00A405D8"/>
    <w:rsid w:val="00A4173D"/>
    <w:rsid w:val="00A4333C"/>
    <w:rsid w:val="00A43E89"/>
    <w:rsid w:val="00A44A0D"/>
    <w:rsid w:val="00A44BF8"/>
    <w:rsid w:val="00A44C1E"/>
    <w:rsid w:val="00A4538E"/>
    <w:rsid w:val="00A462A5"/>
    <w:rsid w:val="00A46677"/>
    <w:rsid w:val="00A46944"/>
    <w:rsid w:val="00A46DAC"/>
    <w:rsid w:val="00A472C7"/>
    <w:rsid w:val="00A51811"/>
    <w:rsid w:val="00A5181E"/>
    <w:rsid w:val="00A51DD7"/>
    <w:rsid w:val="00A52BEA"/>
    <w:rsid w:val="00A531F6"/>
    <w:rsid w:val="00A53279"/>
    <w:rsid w:val="00A53CD2"/>
    <w:rsid w:val="00A53F7B"/>
    <w:rsid w:val="00A56BED"/>
    <w:rsid w:val="00A57E31"/>
    <w:rsid w:val="00A600CC"/>
    <w:rsid w:val="00A6098A"/>
    <w:rsid w:val="00A609B2"/>
    <w:rsid w:val="00A60BEC"/>
    <w:rsid w:val="00A60E23"/>
    <w:rsid w:val="00A6105F"/>
    <w:rsid w:val="00A618E7"/>
    <w:rsid w:val="00A622D0"/>
    <w:rsid w:val="00A62497"/>
    <w:rsid w:val="00A62858"/>
    <w:rsid w:val="00A62B1D"/>
    <w:rsid w:val="00A632A8"/>
    <w:rsid w:val="00A6384F"/>
    <w:rsid w:val="00A6528E"/>
    <w:rsid w:val="00A65EBE"/>
    <w:rsid w:val="00A6714C"/>
    <w:rsid w:val="00A67B5E"/>
    <w:rsid w:val="00A67D34"/>
    <w:rsid w:val="00A70D12"/>
    <w:rsid w:val="00A714B4"/>
    <w:rsid w:val="00A73297"/>
    <w:rsid w:val="00A73E55"/>
    <w:rsid w:val="00A74313"/>
    <w:rsid w:val="00A7435E"/>
    <w:rsid w:val="00A75543"/>
    <w:rsid w:val="00A75E34"/>
    <w:rsid w:val="00A77391"/>
    <w:rsid w:val="00A80238"/>
    <w:rsid w:val="00A8143D"/>
    <w:rsid w:val="00A83429"/>
    <w:rsid w:val="00A84D3D"/>
    <w:rsid w:val="00A84DE3"/>
    <w:rsid w:val="00A857E6"/>
    <w:rsid w:val="00A86C06"/>
    <w:rsid w:val="00A87322"/>
    <w:rsid w:val="00A87C2E"/>
    <w:rsid w:val="00A90C9D"/>
    <w:rsid w:val="00A90EEF"/>
    <w:rsid w:val="00A92CDE"/>
    <w:rsid w:val="00A941E5"/>
    <w:rsid w:val="00A946BB"/>
    <w:rsid w:val="00A95637"/>
    <w:rsid w:val="00A968EF"/>
    <w:rsid w:val="00A97210"/>
    <w:rsid w:val="00A97A08"/>
    <w:rsid w:val="00AA0178"/>
    <w:rsid w:val="00AA1BEC"/>
    <w:rsid w:val="00AA237D"/>
    <w:rsid w:val="00AA25BC"/>
    <w:rsid w:val="00AA39EA"/>
    <w:rsid w:val="00AA39EF"/>
    <w:rsid w:val="00AA3B9E"/>
    <w:rsid w:val="00AA40BD"/>
    <w:rsid w:val="00AA4364"/>
    <w:rsid w:val="00AA480D"/>
    <w:rsid w:val="00AA4B24"/>
    <w:rsid w:val="00AA4C54"/>
    <w:rsid w:val="00AA523D"/>
    <w:rsid w:val="00AA54BF"/>
    <w:rsid w:val="00AA5B76"/>
    <w:rsid w:val="00AA6E96"/>
    <w:rsid w:val="00AA79D7"/>
    <w:rsid w:val="00AA7A77"/>
    <w:rsid w:val="00AB210A"/>
    <w:rsid w:val="00AB26F3"/>
    <w:rsid w:val="00AB2A29"/>
    <w:rsid w:val="00AB3473"/>
    <w:rsid w:val="00AB3634"/>
    <w:rsid w:val="00AB3916"/>
    <w:rsid w:val="00AB3C33"/>
    <w:rsid w:val="00AB434B"/>
    <w:rsid w:val="00AB4D6C"/>
    <w:rsid w:val="00AB5238"/>
    <w:rsid w:val="00AB551A"/>
    <w:rsid w:val="00AB6B2F"/>
    <w:rsid w:val="00AB729C"/>
    <w:rsid w:val="00AB746C"/>
    <w:rsid w:val="00AB7950"/>
    <w:rsid w:val="00AB7BA9"/>
    <w:rsid w:val="00AB7C12"/>
    <w:rsid w:val="00AC20AD"/>
    <w:rsid w:val="00AC2CB0"/>
    <w:rsid w:val="00AC4D5E"/>
    <w:rsid w:val="00AC5039"/>
    <w:rsid w:val="00AC6B18"/>
    <w:rsid w:val="00AC7D15"/>
    <w:rsid w:val="00AD06D8"/>
    <w:rsid w:val="00AD0E4F"/>
    <w:rsid w:val="00AD0EE6"/>
    <w:rsid w:val="00AD1FDE"/>
    <w:rsid w:val="00AD36BD"/>
    <w:rsid w:val="00AD36F2"/>
    <w:rsid w:val="00AD4562"/>
    <w:rsid w:val="00AD4D0A"/>
    <w:rsid w:val="00AE06BC"/>
    <w:rsid w:val="00AE0E02"/>
    <w:rsid w:val="00AE0EF6"/>
    <w:rsid w:val="00AE149A"/>
    <w:rsid w:val="00AE1D27"/>
    <w:rsid w:val="00AE2CAB"/>
    <w:rsid w:val="00AE3185"/>
    <w:rsid w:val="00AE42E7"/>
    <w:rsid w:val="00AE4C17"/>
    <w:rsid w:val="00AE4E2E"/>
    <w:rsid w:val="00AE521C"/>
    <w:rsid w:val="00AE5912"/>
    <w:rsid w:val="00AE5AC8"/>
    <w:rsid w:val="00AE65D6"/>
    <w:rsid w:val="00AE7817"/>
    <w:rsid w:val="00AF0F82"/>
    <w:rsid w:val="00AF23F9"/>
    <w:rsid w:val="00AF33B9"/>
    <w:rsid w:val="00AF3FB8"/>
    <w:rsid w:val="00AF4CDD"/>
    <w:rsid w:val="00AF5D44"/>
    <w:rsid w:val="00AF6062"/>
    <w:rsid w:val="00AF67FA"/>
    <w:rsid w:val="00AF68F5"/>
    <w:rsid w:val="00AF7DE6"/>
    <w:rsid w:val="00B00AB0"/>
    <w:rsid w:val="00B01281"/>
    <w:rsid w:val="00B0140D"/>
    <w:rsid w:val="00B02DC4"/>
    <w:rsid w:val="00B03DFB"/>
    <w:rsid w:val="00B04677"/>
    <w:rsid w:val="00B053C7"/>
    <w:rsid w:val="00B05A79"/>
    <w:rsid w:val="00B069D3"/>
    <w:rsid w:val="00B06A05"/>
    <w:rsid w:val="00B06C7E"/>
    <w:rsid w:val="00B07B56"/>
    <w:rsid w:val="00B101D2"/>
    <w:rsid w:val="00B10FE7"/>
    <w:rsid w:val="00B1108A"/>
    <w:rsid w:val="00B1202D"/>
    <w:rsid w:val="00B13E42"/>
    <w:rsid w:val="00B1478E"/>
    <w:rsid w:val="00B14A2F"/>
    <w:rsid w:val="00B15C24"/>
    <w:rsid w:val="00B1672E"/>
    <w:rsid w:val="00B16F1D"/>
    <w:rsid w:val="00B17670"/>
    <w:rsid w:val="00B1775F"/>
    <w:rsid w:val="00B2007B"/>
    <w:rsid w:val="00B20AC7"/>
    <w:rsid w:val="00B20F27"/>
    <w:rsid w:val="00B21465"/>
    <w:rsid w:val="00B21F23"/>
    <w:rsid w:val="00B22222"/>
    <w:rsid w:val="00B22465"/>
    <w:rsid w:val="00B2273E"/>
    <w:rsid w:val="00B22D0B"/>
    <w:rsid w:val="00B24141"/>
    <w:rsid w:val="00B24198"/>
    <w:rsid w:val="00B25018"/>
    <w:rsid w:val="00B271C3"/>
    <w:rsid w:val="00B30370"/>
    <w:rsid w:val="00B30F7F"/>
    <w:rsid w:val="00B314A3"/>
    <w:rsid w:val="00B3155A"/>
    <w:rsid w:val="00B3164A"/>
    <w:rsid w:val="00B32DE9"/>
    <w:rsid w:val="00B33CC3"/>
    <w:rsid w:val="00B34515"/>
    <w:rsid w:val="00B34A01"/>
    <w:rsid w:val="00B35157"/>
    <w:rsid w:val="00B375FB"/>
    <w:rsid w:val="00B37614"/>
    <w:rsid w:val="00B40BA5"/>
    <w:rsid w:val="00B40CF3"/>
    <w:rsid w:val="00B40F80"/>
    <w:rsid w:val="00B4185F"/>
    <w:rsid w:val="00B41BDE"/>
    <w:rsid w:val="00B4245B"/>
    <w:rsid w:val="00B43000"/>
    <w:rsid w:val="00B44314"/>
    <w:rsid w:val="00B44E4E"/>
    <w:rsid w:val="00B455E2"/>
    <w:rsid w:val="00B46812"/>
    <w:rsid w:val="00B46C45"/>
    <w:rsid w:val="00B4748E"/>
    <w:rsid w:val="00B50175"/>
    <w:rsid w:val="00B50812"/>
    <w:rsid w:val="00B50874"/>
    <w:rsid w:val="00B51823"/>
    <w:rsid w:val="00B5216F"/>
    <w:rsid w:val="00B526C5"/>
    <w:rsid w:val="00B5306E"/>
    <w:rsid w:val="00B5383C"/>
    <w:rsid w:val="00B5403A"/>
    <w:rsid w:val="00B54320"/>
    <w:rsid w:val="00B55F45"/>
    <w:rsid w:val="00B55FD4"/>
    <w:rsid w:val="00B56497"/>
    <w:rsid w:val="00B564FD"/>
    <w:rsid w:val="00B61904"/>
    <w:rsid w:val="00B62529"/>
    <w:rsid w:val="00B6299D"/>
    <w:rsid w:val="00B62C0C"/>
    <w:rsid w:val="00B62F55"/>
    <w:rsid w:val="00B63602"/>
    <w:rsid w:val="00B63A29"/>
    <w:rsid w:val="00B641A6"/>
    <w:rsid w:val="00B64B1C"/>
    <w:rsid w:val="00B659BB"/>
    <w:rsid w:val="00B67205"/>
    <w:rsid w:val="00B6725D"/>
    <w:rsid w:val="00B676D5"/>
    <w:rsid w:val="00B67760"/>
    <w:rsid w:val="00B678A3"/>
    <w:rsid w:val="00B67B1B"/>
    <w:rsid w:val="00B70B0B"/>
    <w:rsid w:val="00B7171A"/>
    <w:rsid w:val="00B71901"/>
    <w:rsid w:val="00B71D3A"/>
    <w:rsid w:val="00B72EA8"/>
    <w:rsid w:val="00B731E4"/>
    <w:rsid w:val="00B7495B"/>
    <w:rsid w:val="00B74A59"/>
    <w:rsid w:val="00B74D3D"/>
    <w:rsid w:val="00B74E37"/>
    <w:rsid w:val="00B7730E"/>
    <w:rsid w:val="00B77466"/>
    <w:rsid w:val="00B80877"/>
    <w:rsid w:val="00B8092B"/>
    <w:rsid w:val="00B81965"/>
    <w:rsid w:val="00B826B3"/>
    <w:rsid w:val="00B827E6"/>
    <w:rsid w:val="00B835E5"/>
    <w:rsid w:val="00B8362F"/>
    <w:rsid w:val="00B8390D"/>
    <w:rsid w:val="00B84387"/>
    <w:rsid w:val="00B846F2"/>
    <w:rsid w:val="00B84B19"/>
    <w:rsid w:val="00B85160"/>
    <w:rsid w:val="00B85264"/>
    <w:rsid w:val="00B85607"/>
    <w:rsid w:val="00B866C2"/>
    <w:rsid w:val="00B873D8"/>
    <w:rsid w:val="00B87DB3"/>
    <w:rsid w:val="00B87DBB"/>
    <w:rsid w:val="00B905BD"/>
    <w:rsid w:val="00B90649"/>
    <w:rsid w:val="00B90ECF"/>
    <w:rsid w:val="00B9103B"/>
    <w:rsid w:val="00B91106"/>
    <w:rsid w:val="00B911B0"/>
    <w:rsid w:val="00B93D14"/>
    <w:rsid w:val="00B93F18"/>
    <w:rsid w:val="00B94714"/>
    <w:rsid w:val="00B96ED1"/>
    <w:rsid w:val="00B973B3"/>
    <w:rsid w:val="00B97A3A"/>
    <w:rsid w:val="00B97DE7"/>
    <w:rsid w:val="00BA0664"/>
    <w:rsid w:val="00BA136F"/>
    <w:rsid w:val="00BA26E8"/>
    <w:rsid w:val="00BA418C"/>
    <w:rsid w:val="00BA5BD0"/>
    <w:rsid w:val="00BA5C10"/>
    <w:rsid w:val="00BA5E8F"/>
    <w:rsid w:val="00BA69BB"/>
    <w:rsid w:val="00BA6C15"/>
    <w:rsid w:val="00BA75CA"/>
    <w:rsid w:val="00BB0346"/>
    <w:rsid w:val="00BB287F"/>
    <w:rsid w:val="00BB2AC7"/>
    <w:rsid w:val="00BB2F9D"/>
    <w:rsid w:val="00BB3F61"/>
    <w:rsid w:val="00BB4310"/>
    <w:rsid w:val="00BB5A2D"/>
    <w:rsid w:val="00BB7407"/>
    <w:rsid w:val="00BB7949"/>
    <w:rsid w:val="00BC067C"/>
    <w:rsid w:val="00BC09C1"/>
    <w:rsid w:val="00BC1DD0"/>
    <w:rsid w:val="00BC3631"/>
    <w:rsid w:val="00BC527E"/>
    <w:rsid w:val="00BC6370"/>
    <w:rsid w:val="00BC6E03"/>
    <w:rsid w:val="00BC7D78"/>
    <w:rsid w:val="00BD0DA0"/>
    <w:rsid w:val="00BD1D94"/>
    <w:rsid w:val="00BD2571"/>
    <w:rsid w:val="00BD2F0F"/>
    <w:rsid w:val="00BD3A48"/>
    <w:rsid w:val="00BD3B9B"/>
    <w:rsid w:val="00BD41F9"/>
    <w:rsid w:val="00BE5953"/>
    <w:rsid w:val="00BE5A43"/>
    <w:rsid w:val="00BE60D3"/>
    <w:rsid w:val="00BE6618"/>
    <w:rsid w:val="00BF00E4"/>
    <w:rsid w:val="00BF0BA3"/>
    <w:rsid w:val="00BF1327"/>
    <w:rsid w:val="00BF228F"/>
    <w:rsid w:val="00BF28BC"/>
    <w:rsid w:val="00BF3392"/>
    <w:rsid w:val="00BF55E8"/>
    <w:rsid w:val="00BF5CD2"/>
    <w:rsid w:val="00BF5EEB"/>
    <w:rsid w:val="00BF619B"/>
    <w:rsid w:val="00BF6EAD"/>
    <w:rsid w:val="00BF71F7"/>
    <w:rsid w:val="00BF799A"/>
    <w:rsid w:val="00BF7DDB"/>
    <w:rsid w:val="00BF7E02"/>
    <w:rsid w:val="00C00613"/>
    <w:rsid w:val="00C015B1"/>
    <w:rsid w:val="00C01679"/>
    <w:rsid w:val="00C01D2F"/>
    <w:rsid w:val="00C025E3"/>
    <w:rsid w:val="00C026CE"/>
    <w:rsid w:val="00C037B8"/>
    <w:rsid w:val="00C058E2"/>
    <w:rsid w:val="00C061BD"/>
    <w:rsid w:val="00C06461"/>
    <w:rsid w:val="00C068A9"/>
    <w:rsid w:val="00C07542"/>
    <w:rsid w:val="00C07FBF"/>
    <w:rsid w:val="00C109EC"/>
    <w:rsid w:val="00C10F2D"/>
    <w:rsid w:val="00C11CD3"/>
    <w:rsid w:val="00C13BCC"/>
    <w:rsid w:val="00C13E4B"/>
    <w:rsid w:val="00C1428C"/>
    <w:rsid w:val="00C14741"/>
    <w:rsid w:val="00C156A8"/>
    <w:rsid w:val="00C16B6B"/>
    <w:rsid w:val="00C172FD"/>
    <w:rsid w:val="00C17675"/>
    <w:rsid w:val="00C22DB5"/>
    <w:rsid w:val="00C23C92"/>
    <w:rsid w:val="00C23F5B"/>
    <w:rsid w:val="00C2414D"/>
    <w:rsid w:val="00C24FCF"/>
    <w:rsid w:val="00C25971"/>
    <w:rsid w:val="00C270DC"/>
    <w:rsid w:val="00C27B45"/>
    <w:rsid w:val="00C300BD"/>
    <w:rsid w:val="00C3030B"/>
    <w:rsid w:val="00C3255F"/>
    <w:rsid w:val="00C33D53"/>
    <w:rsid w:val="00C34D88"/>
    <w:rsid w:val="00C35D79"/>
    <w:rsid w:val="00C36DC5"/>
    <w:rsid w:val="00C40F95"/>
    <w:rsid w:val="00C41ABB"/>
    <w:rsid w:val="00C42B71"/>
    <w:rsid w:val="00C43ABB"/>
    <w:rsid w:val="00C43FB6"/>
    <w:rsid w:val="00C450A1"/>
    <w:rsid w:val="00C4679C"/>
    <w:rsid w:val="00C46C66"/>
    <w:rsid w:val="00C475C6"/>
    <w:rsid w:val="00C47ECD"/>
    <w:rsid w:val="00C50F94"/>
    <w:rsid w:val="00C5349D"/>
    <w:rsid w:val="00C5369C"/>
    <w:rsid w:val="00C54794"/>
    <w:rsid w:val="00C552DC"/>
    <w:rsid w:val="00C61E91"/>
    <w:rsid w:val="00C62611"/>
    <w:rsid w:val="00C669F8"/>
    <w:rsid w:val="00C66EF1"/>
    <w:rsid w:val="00C7142D"/>
    <w:rsid w:val="00C72F1D"/>
    <w:rsid w:val="00C744F1"/>
    <w:rsid w:val="00C7487C"/>
    <w:rsid w:val="00C74E9E"/>
    <w:rsid w:val="00C7520F"/>
    <w:rsid w:val="00C76C71"/>
    <w:rsid w:val="00C77F78"/>
    <w:rsid w:val="00C80375"/>
    <w:rsid w:val="00C8076F"/>
    <w:rsid w:val="00C83325"/>
    <w:rsid w:val="00C840E6"/>
    <w:rsid w:val="00C84165"/>
    <w:rsid w:val="00C84B14"/>
    <w:rsid w:val="00C84D62"/>
    <w:rsid w:val="00C85F3A"/>
    <w:rsid w:val="00C87BE7"/>
    <w:rsid w:val="00C90A42"/>
    <w:rsid w:val="00C90D84"/>
    <w:rsid w:val="00C90E81"/>
    <w:rsid w:val="00C91458"/>
    <w:rsid w:val="00C91681"/>
    <w:rsid w:val="00C91FF2"/>
    <w:rsid w:val="00C926D9"/>
    <w:rsid w:val="00C93721"/>
    <w:rsid w:val="00C9384E"/>
    <w:rsid w:val="00C9397A"/>
    <w:rsid w:val="00C93F75"/>
    <w:rsid w:val="00C94E81"/>
    <w:rsid w:val="00C95C4C"/>
    <w:rsid w:val="00C9795A"/>
    <w:rsid w:val="00CA027F"/>
    <w:rsid w:val="00CA0742"/>
    <w:rsid w:val="00CA086E"/>
    <w:rsid w:val="00CA171B"/>
    <w:rsid w:val="00CA2183"/>
    <w:rsid w:val="00CA27AB"/>
    <w:rsid w:val="00CA2981"/>
    <w:rsid w:val="00CA2D80"/>
    <w:rsid w:val="00CA72DC"/>
    <w:rsid w:val="00CB016B"/>
    <w:rsid w:val="00CB04F7"/>
    <w:rsid w:val="00CB1494"/>
    <w:rsid w:val="00CB15D8"/>
    <w:rsid w:val="00CB18E6"/>
    <w:rsid w:val="00CB1E20"/>
    <w:rsid w:val="00CB29EE"/>
    <w:rsid w:val="00CB34BF"/>
    <w:rsid w:val="00CB5088"/>
    <w:rsid w:val="00CB550B"/>
    <w:rsid w:val="00CB5BCE"/>
    <w:rsid w:val="00CB5D7C"/>
    <w:rsid w:val="00CC0A9C"/>
    <w:rsid w:val="00CC22BD"/>
    <w:rsid w:val="00CC2E4E"/>
    <w:rsid w:val="00CC33DC"/>
    <w:rsid w:val="00CC3572"/>
    <w:rsid w:val="00CC3D94"/>
    <w:rsid w:val="00CC3DDC"/>
    <w:rsid w:val="00CC7CA5"/>
    <w:rsid w:val="00CC7F3C"/>
    <w:rsid w:val="00CD0D99"/>
    <w:rsid w:val="00CD1AD4"/>
    <w:rsid w:val="00CD259D"/>
    <w:rsid w:val="00CD29E9"/>
    <w:rsid w:val="00CD2A59"/>
    <w:rsid w:val="00CD2EFE"/>
    <w:rsid w:val="00CD3314"/>
    <w:rsid w:val="00CD33D8"/>
    <w:rsid w:val="00CD4835"/>
    <w:rsid w:val="00CD54AA"/>
    <w:rsid w:val="00CD5583"/>
    <w:rsid w:val="00CD58B5"/>
    <w:rsid w:val="00CD58CC"/>
    <w:rsid w:val="00CD5EC0"/>
    <w:rsid w:val="00CD64A9"/>
    <w:rsid w:val="00CD6A79"/>
    <w:rsid w:val="00CE00BC"/>
    <w:rsid w:val="00CE0165"/>
    <w:rsid w:val="00CE0EF4"/>
    <w:rsid w:val="00CE0FBB"/>
    <w:rsid w:val="00CE1224"/>
    <w:rsid w:val="00CE1E9E"/>
    <w:rsid w:val="00CE37FE"/>
    <w:rsid w:val="00CE3CD3"/>
    <w:rsid w:val="00CE45E7"/>
    <w:rsid w:val="00CE4AE2"/>
    <w:rsid w:val="00CE60E7"/>
    <w:rsid w:val="00CE6D88"/>
    <w:rsid w:val="00CE715E"/>
    <w:rsid w:val="00CE7D2E"/>
    <w:rsid w:val="00CF0A8E"/>
    <w:rsid w:val="00CF1601"/>
    <w:rsid w:val="00CF1C26"/>
    <w:rsid w:val="00CF3408"/>
    <w:rsid w:val="00CF340B"/>
    <w:rsid w:val="00CF3E6D"/>
    <w:rsid w:val="00CF4D6D"/>
    <w:rsid w:val="00CF64EF"/>
    <w:rsid w:val="00CF74E1"/>
    <w:rsid w:val="00CF7810"/>
    <w:rsid w:val="00CF7C8D"/>
    <w:rsid w:val="00D00E82"/>
    <w:rsid w:val="00D01758"/>
    <w:rsid w:val="00D02190"/>
    <w:rsid w:val="00D03B85"/>
    <w:rsid w:val="00D0532F"/>
    <w:rsid w:val="00D05A7F"/>
    <w:rsid w:val="00D05AA8"/>
    <w:rsid w:val="00D067DE"/>
    <w:rsid w:val="00D06C4F"/>
    <w:rsid w:val="00D06DDA"/>
    <w:rsid w:val="00D074E3"/>
    <w:rsid w:val="00D109AD"/>
    <w:rsid w:val="00D11ECC"/>
    <w:rsid w:val="00D132FA"/>
    <w:rsid w:val="00D13397"/>
    <w:rsid w:val="00D15121"/>
    <w:rsid w:val="00D15E73"/>
    <w:rsid w:val="00D1707E"/>
    <w:rsid w:val="00D178B2"/>
    <w:rsid w:val="00D20279"/>
    <w:rsid w:val="00D2074E"/>
    <w:rsid w:val="00D20848"/>
    <w:rsid w:val="00D20B70"/>
    <w:rsid w:val="00D20D94"/>
    <w:rsid w:val="00D23701"/>
    <w:rsid w:val="00D24D8E"/>
    <w:rsid w:val="00D265EA"/>
    <w:rsid w:val="00D26B70"/>
    <w:rsid w:val="00D30170"/>
    <w:rsid w:val="00D304F5"/>
    <w:rsid w:val="00D31ED9"/>
    <w:rsid w:val="00D3379B"/>
    <w:rsid w:val="00D33AE9"/>
    <w:rsid w:val="00D33F66"/>
    <w:rsid w:val="00D34E3C"/>
    <w:rsid w:val="00D3524B"/>
    <w:rsid w:val="00D35B8B"/>
    <w:rsid w:val="00D360CA"/>
    <w:rsid w:val="00D36E49"/>
    <w:rsid w:val="00D4066A"/>
    <w:rsid w:val="00D41193"/>
    <w:rsid w:val="00D4149E"/>
    <w:rsid w:val="00D41654"/>
    <w:rsid w:val="00D4181F"/>
    <w:rsid w:val="00D4201C"/>
    <w:rsid w:val="00D426DF"/>
    <w:rsid w:val="00D42E12"/>
    <w:rsid w:val="00D44C15"/>
    <w:rsid w:val="00D44EC3"/>
    <w:rsid w:val="00D47A70"/>
    <w:rsid w:val="00D50E01"/>
    <w:rsid w:val="00D50E0A"/>
    <w:rsid w:val="00D50E77"/>
    <w:rsid w:val="00D517F0"/>
    <w:rsid w:val="00D51CDA"/>
    <w:rsid w:val="00D51D3F"/>
    <w:rsid w:val="00D52228"/>
    <w:rsid w:val="00D5222E"/>
    <w:rsid w:val="00D5365D"/>
    <w:rsid w:val="00D547F8"/>
    <w:rsid w:val="00D54BCC"/>
    <w:rsid w:val="00D54D32"/>
    <w:rsid w:val="00D55116"/>
    <w:rsid w:val="00D563B4"/>
    <w:rsid w:val="00D56B31"/>
    <w:rsid w:val="00D575DD"/>
    <w:rsid w:val="00D62BF0"/>
    <w:rsid w:val="00D62C9A"/>
    <w:rsid w:val="00D62F73"/>
    <w:rsid w:val="00D63CFD"/>
    <w:rsid w:val="00D63D06"/>
    <w:rsid w:val="00D64A95"/>
    <w:rsid w:val="00D6653B"/>
    <w:rsid w:val="00D66A30"/>
    <w:rsid w:val="00D6700C"/>
    <w:rsid w:val="00D67E27"/>
    <w:rsid w:val="00D7127D"/>
    <w:rsid w:val="00D71507"/>
    <w:rsid w:val="00D72102"/>
    <w:rsid w:val="00D72E57"/>
    <w:rsid w:val="00D73375"/>
    <w:rsid w:val="00D734C3"/>
    <w:rsid w:val="00D73A05"/>
    <w:rsid w:val="00D73FF1"/>
    <w:rsid w:val="00D752CA"/>
    <w:rsid w:val="00D7568B"/>
    <w:rsid w:val="00D760A9"/>
    <w:rsid w:val="00D76DE1"/>
    <w:rsid w:val="00D76E8E"/>
    <w:rsid w:val="00D7757C"/>
    <w:rsid w:val="00D776F2"/>
    <w:rsid w:val="00D82436"/>
    <w:rsid w:val="00D841F5"/>
    <w:rsid w:val="00D84D7C"/>
    <w:rsid w:val="00D855D7"/>
    <w:rsid w:val="00D87C19"/>
    <w:rsid w:val="00D9063C"/>
    <w:rsid w:val="00D90CAD"/>
    <w:rsid w:val="00D913C5"/>
    <w:rsid w:val="00D9392B"/>
    <w:rsid w:val="00D93F7C"/>
    <w:rsid w:val="00D95FA5"/>
    <w:rsid w:val="00D97222"/>
    <w:rsid w:val="00D976AF"/>
    <w:rsid w:val="00DA0985"/>
    <w:rsid w:val="00DA1713"/>
    <w:rsid w:val="00DA1A39"/>
    <w:rsid w:val="00DA26EC"/>
    <w:rsid w:val="00DA2763"/>
    <w:rsid w:val="00DA4122"/>
    <w:rsid w:val="00DA4D0D"/>
    <w:rsid w:val="00DA6B0A"/>
    <w:rsid w:val="00DB042F"/>
    <w:rsid w:val="00DB19CD"/>
    <w:rsid w:val="00DB2382"/>
    <w:rsid w:val="00DB2B6C"/>
    <w:rsid w:val="00DB3DA7"/>
    <w:rsid w:val="00DB445F"/>
    <w:rsid w:val="00DB5108"/>
    <w:rsid w:val="00DB557C"/>
    <w:rsid w:val="00DB59BC"/>
    <w:rsid w:val="00DB73EF"/>
    <w:rsid w:val="00DC0000"/>
    <w:rsid w:val="00DC1734"/>
    <w:rsid w:val="00DC3AE3"/>
    <w:rsid w:val="00DC4AF6"/>
    <w:rsid w:val="00DC4B89"/>
    <w:rsid w:val="00DC62B0"/>
    <w:rsid w:val="00DC6F71"/>
    <w:rsid w:val="00DD087E"/>
    <w:rsid w:val="00DD1503"/>
    <w:rsid w:val="00DD2F72"/>
    <w:rsid w:val="00DD34B6"/>
    <w:rsid w:val="00DD3612"/>
    <w:rsid w:val="00DD41B6"/>
    <w:rsid w:val="00DD427D"/>
    <w:rsid w:val="00DD60BC"/>
    <w:rsid w:val="00DD655D"/>
    <w:rsid w:val="00DD6C59"/>
    <w:rsid w:val="00DD6EC7"/>
    <w:rsid w:val="00DD71EA"/>
    <w:rsid w:val="00DD734F"/>
    <w:rsid w:val="00DD745A"/>
    <w:rsid w:val="00DD7B2C"/>
    <w:rsid w:val="00DE08C2"/>
    <w:rsid w:val="00DE14F4"/>
    <w:rsid w:val="00DE301A"/>
    <w:rsid w:val="00DE30E0"/>
    <w:rsid w:val="00DE42DE"/>
    <w:rsid w:val="00DE5352"/>
    <w:rsid w:val="00DE5670"/>
    <w:rsid w:val="00DE5B73"/>
    <w:rsid w:val="00DE6CB4"/>
    <w:rsid w:val="00DE751F"/>
    <w:rsid w:val="00DF0108"/>
    <w:rsid w:val="00DF1347"/>
    <w:rsid w:val="00DF317A"/>
    <w:rsid w:val="00DF343A"/>
    <w:rsid w:val="00DF3848"/>
    <w:rsid w:val="00DF3C70"/>
    <w:rsid w:val="00DF3EBC"/>
    <w:rsid w:val="00DF4D09"/>
    <w:rsid w:val="00DF5506"/>
    <w:rsid w:val="00DF5C2F"/>
    <w:rsid w:val="00DF75BF"/>
    <w:rsid w:val="00DF76F5"/>
    <w:rsid w:val="00DF7751"/>
    <w:rsid w:val="00E00DC2"/>
    <w:rsid w:val="00E01891"/>
    <w:rsid w:val="00E02657"/>
    <w:rsid w:val="00E030D2"/>
    <w:rsid w:val="00E033B2"/>
    <w:rsid w:val="00E039AE"/>
    <w:rsid w:val="00E03BBF"/>
    <w:rsid w:val="00E03C70"/>
    <w:rsid w:val="00E048D7"/>
    <w:rsid w:val="00E04EA3"/>
    <w:rsid w:val="00E04EE7"/>
    <w:rsid w:val="00E04F87"/>
    <w:rsid w:val="00E05328"/>
    <w:rsid w:val="00E054DC"/>
    <w:rsid w:val="00E0663A"/>
    <w:rsid w:val="00E07BF5"/>
    <w:rsid w:val="00E10A7A"/>
    <w:rsid w:val="00E10AB3"/>
    <w:rsid w:val="00E12D8D"/>
    <w:rsid w:val="00E130EF"/>
    <w:rsid w:val="00E143D5"/>
    <w:rsid w:val="00E14B92"/>
    <w:rsid w:val="00E15C48"/>
    <w:rsid w:val="00E15D7E"/>
    <w:rsid w:val="00E1664E"/>
    <w:rsid w:val="00E2661E"/>
    <w:rsid w:val="00E26B7C"/>
    <w:rsid w:val="00E26E30"/>
    <w:rsid w:val="00E275CC"/>
    <w:rsid w:val="00E30A88"/>
    <w:rsid w:val="00E33436"/>
    <w:rsid w:val="00E336F0"/>
    <w:rsid w:val="00E3384B"/>
    <w:rsid w:val="00E34436"/>
    <w:rsid w:val="00E3479A"/>
    <w:rsid w:val="00E34812"/>
    <w:rsid w:val="00E3544D"/>
    <w:rsid w:val="00E35A37"/>
    <w:rsid w:val="00E37693"/>
    <w:rsid w:val="00E37768"/>
    <w:rsid w:val="00E41B8B"/>
    <w:rsid w:val="00E41DC8"/>
    <w:rsid w:val="00E42071"/>
    <w:rsid w:val="00E42223"/>
    <w:rsid w:val="00E42986"/>
    <w:rsid w:val="00E42DF5"/>
    <w:rsid w:val="00E4437C"/>
    <w:rsid w:val="00E444B0"/>
    <w:rsid w:val="00E44880"/>
    <w:rsid w:val="00E454AA"/>
    <w:rsid w:val="00E454F6"/>
    <w:rsid w:val="00E456C8"/>
    <w:rsid w:val="00E4615D"/>
    <w:rsid w:val="00E468D5"/>
    <w:rsid w:val="00E47A23"/>
    <w:rsid w:val="00E47C76"/>
    <w:rsid w:val="00E50300"/>
    <w:rsid w:val="00E50AD1"/>
    <w:rsid w:val="00E50DD2"/>
    <w:rsid w:val="00E518AD"/>
    <w:rsid w:val="00E52D05"/>
    <w:rsid w:val="00E53598"/>
    <w:rsid w:val="00E56578"/>
    <w:rsid w:val="00E56880"/>
    <w:rsid w:val="00E57669"/>
    <w:rsid w:val="00E57B24"/>
    <w:rsid w:val="00E60079"/>
    <w:rsid w:val="00E60E59"/>
    <w:rsid w:val="00E61CF8"/>
    <w:rsid w:val="00E6281E"/>
    <w:rsid w:val="00E639DE"/>
    <w:rsid w:val="00E64DD0"/>
    <w:rsid w:val="00E651FF"/>
    <w:rsid w:val="00E65D66"/>
    <w:rsid w:val="00E65D8F"/>
    <w:rsid w:val="00E65F22"/>
    <w:rsid w:val="00E669E0"/>
    <w:rsid w:val="00E678F1"/>
    <w:rsid w:val="00E67EE8"/>
    <w:rsid w:val="00E70156"/>
    <w:rsid w:val="00E704A0"/>
    <w:rsid w:val="00E7053B"/>
    <w:rsid w:val="00E70794"/>
    <w:rsid w:val="00E72299"/>
    <w:rsid w:val="00E7231C"/>
    <w:rsid w:val="00E72696"/>
    <w:rsid w:val="00E727D3"/>
    <w:rsid w:val="00E7329D"/>
    <w:rsid w:val="00E74ED4"/>
    <w:rsid w:val="00E7523C"/>
    <w:rsid w:val="00E753A1"/>
    <w:rsid w:val="00E75B33"/>
    <w:rsid w:val="00E75C04"/>
    <w:rsid w:val="00E76692"/>
    <w:rsid w:val="00E77CE2"/>
    <w:rsid w:val="00E77D6C"/>
    <w:rsid w:val="00E77FC0"/>
    <w:rsid w:val="00E81CFB"/>
    <w:rsid w:val="00E82A5B"/>
    <w:rsid w:val="00E83082"/>
    <w:rsid w:val="00E834E8"/>
    <w:rsid w:val="00E84E36"/>
    <w:rsid w:val="00E859C4"/>
    <w:rsid w:val="00E85BC9"/>
    <w:rsid w:val="00E865B6"/>
    <w:rsid w:val="00E87BFE"/>
    <w:rsid w:val="00E90CA6"/>
    <w:rsid w:val="00E91463"/>
    <w:rsid w:val="00E9153A"/>
    <w:rsid w:val="00E91645"/>
    <w:rsid w:val="00E916A6"/>
    <w:rsid w:val="00E924B1"/>
    <w:rsid w:val="00E926C9"/>
    <w:rsid w:val="00E936DD"/>
    <w:rsid w:val="00E94E7D"/>
    <w:rsid w:val="00E95084"/>
    <w:rsid w:val="00E951D6"/>
    <w:rsid w:val="00E95255"/>
    <w:rsid w:val="00E9560A"/>
    <w:rsid w:val="00E960AC"/>
    <w:rsid w:val="00EA092C"/>
    <w:rsid w:val="00EA0CC1"/>
    <w:rsid w:val="00EA1C0E"/>
    <w:rsid w:val="00EA2641"/>
    <w:rsid w:val="00EA35A3"/>
    <w:rsid w:val="00EA6E88"/>
    <w:rsid w:val="00EA7C34"/>
    <w:rsid w:val="00EB0033"/>
    <w:rsid w:val="00EB270B"/>
    <w:rsid w:val="00EB2E39"/>
    <w:rsid w:val="00EB39DE"/>
    <w:rsid w:val="00EB3C84"/>
    <w:rsid w:val="00EB4F9A"/>
    <w:rsid w:val="00EB5895"/>
    <w:rsid w:val="00EB59D9"/>
    <w:rsid w:val="00EB654C"/>
    <w:rsid w:val="00EB7279"/>
    <w:rsid w:val="00EB7310"/>
    <w:rsid w:val="00EC065D"/>
    <w:rsid w:val="00EC1080"/>
    <w:rsid w:val="00EC1162"/>
    <w:rsid w:val="00EC34B6"/>
    <w:rsid w:val="00EC40BB"/>
    <w:rsid w:val="00EC4265"/>
    <w:rsid w:val="00EC6D2E"/>
    <w:rsid w:val="00EC7785"/>
    <w:rsid w:val="00ED0877"/>
    <w:rsid w:val="00ED1261"/>
    <w:rsid w:val="00ED1652"/>
    <w:rsid w:val="00ED1E34"/>
    <w:rsid w:val="00ED31FB"/>
    <w:rsid w:val="00ED3582"/>
    <w:rsid w:val="00ED48D3"/>
    <w:rsid w:val="00ED5073"/>
    <w:rsid w:val="00ED63A5"/>
    <w:rsid w:val="00ED6AF0"/>
    <w:rsid w:val="00ED7106"/>
    <w:rsid w:val="00ED7108"/>
    <w:rsid w:val="00ED7CE1"/>
    <w:rsid w:val="00ED7F9A"/>
    <w:rsid w:val="00EE0A13"/>
    <w:rsid w:val="00EE3974"/>
    <w:rsid w:val="00EE3F81"/>
    <w:rsid w:val="00EE4121"/>
    <w:rsid w:val="00EE4245"/>
    <w:rsid w:val="00EE483D"/>
    <w:rsid w:val="00EE7BB2"/>
    <w:rsid w:val="00EF0440"/>
    <w:rsid w:val="00EF0638"/>
    <w:rsid w:val="00EF3E98"/>
    <w:rsid w:val="00EF57D9"/>
    <w:rsid w:val="00EF61E3"/>
    <w:rsid w:val="00EF690D"/>
    <w:rsid w:val="00EF6C77"/>
    <w:rsid w:val="00EF734F"/>
    <w:rsid w:val="00EF76DD"/>
    <w:rsid w:val="00F00976"/>
    <w:rsid w:val="00F01D8F"/>
    <w:rsid w:val="00F0320B"/>
    <w:rsid w:val="00F046C1"/>
    <w:rsid w:val="00F04B3D"/>
    <w:rsid w:val="00F04F93"/>
    <w:rsid w:val="00F04FD0"/>
    <w:rsid w:val="00F050F2"/>
    <w:rsid w:val="00F05B4C"/>
    <w:rsid w:val="00F061F7"/>
    <w:rsid w:val="00F06407"/>
    <w:rsid w:val="00F0648B"/>
    <w:rsid w:val="00F072DD"/>
    <w:rsid w:val="00F10310"/>
    <w:rsid w:val="00F11C2C"/>
    <w:rsid w:val="00F11C87"/>
    <w:rsid w:val="00F12684"/>
    <w:rsid w:val="00F12815"/>
    <w:rsid w:val="00F12E2D"/>
    <w:rsid w:val="00F12F65"/>
    <w:rsid w:val="00F14025"/>
    <w:rsid w:val="00F14174"/>
    <w:rsid w:val="00F14CFD"/>
    <w:rsid w:val="00F14F48"/>
    <w:rsid w:val="00F16099"/>
    <w:rsid w:val="00F160E9"/>
    <w:rsid w:val="00F16228"/>
    <w:rsid w:val="00F16FCF"/>
    <w:rsid w:val="00F17DB1"/>
    <w:rsid w:val="00F17FFE"/>
    <w:rsid w:val="00F20278"/>
    <w:rsid w:val="00F2137E"/>
    <w:rsid w:val="00F242B3"/>
    <w:rsid w:val="00F250A0"/>
    <w:rsid w:val="00F25B5B"/>
    <w:rsid w:val="00F26678"/>
    <w:rsid w:val="00F26FCF"/>
    <w:rsid w:val="00F27358"/>
    <w:rsid w:val="00F27F2C"/>
    <w:rsid w:val="00F3066E"/>
    <w:rsid w:val="00F31E27"/>
    <w:rsid w:val="00F34020"/>
    <w:rsid w:val="00F34EB6"/>
    <w:rsid w:val="00F35237"/>
    <w:rsid w:val="00F3549E"/>
    <w:rsid w:val="00F359CD"/>
    <w:rsid w:val="00F3617C"/>
    <w:rsid w:val="00F36861"/>
    <w:rsid w:val="00F36D56"/>
    <w:rsid w:val="00F37083"/>
    <w:rsid w:val="00F3767B"/>
    <w:rsid w:val="00F378C4"/>
    <w:rsid w:val="00F379CE"/>
    <w:rsid w:val="00F37EDB"/>
    <w:rsid w:val="00F40217"/>
    <w:rsid w:val="00F407F9"/>
    <w:rsid w:val="00F41893"/>
    <w:rsid w:val="00F41927"/>
    <w:rsid w:val="00F44C0C"/>
    <w:rsid w:val="00F4604F"/>
    <w:rsid w:val="00F47F5A"/>
    <w:rsid w:val="00F500F5"/>
    <w:rsid w:val="00F50BBC"/>
    <w:rsid w:val="00F52F59"/>
    <w:rsid w:val="00F53225"/>
    <w:rsid w:val="00F53735"/>
    <w:rsid w:val="00F55226"/>
    <w:rsid w:val="00F55F45"/>
    <w:rsid w:val="00F57B79"/>
    <w:rsid w:val="00F57FB9"/>
    <w:rsid w:val="00F605C1"/>
    <w:rsid w:val="00F61C8A"/>
    <w:rsid w:val="00F61DE5"/>
    <w:rsid w:val="00F62BFF"/>
    <w:rsid w:val="00F63429"/>
    <w:rsid w:val="00F642AB"/>
    <w:rsid w:val="00F6493E"/>
    <w:rsid w:val="00F6546B"/>
    <w:rsid w:val="00F65BEE"/>
    <w:rsid w:val="00F65C86"/>
    <w:rsid w:val="00F65C99"/>
    <w:rsid w:val="00F66725"/>
    <w:rsid w:val="00F66A2E"/>
    <w:rsid w:val="00F67144"/>
    <w:rsid w:val="00F71A59"/>
    <w:rsid w:val="00F71A5C"/>
    <w:rsid w:val="00F72813"/>
    <w:rsid w:val="00F72A54"/>
    <w:rsid w:val="00F74335"/>
    <w:rsid w:val="00F74C43"/>
    <w:rsid w:val="00F75134"/>
    <w:rsid w:val="00F75C25"/>
    <w:rsid w:val="00F76C57"/>
    <w:rsid w:val="00F76D1B"/>
    <w:rsid w:val="00F77ED8"/>
    <w:rsid w:val="00F80000"/>
    <w:rsid w:val="00F80F46"/>
    <w:rsid w:val="00F813B8"/>
    <w:rsid w:val="00F823C7"/>
    <w:rsid w:val="00F824E8"/>
    <w:rsid w:val="00F82F3A"/>
    <w:rsid w:val="00F83330"/>
    <w:rsid w:val="00F837DF"/>
    <w:rsid w:val="00F84B75"/>
    <w:rsid w:val="00F85AE4"/>
    <w:rsid w:val="00F871AD"/>
    <w:rsid w:val="00F8768D"/>
    <w:rsid w:val="00F90257"/>
    <w:rsid w:val="00F9052C"/>
    <w:rsid w:val="00F9092E"/>
    <w:rsid w:val="00F911AB"/>
    <w:rsid w:val="00F91553"/>
    <w:rsid w:val="00F92D1A"/>
    <w:rsid w:val="00F94026"/>
    <w:rsid w:val="00F945C7"/>
    <w:rsid w:val="00F95202"/>
    <w:rsid w:val="00F96890"/>
    <w:rsid w:val="00F9743C"/>
    <w:rsid w:val="00FA0100"/>
    <w:rsid w:val="00FA0571"/>
    <w:rsid w:val="00FA0C60"/>
    <w:rsid w:val="00FA0F06"/>
    <w:rsid w:val="00FA1F12"/>
    <w:rsid w:val="00FA29CB"/>
    <w:rsid w:val="00FA664F"/>
    <w:rsid w:val="00FA6D58"/>
    <w:rsid w:val="00FB0256"/>
    <w:rsid w:val="00FB02CE"/>
    <w:rsid w:val="00FB0351"/>
    <w:rsid w:val="00FB127D"/>
    <w:rsid w:val="00FB13AC"/>
    <w:rsid w:val="00FB3AB7"/>
    <w:rsid w:val="00FB45FF"/>
    <w:rsid w:val="00FB4EEE"/>
    <w:rsid w:val="00FB616D"/>
    <w:rsid w:val="00FB62DC"/>
    <w:rsid w:val="00FB6515"/>
    <w:rsid w:val="00FB6E12"/>
    <w:rsid w:val="00FC0217"/>
    <w:rsid w:val="00FC0EF6"/>
    <w:rsid w:val="00FC2A7F"/>
    <w:rsid w:val="00FC2AF3"/>
    <w:rsid w:val="00FD1253"/>
    <w:rsid w:val="00FD12E5"/>
    <w:rsid w:val="00FD39B4"/>
    <w:rsid w:val="00FD4B3D"/>
    <w:rsid w:val="00FD555F"/>
    <w:rsid w:val="00FD6714"/>
    <w:rsid w:val="00FD6D6C"/>
    <w:rsid w:val="00FD6E01"/>
    <w:rsid w:val="00FD6F3D"/>
    <w:rsid w:val="00FD79AF"/>
    <w:rsid w:val="00FE05AE"/>
    <w:rsid w:val="00FE1F54"/>
    <w:rsid w:val="00FE27F5"/>
    <w:rsid w:val="00FE3484"/>
    <w:rsid w:val="00FE3F06"/>
    <w:rsid w:val="00FE4248"/>
    <w:rsid w:val="00FE4254"/>
    <w:rsid w:val="00FE46CC"/>
    <w:rsid w:val="00FE6013"/>
    <w:rsid w:val="00FE6168"/>
    <w:rsid w:val="00FE6833"/>
    <w:rsid w:val="00FF06C3"/>
    <w:rsid w:val="00FF08EF"/>
    <w:rsid w:val="00FF1894"/>
    <w:rsid w:val="00FF35F0"/>
    <w:rsid w:val="00FF47CD"/>
    <w:rsid w:val="00FF485F"/>
    <w:rsid w:val="00FF4FCF"/>
    <w:rsid w:val="00FF5128"/>
    <w:rsid w:val="00FF5D86"/>
    <w:rsid w:val="00FF5F88"/>
    <w:rsid w:val="00FF6AD7"/>
    <w:rsid w:val="00FF71BE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274197"/>
  <w15:chartTrackingRefBased/>
  <w15:docId w15:val="{1D3689B6-5631-4C67-9A2F-8349BCE4E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551A"/>
    <w:pPr>
      <w:widowControl w:val="0"/>
      <w:spacing w:line="360" w:lineRule="exact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Char"/>
    <w:uiPriority w:val="9"/>
    <w:qFormat/>
    <w:rsid w:val="003E551A"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3E551A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3E551A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3E551A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54794"/>
    <w:pPr>
      <w:keepNext/>
      <w:keepLines/>
      <w:spacing w:before="280" w:after="290" w:line="376" w:lineRule="auto"/>
      <w:outlineLvl w:val="4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3E551A"/>
    <w:rPr>
      <w:sz w:val="18"/>
      <w:szCs w:val="18"/>
      <w:lang w:val="x-none" w:eastAsia="x-none"/>
    </w:rPr>
  </w:style>
  <w:style w:type="character" w:customStyle="1" w:styleId="Char0">
    <w:name w:val="批注框文本 Char"/>
    <w:link w:val="a4"/>
    <w:uiPriority w:val="99"/>
    <w:rsid w:val="003E551A"/>
    <w:rPr>
      <w:sz w:val="18"/>
      <w:szCs w:val="18"/>
      <w:lang w:val="x-none" w:eastAsia="x-none"/>
    </w:rPr>
  </w:style>
  <w:style w:type="character" w:customStyle="1" w:styleId="Char1">
    <w:name w:val="页眉 Char"/>
    <w:link w:val="a5"/>
    <w:uiPriority w:val="99"/>
    <w:rsid w:val="003E551A"/>
    <w:rPr>
      <w:sz w:val="18"/>
      <w:szCs w:val="18"/>
      <w:lang w:val="x-none" w:eastAsia="x-none"/>
    </w:rPr>
  </w:style>
  <w:style w:type="paragraph" w:styleId="a3">
    <w:name w:val="footer"/>
    <w:basedOn w:val="a"/>
    <w:link w:val="Char"/>
    <w:uiPriority w:val="99"/>
    <w:unhideWhenUsed/>
    <w:rsid w:val="003E551A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paragraph" w:styleId="a5">
    <w:name w:val="header"/>
    <w:basedOn w:val="a"/>
    <w:link w:val="Char1"/>
    <w:uiPriority w:val="99"/>
    <w:unhideWhenUsed/>
    <w:rsid w:val="003E5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x-none" w:eastAsia="x-none"/>
    </w:rPr>
  </w:style>
  <w:style w:type="paragraph" w:styleId="a4">
    <w:name w:val="Balloon Text"/>
    <w:basedOn w:val="a"/>
    <w:link w:val="Char0"/>
    <w:uiPriority w:val="99"/>
    <w:unhideWhenUsed/>
    <w:rsid w:val="003E551A"/>
    <w:rPr>
      <w:kern w:val="0"/>
      <w:sz w:val="18"/>
      <w:szCs w:val="18"/>
      <w:lang w:val="x-none" w:eastAsia="x-none"/>
    </w:rPr>
  </w:style>
  <w:style w:type="paragraph" w:customStyle="1" w:styleId="word">
    <w:name w:val="word规范相关文字性说明"/>
    <w:basedOn w:val="a"/>
    <w:rsid w:val="003E551A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Char">
    <w:name w:val="标题 1 Char"/>
    <w:link w:val="1"/>
    <w:uiPriority w:val="9"/>
    <w:rsid w:val="003E551A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sid w:val="003E551A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rsid w:val="003E551A"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qFormat/>
    <w:rsid w:val="003E551A"/>
    <w:rPr>
      <w:rFonts w:ascii="Cambria" w:hAnsi="Cambria"/>
      <w:b/>
      <w:bCs/>
      <w:kern w:val="2"/>
      <w:sz w:val="21"/>
      <w:szCs w:val="28"/>
    </w:rPr>
  </w:style>
  <w:style w:type="character" w:styleId="a6">
    <w:name w:val="Hyperlink"/>
    <w:uiPriority w:val="99"/>
    <w:unhideWhenUsed/>
    <w:qFormat/>
    <w:rsid w:val="003E551A"/>
    <w:rPr>
      <w:color w:val="0000FF"/>
      <w:u w:val="single"/>
    </w:rPr>
  </w:style>
  <w:style w:type="paragraph" w:customStyle="1" w:styleId="10">
    <w:name w:val="列出段落1"/>
    <w:basedOn w:val="a"/>
    <w:uiPriority w:val="34"/>
    <w:qFormat/>
    <w:rsid w:val="003E551A"/>
    <w:pPr>
      <w:spacing w:line="240" w:lineRule="auto"/>
      <w:ind w:firstLineChars="200" w:firstLine="420"/>
    </w:pPr>
    <w:rPr>
      <w:rFonts w:cs="Calibri"/>
      <w:szCs w:val="21"/>
    </w:rPr>
  </w:style>
  <w:style w:type="paragraph" w:styleId="11">
    <w:name w:val="toc 1"/>
    <w:basedOn w:val="a"/>
    <w:next w:val="a"/>
    <w:uiPriority w:val="39"/>
    <w:unhideWhenUsed/>
    <w:qFormat/>
    <w:rsid w:val="003E551A"/>
  </w:style>
  <w:style w:type="paragraph" w:styleId="20">
    <w:name w:val="toc 2"/>
    <w:basedOn w:val="a"/>
    <w:next w:val="a"/>
    <w:uiPriority w:val="39"/>
    <w:unhideWhenUsed/>
    <w:qFormat/>
    <w:rsid w:val="003E551A"/>
    <w:pPr>
      <w:ind w:leftChars="200" w:left="420"/>
    </w:pPr>
  </w:style>
  <w:style w:type="paragraph" w:styleId="30">
    <w:name w:val="toc 3"/>
    <w:basedOn w:val="a"/>
    <w:next w:val="a"/>
    <w:uiPriority w:val="39"/>
    <w:unhideWhenUsed/>
    <w:qFormat/>
    <w:rsid w:val="003E551A"/>
    <w:pPr>
      <w:ind w:leftChars="400" w:left="840"/>
    </w:pPr>
  </w:style>
  <w:style w:type="paragraph" w:styleId="40">
    <w:name w:val="toc 4"/>
    <w:basedOn w:val="a"/>
    <w:next w:val="a"/>
    <w:uiPriority w:val="39"/>
    <w:unhideWhenUsed/>
    <w:qFormat/>
    <w:rsid w:val="003E551A"/>
    <w:pPr>
      <w:ind w:leftChars="600" w:left="1260"/>
    </w:pPr>
  </w:style>
  <w:style w:type="paragraph" w:styleId="a7">
    <w:name w:val="Title"/>
    <w:basedOn w:val="a"/>
    <w:next w:val="a"/>
    <w:link w:val="Char2"/>
    <w:uiPriority w:val="10"/>
    <w:qFormat/>
    <w:rsid w:val="00E926C9"/>
    <w:pPr>
      <w:spacing w:before="240" w:after="60"/>
      <w:jc w:val="center"/>
      <w:outlineLvl w:val="0"/>
    </w:pPr>
    <w:rPr>
      <w:rFonts w:ascii="Cambria" w:eastAsia="黑体" w:hAnsi="Cambria"/>
      <w:b/>
      <w:bCs/>
      <w:sz w:val="44"/>
      <w:szCs w:val="32"/>
    </w:rPr>
  </w:style>
  <w:style w:type="character" w:customStyle="1" w:styleId="Char2">
    <w:name w:val="标题 Char"/>
    <w:link w:val="a7"/>
    <w:uiPriority w:val="10"/>
    <w:rsid w:val="00E926C9"/>
    <w:rPr>
      <w:rFonts w:ascii="Cambria" w:eastAsia="黑体" w:hAnsi="Cambria" w:cs="Times New Roman"/>
      <w:b/>
      <w:bCs/>
      <w:kern w:val="2"/>
      <w:sz w:val="44"/>
      <w:szCs w:val="32"/>
    </w:rPr>
  </w:style>
  <w:style w:type="paragraph" w:styleId="a8">
    <w:name w:val="Normal (Web)"/>
    <w:basedOn w:val="a"/>
    <w:uiPriority w:val="99"/>
    <w:unhideWhenUsed/>
    <w:rsid w:val="008C6E5D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99"/>
    <w:qFormat/>
    <w:rsid w:val="00A714B4"/>
    <w:pPr>
      <w:ind w:firstLineChars="200" w:firstLine="420"/>
    </w:pPr>
  </w:style>
  <w:style w:type="table" w:styleId="aa">
    <w:name w:val="Table Grid"/>
    <w:basedOn w:val="a1"/>
    <w:qFormat/>
    <w:rsid w:val="003D7A9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basedOn w:val="a0"/>
    <w:uiPriority w:val="22"/>
    <w:qFormat/>
    <w:rsid w:val="00D26B70"/>
    <w:rPr>
      <w:b/>
      <w:bCs/>
    </w:rPr>
  </w:style>
  <w:style w:type="character" w:customStyle="1" w:styleId="apple-converted-space">
    <w:name w:val="apple-converted-space"/>
    <w:basedOn w:val="a0"/>
    <w:rsid w:val="004C26AD"/>
  </w:style>
  <w:style w:type="paragraph" w:customStyle="1" w:styleId="21">
    <w:name w:val="列出段落2"/>
    <w:basedOn w:val="a"/>
    <w:uiPriority w:val="99"/>
    <w:unhideWhenUsed/>
    <w:rsid w:val="00035C47"/>
    <w:pPr>
      <w:spacing w:line="24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ac">
    <w:name w:val="annotation text"/>
    <w:basedOn w:val="a"/>
    <w:link w:val="Char3"/>
    <w:rsid w:val="0097209D"/>
    <w:pPr>
      <w:spacing w:line="240" w:lineRule="auto"/>
      <w:jc w:val="left"/>
    </w:pPr>
    <w:rPr>
      <w:rFonts w:asciiTheme="minorHAnsi" w:eastAsiaTheme="minorEastAsia" w:hAnsiTheme="minorHAnsi" w:cstheme="minorBidi"/>
    </w:rPr>
  </w:style>
  <w:style w:type="character" w:customStyle="1" w:styleId="Char3">
    <w:name w:val="批注文字 Char"/>
    <w:basedOn w:val="a0"/>
    <w:link w:val="ac"/>
    <w:rsid w:val="0097209D"/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d">
    <w:name w:val="annotation reference"/>
    <w:rsid w:val="0097209D"/>
    <w:rPr>
      <w:sz w:val="21"/>
      <w:szCs w:val="21"/>
    </w:rPr>
  </w:style>
  <w:style w:type="character" w:styleId="HTML">
    <w:name w:val="HTML Code"/>
    <w:basedOn w:val="a0"/>
    <w:uiPriority w:val="99"/>
    <w:semiHidden/>
    <w:unhideWhenUsed/>
    <w:rsid w:val="00B44E4E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D4B3D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HTML0">
    <w:name w:val="HTML Preformatted"/>
    <w:basedOn w:val="a"/>
    <w:link w:val="HTMLChar"/>
    <w:uiPriority w:val="99"/>
    <w:semiHidden/>
    <w:unhideWhenUsed/>
    <w:rsid w:val="00CB5B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CB5BCE"/>
    <w:rPr>
      <w:rFonts w:ascii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qFormat/>
    <w:rsid w:val="00C54794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paragraph" w:customStyle="1" w:styleId="code">
    <w:name w:val="code"/>
    <w:basedOn w:val="a"/>
    <w:next w:val="a"/>
    <w:link w:val="codeChar"/>
    <w:qFormat/>
    <w:rsid w:val="00B22222"/>
    <w:pPr>
      <w:widowControl/>
      <w:shd w:val="clear" w:color="auto" w:fill="A8D08D" w:themeFill="accent6" w:themeFillTint="99"/>
      <w:spacing w:after="200" w:line="240" w:lineRule="auto"/>
      <w:jc w:val="left"/>
    </w:pPr>
    <w:rPr>
      <w:rFonts w:ascii="仿宋" w:eastAsia="新宋体" w:hAnsi="仿宋" w:cstheme="minorBidi"/>
      <w:kern w:val="0"/>
      <w:szCs w:val="24"/>
      <w:lang w:eastAsia="en-US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eChar">
    <w:name w:val="code Char"/>
    <w:basedOn w:val="a0"/>
    <w:link w:val="code"/>
    <w:rsid w:val="00B22222"/>
    <w:rPr>
      <w:rFonts w:ascii="仿宋" w:eastAsia="新宋体" w:hAnsi="仿宋" w:cstheme="minorBidi"/>
      <w:sz w:val="21"/>
      <w:szCs w:val="24"/>
      <w:shd w:val="clear" w:color="auto" w:fill="A8D08D" w:themeFill="accent6" w:themeFillTint="99"/>
      <w:lang w:eastAsia="en-US"/>
      <w14:textOutline w14:w="9525" w14:cap="rnd" w14:cmpd="sng" w14:algn="ctr">
        <w14:noFill/>
        <w14:prstDash w14:val="solid"/>
        <w14:bevel/>
      </w14:textOutline>
    </w:rPr>
  </w:style>
  <w:style w:type="paragraph" w:customStyle="1" w:styleId="ae">
    <w:name w:val="代码"/>
    <w:basedOn w:val="a"/>
    <w:next w:val="a"/>
    <w:link w:val="Char4"/>
    <w:qFormat/>
    <w:rsid w:val="0057350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A6A6A6" w:themeFill="background1" w:themeFillShade="A6"/>
    </w:pPr>
    <w:rPr>
      <w:rFonts w:ascii="Shruti" w:eastAsiaTheme="minorEastAsia" w:hAnsi="Shruti" w:cstheme="minorBidi"/>
      <w:spacing w:val="10"/>
      <w:sz w:val="24"/>
      <w:szCs w:val="24"/>
    </w:rPr>
  </w:style>
  <w:style w:type="character" w:customStyle="1" w:styleId="Char4">
    <w:name w:val="代码 Char"/>
    <w:basedOn w:val="a0"/>
    <w:link w:val="ae"/>
    <w:rsid w:val="00573501"/>
    <w:rPr>
      <w:rFonts w:ascii="Shruti" w:eastAsiaTheme="minorEastAsia" w:hAnsi="Shruti" w:cstheme="minorBidi"/>
      <w:spacing w:val="10"/>
      <w:kern w:val="2"/>
      <w:sz w:val="24"/>
      <w:szCs w:val="24"/>
      <w:shd w:val="clear" w:color="auto" w:fill="A6A6A6" w:themeFill="background1" w:themeFillShade="A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7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219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34578617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729920300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73462305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4347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576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2080245734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38896592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678115946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14237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hyperlink" Target="http://node-1:11000/oozie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://node-1:8888/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enWoon\Desktop\&#40657;&#39532;word&#27169;&#26495;20160828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CF1878-6440-4111-AA0F-A88E136B4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TotalTime>9199</TotalTime>
  <Pages>1</Pages>
  <Words>5103</Words>
  <Characters>29091</Characters>
  <Application>Microsoft Office Word</Application>
  <DocSecurity>0</DocSecurity>
  <PresentationFormat/>
  <Lines>242</Lines>
  <Paragraphs>68</Paragraphs>
  <Slides>0</Slides>
  <Notes>0</Notes>
  <HiddenSlides>0</HiddenSlides>
  <MMClips>0</MMClips>
  <ScaleCrop>false</ScaleCrop>
  <Company/>
  <LinksUpToDate>false</LinksUpToDate>
  <CharactersWithSpaces>34126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AllenWoon</dc:creator>
  <cp:keywords/>
  <cp:lastModifiedBy>AllenWoon</cp:lastModifiedBy>
  <cp:revision>10369</cp:revision>
  <cp:lastPrinted>2019-06-09T09:24:00Z</cp:lastPrinted>
  <dcterms:created xsi:type="dcterms:W3CDTF">2017-06-06T06:17:00Z</dcterms:created>
  <dcterms:modified xsi:type="dcterms:W3CDTF">2019-06-09T09:24:00Z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